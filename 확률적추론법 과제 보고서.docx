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451379" w14:textId="70A8AA4A" w:rsidR="009B1D59" w:rsidRPr="00563879" w:rsidRDefault="00563879" w:rsidP="009B1D59">
      <w:pPr>
        <w:pStyle w:val="10"/>
      </w:pPr>
      <w:bookmarkStart w:id="0" w:name="_GoBack"/>
      <w:bookmarkEnd w:id="0"/>
      <w:r w:rsidRPr="00563879">
        <w:rPr>
          <w:rFonts w:hint="eastAsia"/>
        </w:rPr>
        <w:t>확률적</w:t>
      </w:r>
      <w:r w:rsidRPr="00563879">
        <w:rPr>
          <w:rFonts w:hint="eastAsia"/>
        </w:rPr>
        <w:t xml:space="preserve"> </w:t>
      </w:r>
      <w:r w:rsidRPr="00563879">
        <w:rPr>
          <w:rFonts w:hint="eastAsia"/>
        </w:rPr>
        <w:t>접근을</w:t>
      </w:r>
      <w:r w:rsidRPr="00563879">
        <w:rPr>
          <w:rFonts w:hint="eastAsia"/>
        </w:rPr>
        <w:t xml:space="preserve"> </w:t>
      </w:r>
      <w:r w:rsidRPr="00563879">
        <w:rPr>
          <w:rFonts w:hint="eastAsia"/>
        </w:rPr>
        <w:t>사용한</w:t>
      </w:r>
      <w:r w:rsidRPr="00563879">
        <w:rPr>
          <w:rFonts w:hint="eastAsia"/>
        </w:rPr>
        <w:t xml:space="preserve"> </w:t>
      </w:r>
      <w:r w:rsidRPr="00563879">
        <w:rPr>
          <w:rFonts w:hint="eastAsia"/>
        </w:rPr>
        <w:t>피부</w:t>
      </w:r>
      <w:r w:rsidRPr="00563879">
        <w:rPr>
          <w:rFonts w:hint="eastAsia"/>
        </w:rPr>
        <w:t xml:space="preserve"> </w:t>
      </w:r>
      <w:r w:rsidRPr="00563879">
        <w:rPr>
          <w:rFonts w:hint="eastAsia"/>
        </w:rPr>
        <w:t>검출</w:t>
      </w:r>
      <w:r w:rsidRPr="00563879">
        <w:rPr>
          <w:rFonts w:hint="eastAsia"/>
        </w:rPr>
        <w:t xml:space="preserve"> </w:t>
      </w:r>
      <w:r w:rsidRPr="00563879">
        <w:rPr>
          <w:rFonts w:hint="eastAsia"/>
        </w:rPr>
        <w:t>방법</w:t>
      </w:r>
    </w:p>
    <w:p w14:paraId="529F7306" w14:textId="2FAE8F80" w:rsidR="009B1D59" w:rsidRPr="00563879" w:rsidRDefault="00563879" w:rsidP="00563879">
      <w:pPr>
        <w:pStyle w:val="author"/>
        <w:spacing w:after="0"/>
        <w:rPr>
          <w:rFonts w:asciiTheme="minorHAnsi" w:eastAsiaTheme="minorHAnsi" w:hAnsiTheme="minorHAnsi"/>
          <w:position w:val="6"/>
          <w:lang w:val="de-DE"/>
        </w:rPr>
      </w:pPr>
      <w:r w:rsidRPr="00563879">
        <w:rPr>
          <w:rFonts w:asciiTheme="minorHAnsi" w:eastAsiaTheme="minorHAnsi" w:hAnsiTheme="minorHAnsi" w:hint="eastAsia"/>
          <w:position w:val="6"/>
          <w:lang w:val="de-DE" w:eastAsia="ko-KR"/>
        </w:rPr>
        <w:t>진영화</w:t>
      </w:r>
    </w:p>
    <w:p w14:paraId="4A0CA1C5" w14:textId="77777777" w:rsidR="000E4EF4" w:rsidRPr="00563879" w:rsidRDefault="000E4EF4" w:rsidP="000E4EF4">
      <w:pPr>
        <w:pStyle w:val="authorinfo"/>
        <w:rPr>
          <w:rFonts w:asciiTheme="minorHAnsi" w:eastAsiaTheme="minorHAnsi" w:hAnsiTheme="minorHAnsi"/>
          <w:sz w:val="20"/>
          <w:lang w:val="de-DE"/>
        </w:rPr>
      </w:pPr>
    </w:p>
    <w:p w14:paraId="384DE383" w14:textId="5D0A2D56" w:rsidR="009B1D59" w:rsidRPr="00563879" w:rsidRDefault="00563879" w:rsidP="00563879">
      <w:pPr>
        <w:pStyle w:val="authorinfo"/>
        <w:rPr>
          <w:lang w:val="de-DE" w:eastAsia="ko-KR"/>
        </w:rPr>
      </w:pPr>
      <w:r w:rsidRPr="00563879">
        <w:rPr>
          <w:rFonts w:asciiTheme="minorHAnsi" w:eastAsiaTheme="minorHAnsi" w:hAnsiTheme="minorHAnsi" w:hint="eastAsia"/>
          <w:position w:val="6"/>
          <w:sz w:val="20"/>
          <w:lang w:val="de-DE" w:eastAsia="ko-KR"/>
        </w:rPr>
        <w:t>빅데이터 연구실</w:t>
      </w:r>
    </w:p>
    <w:p w14:paraId="3BB36E09" w14:textId="5421D0A4" w:rsidR="00F93AD8" w:rsidRPr="00607B1A" w:rsidRDefault="00563879" w:rsidP="00F93AD8">
      <w:pPr>
        <w:pStyle w:val="abstract"/>
        <w:rPr>
          <w:rFonts w:asciiTheme="minorEastAsia" w:eastAsiaTheme="minorEastAsia" w:hAnsiTheme="minorEastAsia"/>
          <w:lang w:eastAsia="ko-KR"/>
        </w:rPr>
      </w:pPr>
      <w:r w:rsidRPr="00563879">
        <w:rPr>
          <w:rFonts w:asciiTheme="minorEastAsia" w:eastAsiaTheme="minorEastAsia" w:hAnsiTheme="minorEastAsia" w:hint="eastAsia"/>
        </w:rPr>
        <w:t xml:space="preserve">요약. 본 보고서에는 피부 검출을 위한 확률적 </w:t>
      </w:r>
      <w:r w:rsidR="00530F90">
        <w:rPr>
          <w:rFonts w:asciiTheme="minorEastAsia" w:eastAsiaTheme="minorEastAsia" w:hAnsiTheme="minorEastAsia" w:hint="eastAsia"/>
        </w:rPr>
        <w:t>모형</w:t>
      </w:r>
      <w:r w:rsidRPr="00563879">
        <w:rPr>
          <w:rFonts w:asciiTheme="minorEastAsia" w:eastAsiaTheme="minorEastAsia" w:hAnsiTheme="minorEastAsia" w:hint="eastAsia"/>
        </w:rPr>
        <w:t>을 사용하고, 각각의 결과를 살펴</w:t>
      </w:r>
      <w:r w:rsidR="00FE0A6C">
        <w:rPr>
          <w:rFonts w:asciiTheme="minorEastAsia" w:eastAsiaTheme="minorEastAsia" w:hAnsiTheme="minorEastAsia" w:hint="eastAsia"/>
          <w:lang w:eastAsia="ko-KR"/>
        </w:rPr>
        <w:t>보았다</w:t>
      </w:r>
      <w:r w:rsidRPr="00563879">
        <w:rPr>
          <w:rFonts w:asciiTheme="minorEastAsia" w:eastAsiaTheme="minorEastAsia" w:hAnsiTheme="minorEastAsia" w:hint="eastAsia"/>
        </w:rPr>
        <w:t xml:space="preserve">. 피부 검출 </w:t>
      </w:r>
      <w:r w:rsidR="00530F90">
        <w:rPr>
          <w:rFonts w:asciiTheme="minorEastAsia" w:eastAsiaTheme="minorEastAsia" w:hAnsiTheme="minorEastAsia" w:hint="eastAsia"/>
        </w:rPr>
        <w:t>모형</w:t>
      </w:r>
      <w:r w:rsidR="00530F90">
        <w:rPr>
          <w:rFonts w:asciiTheme="minorEastAsia" w:eastAsiaTheme="minorEastAsia" w:hAnsiTheme="minorEastAsia"/>
        </w:rPr>
        <w:t>으로는</w:t>
      </w:r>
      <w:r w:rsidRPr="00563879">
        <w:rPr>
          <w:rFonts w:asciiTheme="minorEastAsia" w:eastAsiaTheme="minorEastAsia" w:hAnsiTheme="minorEastAsia" w:hint="eastAsia"/>
          <w:lang w:eastAsia="ko-KR"/>
        </w:rPr>
        <w:t xml:space="preserve"> </w:t>
      </w:r>
      <w:r w:rsidR="00C66AFE">
        <w:rPr>
          <w:rFonts w:asciiTheme="minorEastAsia" w:eastAsiaTheme="minorEastAsia" w:hAnsiTheme="minorEastAsia" w:hint="eastAsia"/>
          <w:lang w:eastAsia="ko-KR"/>
        </w:rPr>
        <w:t xml:space="preserve">구별 </w:t>
      </w:r>
      <w:r w:rsidR="00530F90">
        <w:rPr>
          <w:rFonts w:asciiTheme="minorEastAsia" w:eastAsiaTheme="minorEastAsia" w:hAnsiTheme="minorEastAsia" w:hint="eastAsia"/>
          <w:lang w:eastAsia="ko-KR"/>
        </w:rPr>
        <w:t>모형</w:t>
      </w:r>
      <w:r w:rsidR="00C66AFE">
        <w:rPr>
          <w:rFonts w:asciiTheme="minorEastAsia" w:eastAsiaTheme="minorEastAsia" w:hAnsiTheme="minorEastAsia" w:hint="eastAsia"/>
          <w:lang w:eastAsia="ko-KR"/>
        </w:rPr>
        <w:t xml:space="preserve"> 중 로지스틱 회귀모형과 </w:t>
      </w:r>
      <w:r w:rsidR="00FE0A6C">
        <w:rPr>
          <w:rFonts w:asciiTheme="minorEastAsia" w:eastAsiaTheme="minorEastAsia" w:hAnsiTheme="minorEastAsia" w:hint="eastAsia"/>
          <w:lang w:eastAsia="ko-KR"/>
        </w:rPr>
        <w:t>히스토그램을 통해 추정된 확률</w:t>
      </w:r>
      <w:r w:rsidR="0029617E">
        <w:rPr>
          <w:rFonts w:asciiTheme="minorEastAsia" w:eastAsiaTheme="minorEastAsia" w:hAnsiTheme="minorEastAsia" w:hint="eastAsia"/>
          <w:lang w:eastAsia="ko-KR"/>
        </w:rPr>
        <w:t>질량</w:t>
      </w:r>
      <w:r w:rsidR="00FE0A6C">
        <w:rPr>
          <w:rFonts w:asciiTheme="minorEastAsia" w:eastAsiaTheme="minorEastAsia" w:hAnsiTheme="minorEastAsia" w:hint="eastAsia"/>
          <w:lang w:eastAsia="ko-KR"/>
        </w:rPr>
        <w:t>함수를 사용한</w:t>
      </w:r>
      <w:r w:rsidR="00607B1A">
        <w:rPr>
          <w:rFonts w:asciiTheme="minorEastAsia" w:eastAsiaTheme="minorEastAsia" w:hAnsiTheme="minorEastAsia" w:hint="eastAsia"/>
          <w:lang w:eastAsia="ko-KR"/>
        </w:rPr>
        <w:t xml:space="preserve"> </w:t>
      </w:r>
      <w:r w:rsidR="00607B1A">
        <w:rPr>
          <w:rFonts w:asciiTheme="minorEastAsia" w:eastAsiaTheme="minorEastAsia" w:hAnsiTheme="minorEastAsia"/>
          <w:lang w:eastAsia="ko-KR"/>
        </w:rPr>
        <w:t>ML</w:t>
      </w:r>
      <w:r w:rsidR="00FE0A6C">
        <w:rPr>
          <w:rFonts w:asciiTheme="minorEastAsia" w:eastAsiaTheme="minorEastAsia" w:hAnsiTheme="minorEastAsia" w:hint="eastAsia"/>
          <w:lang w:eastAsia="ko-KR"/>
        </w:rPr>
        <w:t xml:space="preserve"> 모형,</w:t>
      </w:r>
      <w:r w:rsidR="00FE0A6C">
        <w:rPr>
          <w:rFonts w:asciiTheme="minorEastAsia" w:eastAsiaTheme="minorEastAsia" w:hAnsiTheme="minorEastAsia"/>
          <w:lang w:eastAsia="ko-KR"/>
        </w:rPr>
        <w:t xml:space="preserve"> </w:t>
      </w:r>
      <w:proofErr w:type="spellStart"/>
      <w:r w:rsidR="00FE0A6C">
        <w:rPr>
          <w:rFonts w:asciiTheme="minorEastAsia" w:eastAsiaTheme="minorEastAsia" w:hAnsiTheme="minorEastAsia" w:hint="eastAsia"/>
          <w:lang w:eastAsia="ko-KR"/>
        </w:rPr>
        <w:t>가우시안</w:t>
      </w:r>
      <w:proofErr w:type="spellEnd"/>
      <w:r w:rsidR="00FE0A6C">
        <w:rPr>
          <w:rFonts w:asciiTheme="minorEastAsia" w:eastAsiaTheme="minorEastAsia" w:hAnsiTheme="minorEastAsia" w:hint="eastAsia"/>
          <w:lang w:eastAsia="ko-KR"/>
        </w:rPr>
        <w:t xml:space="preserve"> 분포를 이용한</w:t>
      </w:r>
      <w:r w:rsidR="00607B1A">
        <w:rPr>
          <w:rFonts w:asciiTheme="minorEastAsia" w:eastAsiaTheme="minorEastAsia" w:hAnsiTheme="minorEastAsia" w:hint="eastAsia"/>
          <w:lang w:eastAsia="ko-KR"/>
        </w:rPr>
        <w:t xml:space="preserve"> </w:t>
      </w:r>
      <w:r w:rsidR="00607B1A">
        <w:rPr>
          <w:rFonts w:asciiTheme="minorEastAsia" w:eastAsiaTheme="minorEastAsia" w:hAnsiTheme="minorEastAsia"/>
          <w:lang w:eastAsia="ko-KR"/>
        </w:rPr>
        <w:t>ML</w:t>
      </w:r>
      <w:r w:rsidR="00FE0A6C">
        <w:rPr>
          <w:rFonts w:asciiTheme="minorEastAsia" w:eastAsiaTheme="minorEastAsia" w:hAnsiTheme="minorEastAsia" w:hint="eastAsia"/>
          <w:lang w:eastAsia="ko-KR"/>
        </w:rPr>
        <w:t xml:space="preserve"> 모형,</w:t>
      </w:r>
      <w:r w:rsidR="00FE0A6C">
        <w:rPr>
          <w:rFonts w:asciiTheme="minorEastAsia" w:eastAsiaTheme="minorEastAsia" w:hAnsiTheme="minorEastAsia"/>
          <w:lang w:eastAsia="ko-KR"/>
        </w:rPr>
        <w:t xml:space="preserve"> </w:t>
      </w:r>
      <w:proofErr w:type="spellStart"/>
      <w:r w:rsidR="00FE0A6C">
        <w:rPr>
          <w:rFonts w:asciiTheme="minorEastAsia" w:eastAsiaTheme="minorEastAsia" w:hAnsiTheme="minorEastAsia" w:hint="eastAsia"/>
          <w:lang w:eastAsia="ko-KR"/>
        </w:rPr>
        <w:t>가우시안</w:t>
      </w:r>
      <w:proofErr w:type="spellEnd"/>
      <w:r w:rsidR="00FE0A6C">
        <w:rPr>
          <w:rFonts w:asciiTheme="minorEastAsia" w:eastAsiaTheme="minorEastAsia" w:hAnsiTheme="minorEastAsia" w:hint="eastAsia"/>
          <w:lang w:eastAsia="ko-KR"/>
        </w:rPr>
        <w:t xml:space="preserve"> 분포와 </w:t>
      </w:r>
      <w:r w:rsidR="001B5B9F">
        <w:rPr>
          <w:rFonts w:asciiTheme="minorEastAsia" w:eastAsiaTheme="minorEastAsia" w:hAnsiTheme="minorEastAsia"/>
          <w:lang w:eastAsia="ko-KR"/>
        </w:rPr>
        <w:t xml:space="preserve">conjugate </w:t>
      </w:r>
      <w:r w:rsidR="001B5B9F">
        <w:rPr>
          <w:rFonts w:asciiTheme="minorEastAsia" w:eastAsiaTheme="minorEastAsia" w:hAnsiTheme="minorEastAsia" w:hint="eastAsia"/>
          <w:lang w:eastAsia="ko-KR"/>
        </w:rPr>
        <w:t>p</w:t>
      </w:r>
      <w:r w:rsidR="001B5B9F">
        <w:rPr>
          <w:rFonts w:asciiTheme="minorEastAsia" w:eastAsiaTheme="minorEastAsia" w:hAnsiTheme="minorEastAsia"/>
          <w:lang w:eastAsia="ko-KR"/>
        </w:rPr>
        <w:t xml:space="preserve">rior </w:t>
      </w:r>
      <w:r w:rsidR="001B5B9F">
        <w:rPr>
          <w:rFonts w:asciiTheme="minorEastAsia" w:eastAsiaTheme="minorEastAsia" w:hAnsiTheme="minorEastAsia" w:hint="eastAsia"/>
          <w:lang w:eastAsia="ko-KR"/>
        </w:rPr>
        <w:t>분포를</w:t>
      </w:r>
      <w:r w:rsidR="001B5B9F">
        <w:rPr>
          <w:rFonts w:asciiTheme="minorEastAsia" w:eastAsiaTheme="minorEastAsia" w:hAnsiTheme="minorEastAsia"/>
          <w:lang w:eastAsia="ko-KR"/>
        </w:rPr>
        <w:t xml:space="preserve"> </w:t>
      </w:r>
      <w:r w:rsidR="00607B1A">
        <w:rPr>
          <w:rFonts w:asciiTheme="minorEastAsia" w:eastAsiaTheme="minorEastAsia" w:hAnsiTheme="minorEastAsia" w:hint="eastAsia"/>
          <w:lang w:eastAsia="ko-KR"/>
        </w:rPr>
        <w:t xml:space="preserve">이용한 </w:t>
      </w:r>
      <w:r w:rsidR="00607B1A">
        <w:rPr>
          <w:rFonts w:asciiTheme="minorEastAsia" w:eastAsiaTheme="minorEastAsia" w:hAnsiTheme="minorEastAsia"/>
          <w:lang w:eastAsia="ko-KR"/>
        </w:rPr>
        <w:t>MAP</w:t>
      </w:r>
      <w:r w:rsidR="00FE0A6C">
        <w:rPr>
          <w:rFonts w:asciiTheme="minorEastAsia" w:eastAsiaTheme="minorEastAsia" w:hAnsiTheme="minorEastAsia"/>
          <w:lang w:eastAsia="ko-KR"/>
        </w:rPr>
        <w:t xml:space="preserve"> </w:t>
      </w:r>
      <w:r w:rsidR="00FE0A6C">
        <w:rPr>
          <w:rFonts w:asciiTheme="minorEastAsia" w:eastAsiaTheme="minorEastAsia" w:hAnsiTheme="minorEastAsia" w:hint="eastAsia"/>
          <w:lang w:eastAsia="ko-KR"/>
        </w:rPr>
        <w:t>모형을</w:t>
      </w:r>
      <w:r w:rsidRPr="00563879">
        <w:rPr>
          <w:rFonts w:asciiTheme="minorEastAsia" w:eastAsiaTheme="minorEastAsia" w:hAnsiTheme="minorEastAsia" w:hint="eastAsia"/>
        </w:rPr>
        <w:t xml:space="preserve"> 사용하였다.</w:t>
      </w:r>
      <w:r w:rsidR="00FE0A6C">
        <w:rPr>
          <w:rFonts w:asciiTheme="minorEastAsia" w:eastAsiaTheme="minorEastAsia" w:hAnsiTheme="minorEastAsia"/>
        </w:rPr>
        <w:t xml:space="preserve"> </w:t>
      </w:r>
      <w:r w:rsidR="001B5B9F">
        <w:rPr>
          <w:rFonts w:asciiTheme="minorEastAsia" w:eastAsiaTheme="minorEastAsia" w:hAnsiTheme="minorEastAsia" w:hint="eastAsia"/>
          <w:lang w:eastAsia="ko-KR"/>
        </w:rPr>
        <w:t xml:space="preserve">결과는 정확도만을 고려하였을 경우 </w:t>
      </w:r>
      <w:r w:rsidR="00763F8F">
        <w:rPr>
          <w:rFonts w:asciiTheme="minorEastAsia" w:eastAsiaTheme="minorEastAsia" w:hAnsiTheme="minorEastAsia" w:hint="eastAsia"/>
          <w:lang w:eastAsia="ko-KR"/>
        </w:rPr>
        <w:t>구별 모형</w:t>
      </w:r>
      <w:r w:rsidR="001B5B9F">
        <w:rPr>
          <w:rFonts w:asciiTheme="minorEastAsia" w:eastAsiaTheme="minorEastAsia" w:hAnsiTheme="minorEastAsia" w:hint="eastAsia"/>
          <w:lang w:eastAsia="ko-KR"/>
        </w:rPr>
        <w:t>의 성능이 좋았으나,</w:t>
      </w:r>
      <w:r w:rsidR="001B5B9F">
        <w:rPr>
          <w:rFonts w:asciiTheme="minorEastAsia" w:eastAsiaTheme="minorEastAsia" w:hAnsiTheme="minorEastAsia"/>
          <w:lang w:eastAsia="ko-KR"/>
        </w:rPr>
        <w:t xml:space="preserve"> </w:t>
      </w:r>
      <w:r w:rsidR="001B5B9F">
        <w:rPr>
          <w:rFonts w:asciiTheme="minorEastAsia" w:eastAsiaTheme="minorEastAsia" w:hAnsiTheme="minorEastAsia" w:hint="eastAsia"/>
          <w:lang w:eastAsia="ko-KR"/>
        </w:rPr>
        <w:t>정밀도와 재현율을 고려한 전체적인 성능은</w:t>
      </w:r>
      <w:r w:rsidR="00FE0A6C">
        <w:rPr>
          <w:rFonts w:asciiTheme="minorEastAsia" w:eastAsiaTheme="minorEastAsia" w:hAnsiTheme="minorEastAsia" w:hint="eastAsia"/>
          <w:lang w:eastAsia="ko-KR"/>
        </w:rPr>
        <w:t xml:space="preserve"> </w:t>
      </w:r>
      <w:proofErr w:type="spellStart"/>
      <w:r w:rsidR="001B5B9F">
        <w:rPr>
          <w:rFonts w:asciiTheme="minorEastAsia" w:eastAsiaTheme="minorEastAsia" w:hAnsiTheme="minorEastAsia" w:hint="eastAsia"/>
          <w:lang w:eastAsia="ko-KR"/>
        </w:rPr>
        <w:t>가우시안</w:t>
      </w:r>
      <w:proofErr w:type="spellEnd"/>
      <w:r w:rsidR="001B5B9F">
        <w:rPr>
          <w:rFonts w:asciiTheme="minorEastAsia" w:eastAsiaTheme="minorEastAsia" w:hAnsiTheme="minorEastAsia" w:hint="eastAsia"/>
          <w:lang w:eastAsia="ko-KR"/>
        </w:rPr>
        <w:t xml:space="preserve"> 기반의 생성모델이 더 우위에 있었다.</w:t>
      </w:r>
    </w:p>
    <w:p w14:paraId="5A493EE0" w14:textId="20F7C047" w:rsidR="000E4EF4" w:rsidRPr="00563879" w:rsidRDefault="00F93AD8" w:rsidP="00F93AD8">
      <w:pPr>
        <w:pStyle w:val="abstract"/>
        <w:spacing w:before="120"/>
        <w:rPr>
          <w:lang w:eastAsia="ko-KR"/>
        </w:rPr>
      </w:pPr>
      <w:r w:rsidRPr="00563879">
        <w:rPr>
          <w:b/>
        </w:rPr>
        <w:t xml:space="preserve">Keywords: </w:t>
      </w:r>
      <w:r w:rsidR="00563879" w:rsidRPr="00563879">
        <w:rPr>
          <w:rFonts w:hint="eastAsia"/>
          <w:b/>
          <w:lang w:eastAsia="ko-KR"/>
        </w:rPr>
        <w:t>컴퓨터</w:t>
      </w:r>
      <w:r w:rsidR="00563879" w:rsidRPr="00563879">
        <w:rPr>
          <w:rFonts w:hint="eastAsia"/>
          <w:b/>
          <w:lang w:eastAsia="ko-KR"/>
        </w:rPr>
        <w:t xml:space="preserve"> </w:t>
      </w:r>
      <w:r w:rsidR="00563879" w:rsidRPr="00563879">
        <w:rPr>
          <w:rFonts w:hint="eastAsia"/>
          <w:b/>
          <w:lang w:eastAsia="ko-KR"/>
        </w:rPr>
        <w:t>비전</w:t>
      </w:r>
      <w:r w:rsidR="00563879" w:rsidRPr="00563879">
        <w:rPr>
          <w:rFonts w:hint="eastAsia"/>
          <w:b/>
          <w:lang w:eastAsia="ko-KR"/>
        </w:rPr>
        <w:t>,</w:t>
      </w:r>
      <w:r w:rsidR="00563879" w:rsidRPr="00563879">
        <w:rPr>
          <w:b/>
          <w:lang w:eastAsia="ko-KR"/>
        </w:rPr>
        <w:t xml:space="preserve"> </w:t>
      </w:r>
      <w:r w:rsidR="00563879" w:rsidRPr="00563879">
        <w:rPr>
          <w:rFonts w:hint="eastAsia"/>
          <w:b/>
          <w:lang w:eastAsia="ko-KR"/>
        </w:rPr>
        <w:t>기계학습</w:t>
      </w:r>
      <w:r w:rsidR="00563879" w:rsidRPr="00563879">
        <w:rPr>
          <w:rFonts w:hint="eastAsia"/>
          <w:b/>
          <w:lang w:eastAsia="ko-KR"/>
        </w:rPr>
        <w:t>,</w:t>
      </w:r>
      <w:r w:rsidR="00563879" w:rsidRPr="00563879">
        <w:rPr>
          <w:b/>
          <w:lang w:eastAsia="ko-KR"/>
        </w:rPr>
        <w:t xml:space="preserve"> </w:t>
      </w:r>
      <w:r w:rsidR="00563879" w:rsidRPr="00563879">
        <w:rPr>
          <w:rFonts w:hint="eastAsia"/>
          <w:b/>
          <w:lang w:eastAsia="ko-KR"/>
        </w:rPr>
        <w:t>피부</w:t>
      </w:r>
      <w:r w:rsidR="00563879" w:rsidRPr="00563879">
        <w:rPr>
          <w:rFonts w:hint="eastAsia"/>
          <w:b/>
          <w:lang w:eastAsia="ko-KR"/>
        </w:rPr>
        <w:t xml:space="preserve"> </w:t>
      </w:r>
      <w:r w:rsidR="00563879" w:rsidRPr="00563879">
        <w:rPr>
          <w:rFonts w:hint="eastAsia"/>
          <w:b/>
          <w:lang w:eastAsia="ko-KR"/>
        </w:rPr>
        <w:t>검출</w:t>
      </w:r>
      <w:r w:rsidR="00563879" w:rsidRPr="00563879">
        <w:rPr>
          <w:rFonts w:hint="eastAsia"/>
          <w:b/>
          <w:lang w:eastAsia="ko-KR"/>
        </w:rPr>
        <w:t>,</w:t>
      </w:r>
      <w:r w:rsidR="00563879" w:rsidRPr="00563879">
        <w:rPr>
          <w:b/>
          <w:lang w:eastAsia="ko-KR"/>
        </w:rPr>
        <w:t xml:space="preserve"> </w:t>
      </w:r>
      <w:r w:rsidR="001950BD">
        <w:rPr>
          <w:rFonts w:hint="eastAsia"/>
          <w:b/>
          <w:lang w:eastAsia="ko-KR"/>
        </w:rPr>
        <w:t>구별</w:t>
      </w:r>
      <w:r w:rsidR="00563879" w:rsidRPr="00563879">
        <w:rPr>
          <w:rFonts w:hint="eastAsia"/>
          <w:b/>
          <w:lang w:eastAsia="ko-KR"/>
        </w:rPr>
        <w:t xml:space="preserve"> </w:t>
      </w:r>
      <w:r w:rsidR="00530F90">
        <w:rPr>
          <w:rFonts w:hint="eastAsia"/>
          <w:b/>
          <w:lang w:eastAsia="ko-KR"/>
        </w:rPr>
        <w:t>모형</w:t>
      </w:r>
      <w:r w:rsidR="00563879" w:rsidRPr="00563879">
        <w:rPr>
          <w:rFonts w:hint="eastAsia"/>
          <w:b/>
          <w:lang w:eastAsia="ko-KR"/>
        </w:rPr>
        <w:t>,</w:t>
      </w:r>
      <w:r w:rsidR="00563879" w:rsidRPr="00563879">
        <w:rPr>
          <w:b/>
          <w:lang w:eastAsia="ko-KR"/>
        </w:rPr>
        <w:t xml:space="preserve"> </w:t>
      </w:r>
      <w:r w:rsidR="00563879" w:rsidRPr="00563879">
        <w:rPr>
          <w:rFonts w:hint="eastAsia"/>
          <w:b/>
          <w:lang w:eastAsia="ko-KR"/>
        </w:rPr>
        <w:t>생성</w:t>
      </w:r>
      <w:r w:rsidR="00563879" w:rsidRPr="00563879">
        <w:rPr>
          <w:rFonts w:hint="eastAsia"/>
          <w:b/>
          <w:lang w:eastAsia="ko-KR"/>
        </w:rPr>
        <w:t xml:space="preserve"> </w:t>
      </w:r>
      <w:r w:rsidR="00530F90">
        <w:rPr>
          <w:rFonts w:hint="eastAsia"/>
          <w:b/>
          <w:lang w:eastAsia="ko-KR"/>
        </w:rPr>
        <w:t>모형</w:t>
      </w:r>
    </w:p>
    <w:p w14:paraId="46FDF15D" w14:textId="396AF635" w:rsidR="009B1D59" w:rsidRPr="00563879" w:rsidRDefault="00F968FF" w:rsidP="00563879">
      <w:pPr>
        <w:pStyle w:val="heading1"/>
        <w:tabs>
          <w:tab w:val="clear" w:pos="454"/>
        </w:tabs>
        <w:rPr>
          <w:rFonts w:asciiTheme="minorHAnsi" w:eastAsiaTheme="minorHAnsi" w:hAnsiTheme="minorHAnsi"/>
        </w:rPr>
      </w:pPr>
      <w:r w:rsidRPr="00563879">
        <w:rPr>
          <w:rFonts w:asciiTheme="minorHAnsi" w:eastAsiaTheme="minorHAnsi" w:hAnsiTheme="minorHAnsi"/>
        </w:rPr>
        <w:t>1</w:t>
      </w:r>
      <w:r w:rsidR="00563879" w:rsidRPr="00563879">
        <w:rPr>
          <w:rFonts w:asciiTheme="minorHAnsi" w:eastAsiaTheme="minorHAnsi" w:hAnsiTheme="minorHAnsi"/>
        </w:rPr>
        <w:tab/>
      </w:r>
      <w:r w:rsidR="00563879" w:rsidRPr="00563879">
        <w:rPr>
          <w:rFonts w:asciiTheme="minorHAnsi" w:eastAsiaTheme="minorHAnsi" w:hAnsiTheme="minorHAnsi" w:hint="eastAsia"/>
          <w:lang w:eastAsia="ko-KR"/>
        </w:rPr>
        <w:t>서론</w:t>
      </w:r>
    </w:p>
    <w:p w14:paraId="3BA8E66D" w14:textId="77777777" w:rsidR="00563879" w:rsidRPr="00884C4D" w:rsidRDefault="00563879" w:rsidP="00563879">
      <w:pPr>
        <w:pStyle w:val="CAADRIAtext"/>
        <w:rPr>
          <w:rFonts w:ascii="맑은 고딕" w:eastAsia="맑은 고딕" w:hAnsi="맑은 고딕"/>
          <w:sz w:val="20"/>
          <w:szCs w:val="20"/>
          <w:lang w:eastAsia="ko-KR"/>
        </w:rPr>
      </w:pPr>
      <w:bookmarkStart w:id="1" w:name="_Hlk530343442"/>
      <w:r w:rsidRPr="00884C4D">
        <w:rPr>
          <w:rFonts w:ascii="맑은 고딕" w:eastAsia="맑은 고딕" w:hAnsi="맑은 고딕" w:hint="eastAsia"/>
          <w:sz w:val="20"/>
          <w:szCs w:val="20"/>
          <w:lang w:eastAsia="ko-KR"/>
        </w:rPr>
        <w:t>이미지 분류 문제는 이전부터 활발하게 연구되어 오던 컴퓨터 비전 분야의 문제 중 하나이다.</w:t>
      </w:r>
    </w:p>
    <w:p w14:paraId="599CC5E7" w14:textId="17F15850" w:rsidR="00563879" w:rsidRDefault="00563879" w:rsidP="00563879">
      <w:pPr>
        <w:pStyle w:val="CAADRIAtext"/>
        <w:rPr>
          <w:rFonts w:ascii="맑은 고딕" w:eastAsia="맑은 고딕" w:hAnsi="맑은 고딕"/>
          <w:sz w:val="20"/>
          <w:szCs w:val="20"/>
          <w:lang w:eastAsia="ko-KR"/>
        </w:rPr>
      </w:pPr>
      <w:r>
        <w:rPr>
          <w:rFonts w:ascii="맑은 고딕" w:eastAsia="맑은 고딕" w:hAnsi="맑은 고딕" w:hint="eastAsia"/>
          <w:sz w:val="20"/>
          <w:szCs w:val="20"/>
          <w:lang w:eastAsia="ko-KR"/>
        </w:rPr>
        <w:t>컴퓨터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비전에서 이미지 분류를 하기 위한 접근법은 크게 두 가지로 나눌 수 있다.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하나는 데이터가 주어졌을 때 데이터에 대한 정답이 나타날 조건부 확률을 직접적으로 반환하는 </w:t>
      </w:r>
      <w:r w:rsidR="00530F90">
        <w:rPr>
          <w:rFonts w:ascii="맑은 고딕" w:eastAsia="맑은 고딕" w:hAnsi="맑은 고딕" w:hint="eastAsia"/>
          <w:sz w:val="20"/>
          <w:szCs w:val="20"/>
          <w:lang w:eastAsia="ko-KR"/>
        </w:rPr>
        <w:t>모형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이다.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이를 구별 </w:t>
      </w:r>
      <w:r w:rsidR="00530F90">
        <w:rPr>
          <w:rFonts w:ascii="맑은 고딕" w:eastAsia="맑은 고딕" w:hAnsi="맑은 고딕" w:hint="eastAsia"/>
          <w:sz w:val="20"/>
          <w:szCs w:val="20"/>
          <w:lang w:eastAsia="ko-KR"/>
        </w:rPr>
        <w:t>모형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(</w:t>
      </w:r>
      <w:r>
        <w:rPr>
          <w:rFonts w:ascii="맑은 고딕" w:eastAsia="맑은 고딕" w:hAnsi="맑은 고딕"/>
          <w:sz w:val="20"/>
          <w:szCs w:val="20"/>
          <w:lang w:eastAsia="ko-KR"/>
        </w:rPr>
        <w:t>Di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s</w:t>
      </w:r>
      <w:r>
        <w:rPr>
          <w:rFonts w:ascii="맑은 고딕" w:eastAsia="맑은 고딕" w:hAnsi="맑은 고딕"/>
          <w:sz w:val="20"/>
          <w:szCs w:val="20"/>
          <w:lang w:eastAsia="ko-KR"/>
        </w:rPr>
        <w:t>criminative Model)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이라고 하며,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로지스틱 선형 회귀,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서포트 벡터 머신,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딥 러닝 등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많이 알려진 기계학습 </w:t>
      </w:r>
      <w:r w:rsidR="00530F90">
        <w:rPr>
          <w:rFonts w:ascii="맑은 고딕" w:eastAsia="맑은 고딕" w:hAnsi="맑은 고딕" w:hint="eastAsia"/>
          <w:sz w:val="20"/>
          <w:szCs w:val="20"/>
          <w:lang w:eastAsia="ko-KR"/>
        </w:rPr>
        <w:t>모형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등이 이에 속한다.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구별 </w:t>
      </w:r>
      <w:r w:rsidR="00530F90">
        <w:rPr>
          <w:rFonts w:ascii="맑은 고딕" w:eastAsia="맑은 고딕" w:hAnsi="맑은 고딕" w:hint="eastAsia"/>
          <w:sz w:val="20"/>
          <w:szCs w:val="20"/>
          <w:lang w:eastAsia="ko-KR"/>
        </w:rPr>
        <w:t>모형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은 가정이 비교적 단순하며,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데이터의 양을 충분히 확보할 수 있다면 좋은 성능을 기대할 수 있다.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이와 달리,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생성 </w:t>
      </w:r>
      <w:r w:rsidR="00530F90">
        <w:rPr>
          <w:rFonts w:ascii="맑은 고딕" w:eastAsia="맑은 고딕" w:hAnsi="맑은 고딕" w:hint="eastAsia"/>
          <w:sz w:val="20"/>
          <w:szCs w:val="20"/>
          <w:lang w:eastAsia="ko-KR"/>
        </w:rPr>
        <w:t>모형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(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Generative Model)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이라고 불리는 접근 방법은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데이터들의 분포와,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그 분포로부터 주어진 데이터가 생성되었을 확률을 이용하여 데이터를 분류하는 </w:t>
      </w:r>
      <w:r w:rsidR="00530F90">
        <w:rPr>
          <w:rFonts w:ascii="맑은 고딕" w:eastAsia="맑은 고딕" w:hAnsi="맑은 고딕" w:hint="eastAsia"/>
          <w:sz w:val="20"/>
          <w:szCs w:val="20"/>
          <w:lang w:eastAsia="ko-KR"/>
        </w:rPr>
        <w:t>모형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이다.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생성 </w:t>
      </w:r>
      <w:r w:rsidR="00530F90">
        <w:rPr>
          <w:rFonts w:ascii="맑은 고딕" w:eastAsia="맑은 고딕" w:hAnsi="맑은 고딕" w:hint="eastAsia"/>
          <w:sz w:val="20"/>
          <w:szCs w:val="20"/>
          <w:lang w:eastAsia="ko-KR"/>
        </w:rPr>
        <w:t>모형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은 구별 </w:t>
      </w:r>
      <w:r w:rsidR="00530F90">
        <w:rPr>
          <w:rFonts w:ascii="맑은 고딕" w:eastAsia="맑은 고딕" w:hAnsi="맑은 고딕" w:hint="eastAsia"/>
          <w:sz w:val="20"/>
          <w:szCs w:val="20"/>
          <w:lang w:eastAsia="ko-KR"/>
        </w:rPr>
        <w:t>모형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에 비해 데이터의 분포에 대한 가정들이 추가로 필요한데,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이 가정이 잘못되었을 경우 구별 </w:t>
      </w:r>
      <w:r w:rsidR="00530F90">
        <w:rPr>
          <w:rFonts w:ascii="맑은 고딕" w:eastAsia="맑은 고딕" w:hAnsi="맑은 고딕" w:hint="eastAsia"/>
          <w:sz w:val="20"/>
          <w:szCs w:val="20"/>
          <w:lang w:eastAsia="ko-KR"/>
        </w:rPr>
        <w:t>모형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에 비해 성능이 떨어질 수 있다.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하지만 가정이 잘 구축되어 있다면,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이상치에 강건하고 학습 데이터가 비교적 적은 상황이라도 좋은 예측 성능을 보일 수 있다.</w:t>
      </w:r>
    </w:p>
    <w:p w14:paraId="0CE31E0D" w14:textId="420B2CA5" w:rsidR="00563879" w:rsidRDefault="00563879" w:rsidP="00563879">
      <w:pPr>
        <w:pStyle w:val="CAADRIAtext"/>
        <w:rPr>
          <w:rFonts w:ascii="맑은 고딕" w:eastAsia="맑은 고딕" w:hAnsi="맑은 고딕"/>
          <w:sz w:val="20"/>
          <w:szCs w:val="20"/>
          <w:lang w:eastAsia="ko-KR"/>
        </w:rPr>
      </w:pPr>
      <w:r>
        <w:rPr>
          <w:rFonts w:ascii="맑은 고딕" w:eastAsia="맑은 고딕" w:hAnsi="맑은 고딕" w:hint="eastAsia"/>
          <w:sz w:val="20"/>
          <w:szCs w:val="20"/>
          <w:lang w:eastAsia="ko-KR"/>
        </w:rPr>
        <w:lastRenderedPageBreak/>
        <w:t>본 보고서에서는 여러 이미지 분류 문제 중,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이미지상의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픽셀 중 피부인 픽셀을 검출해내는 문제를 다양한 확률 </w:t>
      </w:r>
      <w:r w:rsidR="00530F90">
        <w:rPr>
          <w:rFonts w:ascii="맑은 고딕" w:eastAsia="맑은 고딕" w:hAnsi="맑은 고딕" w:hint="eastAsia"/>
          <w:sz w:val="20"/>
          <w:szCs w:val="20"/>
          <w:lang w:eastAsia="ko-KR"/>
        </w:rPr>
        <w:t>모형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을 사용하여 결과를 살펴보고자 한다.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데이터셋은 F</w:t>
      </w:r>
      <w:r>
        <w:rPr>
          <w:rFonts w:ascii="맑은 고딕" w:eastAsia="맑은 고딕" w:hAnsi="맑은 고딕"/>
          <w:sz w:val="20"/>
          <w:szCs w:val="20"/>
          <w:lang w:eastAsia="ko-KR"/>
        </w:rPr>
        <w:t>ace Detection Data Set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/>
          <w:sz w:val="20"/>
          <w:szCs w:val="20"/>
          <w:lang w:eastAsia="ko-KR"/>
        </w:rPr>
        <w:t>2,845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장을 사용하였다.</w:t>
      </w:r>
    </w:p>
    <w:p w14:paraId="1D65B775" w14:textId="453D5032" w:rsidR="00563879" w:rsidRDefault="00563879" w:rsidP="00563879">
      <w:pPr>
        <w:pStyle w:val="CAADRIAtext"/>
        <w:rPr>
          <w:rFonts w:ascii="맑은 고딕" w:eastAsia="맑은 고딕" w:hAnsi="맑은 고딕"/>
          <w:sz w:val="20"/>
          <w:szCs w:val="20"/>
          <w:lang w:eastAsia="ko-KR"/>
        </w:rPr>
      </w:pPr>
      <w:r>
        <w:rPr>
          <w:rFonts w:ascii="맑은 고딕" w:eastAsia="맑은 고딕" w:hAnsi="맑은 고딕" w:hint="eastAsia"/>
          <w:sz w:val="20"/>
          <w:szCs w:val="20"/>
          <w:lang w:eastAsia="ko-KR"/>
        </w:rPr>
        <w:t>본 보고서는 다음과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같이 진행된다.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1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장에서는 연구 목적과</w:t>
      </w:r>
      <w:r w:rsidR="00530F90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본 보고서의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구성에 대</w:t>
      </w:r>
      <w:r w:rsidR="00530F90">
        <w:rPr>
          <w:rFonts w:ascii="맑은 고딕" w:eastAsia="맑은 고딕" w:hAnsi="맑은 고딕" w:hint="eastAsia"/>
          <w:sz w:val="20"/>
          <w:szCs w:val="20"/>
          <w:lang w:eastAsia="ko-KR"/>
        </w:rPr>
        <w:t>해 간략히 소개하고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,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2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장에서는 피부 검출을 위해</w:t>
      </w:r>
      <w:r w:rsidR="00630170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사용할 로지스틱 회귀모형,</w:t>
      </w:r>
      <w:r w:rsidR="00630170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630170">
        <w:rPr>
          <w:rFonts w:ascii="맑은 고딕" w:eastAsia="맑은 고딕" w:hAnsi="맑은 고딕" w:hint="eastAsia"/>
          <w:sz w:val="20"/>
          <w:szCs w:val="20"/>
          <w:lang w:eastAsia="ko-KR"/>
        </w:rPr>
        <w:t>최대 가능도 추정모형,</w:t>
      </w:r>
      <w:r w:rsidR="00630170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323EB6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최대 </w:t>
      </w:r>
      <w:r w:rsidR="00630170">
        <w:rPr>
          <w:rFonts w:ascii="맑은 고딕" w:eastAsia="맑은 고딕" w:hAnsi="맑은 고딕" w:hint="eastAsia"/>
          <w:sz w:val="20"/>
          <w:szCs w:val="20"/>
          <w:lang w:eastAsia="ko-KR"/>
        </w:rPr>
        <w:t>사후확률 추정모형에 대해 설명한다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.</w:t>
      </w:r>
      <w:r w:rsidR="00630170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/>
          <w:sz w:val="20"/>
          <w:szCs w:val="20"/>
          <w:lang w:eastAsia="ko-KR"/>
        </w:rPr>
        <w:t>3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장에서는</w:t>
      </w:r>
      <w:r w:rsidR="00630170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각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="00530F90">
        <w:rPr>
          <w:rFonts w:ascii="맑은 고딕" w:eastAsia="맑은 고딕" w:hAnsi="맑은 고딕" w:hint="eastAsia"/>
          <w:sz w:val="20"/>
          <w:szCs w:val="20"/>
          <w:lang w:eastAsia="ko-KR"/>
        </w:rPr>
        <w:t>모형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을 사용한 피부 검출 결과를 상세하게 설명한다.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4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장에서는</w:t>
      </w:r>
      <w:r w:rsidR="00630170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실험</w:t>
      </w:r>
      <w:r w:rsidR="00630170">
        <w:rPr>
          <w:rFonts w:ascii="맑은 고딕" w:eastAsia="맑은 고딕" w:hAnsi="맑은 고딕" w:hint="eastAsia"/>
          <w:sz w:val="20"/>
          <w:szCs w:val="20"/>
          <w:lang w:eastAsia="ko-KR"/>
        </w:rPr>
        <w:t>결과를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토대로 결론을 도출한다.</w:t>
      </w:r>
      <w:bookmarkEnd w:id="1"/>
    </w:p>
    <w:p w14:paraId="4C775030" w14:textId="392DC64B" w:rsidR="00563879" w:rsidRDefault="00563879" w:rsidP="00563879">
      <w:pPr>
        <w:pStyle w:val="heading1"/>
        <w:tabs>
          <w:tab w:val="clear" w:pos="454"/>
        </w:tabs>
        <w:rPr>
          <w:rFonts w:asciiTheme="minorHAnsi" w:eastAsiaTheme="minorHAnsi" w:hAnsiTheme="minorHAnsi"/>
          <w:lang w:eastAsia="ko-KR"/>
        </w:rPr>
      </w:pPr>
      <w:r>
        <w:rPr>
          <w:rFonts w:asciiTheme="minorHAnsi" w:eastAsiaTheme="minorHAnsi" w:hAnsiTheme="minorHAnsi"/>
        </w:rPr>
        <w:t>2</w:t>
      </w:r>
      <w:r w:rsidRPr="00563879"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 w:hint="eastAsia"/>
          <w:lang w:eastAsia="ko-KR"/>
        </w:rPr>
        <w:t>확률</w:t>
      </w:r>
      <w:r w:rsidR="00630170">
        <w:rPr>
          <w:rFonts w:asciiTheme="minorHAnsi" w:eastAsiaTheme="minorHAnsi" w:hAnsiTheme="minorHAnsi" w:hint="eastAsia"/>
          <w:lang w:eastAsia="ko-KR"/>
        </w:rPr>
        <w:t xml:space="preserve"> 추론</w:t>
      </w:r>
      <w:r>
        <w:rPr>
          <w:rFonts w:asciiTheme="minorHAnsi" w:eastAsiaTheme="minorHAnsi" w:hAnsiTheme="minorHAnsi" w:hint="eastAsia"/>
          <w:lang w:eastAsia="ko-KR"/>
        </w:rPr>
        <w:t xml:space="preserve"> </w:t>
      </w:r>
      <w:r w:rsidR="00530F90">
        <w:rPr>
          <w:rFonts w:asciiTheme="minorHAnsi" w:eastAsiaTheme="minorHAnsi" w:hAnsiTheme="minorHAnsi" w:hint="eastAsia"/>
          <w:lang w:eastAsia="ko-KR"/>
        </w:rPr>
        <w:t>모형</w:t>
      </w:r>
    </w:p>
    <w:p w14:paraId="646C321B" w14:textId="6F047A53" w:rsidR="0052042A" w:rsidRPr="0052042A" w:rsidRDefault="0052042A" w:rsidP="0052042A">
      <w:pPr>
        <w:pStyle w:val="heading2"/>
        <w:rPr>
          <w:lang w:eastAsia="ko-KR"/>
        </w:rPr>
      </w:pPr>
      <w:r w:rsidRPr="00563879">
        <w:t>2.1</w:t>
      </w:r>
      <w:r w:rsidRPr="00563879">
        <w:tab/>
      </w:r>
      <w:r w:rsidR="00630170">
        <w:rPr>
          <w:rFonts w:hint="eastAsia"/>
          <w:lang w:eastAsia="ko-KR"/>
        </w:rPr>
        <w:t>로지스틱</w:t>
      </w:r>
      <w:r w:rsidR="00630170">
        <w:rPr>
          <w:rFonts w:hint="eastAsia"/>
          <w:lang w:eastAsia="ko-KR"/>
        </w:rPr>
        <w:t xml:space="preserve"> </w:t>
      </w:r>
      <w:r w:rsidR="00630170">
        <w:rPr>
          <w:rFonts w:hint="eastAsia"/>
          <w:lang w:eastAsia="ko-KR"/>
        </w:rPr>
        <w:t>회귀</w:t>
      </w:r>
      <w:r w:rsidR="00630170">
        <w:rPr>
          <w:rFonts w:hint="eastAsia"/>
          <w:lang w:eastAsia="ko-KR"/>
        </w:rPr>
        <w:t xml:space="preserve"> </w:t>
      </w:r>
      <w:r w:rsidR="00630170">
        <w:rPr>
          <w:rFonts w:hint="eastAsia"/>
          <w:lang w:eastAsia="ko-KR"/>
        </w:rPr>
        <w:t>모형</w:t>
      </w:r>
    </w:p>
    <w:p w14:paraId="4F08A216" w14:textId="75876194" w:rsidR="006F29EE" w:rsidRDefault="00630170" w:rsidP="00563879">
      <w:pPr>
        <w:pStyle w:val="CAADRIAtext"/>
        <w:rPr>
          <w:rFonts w:ascii="맑은 고딕" w:eastAsia="맑은 고딕" w:hAnsi="맑은 고딕"/>
          <w:sz w:val="20"/>
          <w:szCs w:val="20"/>
          <w:lang w:val="en-US" w:eastAsia="ko-KR"/>
        </w:rPr>
      </w:pP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로지스틱 회귀 모형은 </w:t>
      </w:r>
      <w:r w:rsidR="006F29EE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구별 </w:t>
      </w:r>
      <w:r w:rsidR="00530F90">
        <w:rPr>
          <w:rFonts w:ascii="맑은 고딕" w:eastAsia="맑은 고딕" w:hAnsi="맑은 고딕" w:hint="eastAsia"/>
          <w:sz w:val="20"/>
          <w:szCs w:val="20"/>
          <w:lang w:eastAsia="ko-KR"/>
        </w:rPr>
        <w:t>모형</w:t>
      </w:r>
      <w:r w:rsidR="006F29EE">
        <w:rPr>
          <w:rFonts w:ascii="맑은 고딕" w:eastAsia="맑은 고딕" w:hAnsi="맑은 고딕" w:hint="eastAsia"/>
          <w:sz w:val="20"/>
          <w:szCs w:val="20"/>
          <w:lang w:eastAsia="ko-KR"/>
        </w:rPr>
        <w:t>(</w:t>
      </w:r>
      <w:r w:rsidR="006F29EE">
        <w:rPr>
          <w:rFonts w:ascii="맑은 고딕" w:eastAsia="맑은 고딕" w:hAnsi="맑은 고딕"/>
          <w:sz w:val="20"/>
          <w:szCs w:val="20"/>
          <w:lang w:eastAsia="ko-KR"/>
        </w:rPr>
        <w:t>Discriminative Model)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에 속하는 확률 모형이다.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구별 모형(</w:t>
      </w:r>
      <w:r>
        <w:rPr>
          <w:rFonts w:ascii="맑은 고딕" w:eastAsia="맑은 고딕" w:hAnsi="맑은 고딕"/>
          <w:sz w:val="20"/>
          <w:szCs w:val="20"/>
          <w:lang w:eastAsia="ko-KR"/>
        </w:rPr>
        <w:t>Discriminative Model)</w:t>
      </w:r>
      <w:r w:rsidR="006F29EE">
        <w:rPr>
          <w:rFonts w:ascii="맑은 고딕" w:eastAsia="맑은 고딕" w:hAnsi="맑은 고딕" w:hint="eastAsia"/>
          <w:sz w:val="20"/>
          <w:szCs w:val="20"/>
          <w:lang w:val="en-US" w:eastAsia="ko-KR"/>
        </w:rPr>
        <w:t>이란,</w:t>
      </w:r>
      <w:r w:rsidR="006F29EE">
        <w:rPr>
          <w:rFonts w:ascii="맑은 고딕" w:eastAsia="맑은 고딕" w:hAnsi="맑은 고딕"/>
          <w:sz w:val="20"/>
          <w:szCs w:val="20"/>
          <w:lang w:val="en-US" w:eastAsia="ko-KR"/>
        </w:rPr>
        <w:t xml:space="preserve"> </w:t>
      </w:r>
      <w:r w:rsidR="006F29EE">
        <w:rPr>
          <w:rFonts w:ascii="맑은 고딕" w:eastAsia="맑은 고딕" w:hAnsi="맑은 고딕" w:hint="eastAsia"/>
          <w:sz w:val="20"/>
          <w:szCs w:val="20"/>
          <w:lang w:val="en-US" w:eastAsia="ko-KR"/>
        </w:rPr>
        <w:t xml:space="preserve">데이터 </w:t>
      </w:r>
      <m:oMath>
        <m:r>
          <w:rPr>
            <w:rFonts w:ascii="Cambria Math" w:hAnsi="Cambria Math"/>
            <w:sz w:val="20"/>
            <w:lang w:eastAsia="ko-KR"/>
          </w:rPr>
          <m:t>x</m:t>
        </m:r>
      </m:oMath>
      <w:r w:rsidR="006F29EE">
        <w:rPr>
          <w:rFonts w:ascii="맑은 고딕" w:eastAsia="맑은 고딕" w:hAnsi="맑은 고딕" w:hint="eastAsia"/>
          <w:sz w:val="20"/>
          <w:lang w:eastAsia="ko-KR"/>
        </w:rPr>
        <w:t xml:space="preserve">가 주어졌을 때 해당 데이터가 정답 클래스 </w:t>
      </w:r>
      <m:oMath>
        <m:sSub>
          <m:sSubPr>
            <m:ctrlPr>
              <w:rPr>
                <w:rFonts w:ascii="Cambria Math" w:hAnsi="Cambria Math"/>
                <w:i/>
                <w:sz w:val="20"/>
                <w:lang w:eastAsia="ko-KR"/>
              </w:rPr>
            </m:ctrlPr>
          </m:sSubPr>
          <m:e>
            <m:r>
              <w:rPr>
                <w:rFonts w:ascii="Cambria Math" w:hAnsi="Cambria Math"/>
                <w:sz w:val="20"/>
                <w:lang w:eastAsia="ko-KR"/>
              </w:rPr>
              <m:t>C</m:t>
            </m:r>
          </m:e>
          <m:sub>
            <m:r>
              <w:rPr>
                <w:rFonts w:ascii="Cambria Math" w:hAnsi="Cambria Math"/>
                <w:sz w:val="20"/>
                <w:lang w:eastAsia="ko-KR"/>
              </w:rPr>
              <m:t>i</m:t>
            </m:r>
          </m:sub>
        </m:sSub>
      </m:oMath>
      <w:r w:rsidR="006F29EE">
        <w:rPr>
          <w:rFonts w:ascii="맑은 고딕" w:eastAsia="맑은 고딕" w:hAnsi="맑은 고딕" w:hint="eastAsia"/>
          <w:sz w:val="20"/>
          <w:lang w:eastAsia="ko-KR"/>
        </w:rPr>
        <w:t xml:space="preserve">에 속할 확률 </w:t>
      </w:r>
      <m:oMath>
        <m:r>
          <w:rPr>
            <w:rFonts w:ascii="Cambria Math" w:hAnsi="Cambria Math"/>
            <w:sz w:val="20"/>
            <w:lang w:eastAsia="ko-KR"/>
          </w:rPr>
          <m:t>P</m:t>
        </m:r>
        <m:d>
          <m:dPr>
            <m:ctrlPr>
              <w:rPr>
                <w:rFonts w:ascii="Cambria Math" w:hAnsi="Cambria Math"/>
                <w:i/>
                <w:sz w:val="20"/>
              </w:rPr>
            </m:ctrlPr>
          </m:dPr>
          <m:e>
            <m:r>
              <w:rPr>
                <w:rFonts w:ascii="Cambria Math" w:hAnsi="Cambria Math"/>
                <w:sz w:val="20"/>
                <w:lang w:eastAsia="ko-KR"/>
              </w:rPr>
              <m:t xml:space="preserve"> C=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</w:rPr>
                </m:ctrlPr>
              </m:sSubPr>
              <m:e>
                <m:r>
                  <w:rPr>
                    <w:rFonts w:ascii="Cambria Math" w:hAnsi="맑은 고딕" w:cs="맑은 고딕"/>
                    <w:sz w:val="20"/>
                    <w:lang w:eastAsia="ko-KR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eastAsia="ko-KR"/>
                  </w:rPr>
                  <m:t>i</m:t>
                </m:r>
              </m:sub>
            </m:sSub>
            <m:r>
              <w:rPr>
                <w:rFonts w:ascii="Cambria Math" w:hAnsi="Cambria Math"/>
                <w:sz w:val="20"/>
                <w:lang w:eastAsia="ko-KR"/>
              </w:rPr>
              <m:t>|x</m:t>
            </m:r>
          </m:e>
        </m:d>
      </m:oMath>
      <w:r w:rsidR="006F29EE">
        <w:rPr>
          <w:rFonts w:ascii="맑은 고딕" w:eastAsia="맑은 고딕" w:hAnsi="맑은 고딕"/>
          <w:sz w:val="20"/>
          <w:lang w:eastAsia="ko-KR"/>
        </w:rPr>
        <w:t xml:space="preserve">을 </w:t>
      </w:r>
      <w:r w:rsidR="006F29EE">
        <w:rPr>
          <w:rFonts w:ascii="맑은 고딕" w:eastAsia="맑은 고딕" w:hAnsi="맑은 고딕" w:hint="eastAsia"/>
          <w:sz w:val="20"/>
          <w:lang w:eastAsia="ko-KR"/>
        </w:rPr>
        <w:t xml:space="preserve">직접 계산하는 </w:t>
      </w:r>
      <w:r w:rsidR="00530F90">
        <w:rPr>
          <w:rFonts w:ascii="맑은 고딕" w:eastAsia="맑은 고딕" w:hAnsi="맑은 고딕" w:hint="eastAsia"/>
          <w:sz w:val="20"/>
          <w:lang w:eastAsia="ko-KR"/>
        </w:rPr>
        <w:t>모형</w:t>
      </w:r>
      <w:r w:rsidR="006F29EE">
        <w:rPr>
          <w:rFonts w:ascii="맑은 고딕" w:eastAsia="맑은 고딕" w:hAnsi="맑은 고딕" w:hint="eastAsia"/>
          <w:sz w:val="20"/>
          <w:lang w:eastAsia="ko-KR"/>
        </w:rPr>
        <w:t>이다.</w:t>
      </w:r>
      <w:r w:rsidR="006F29EE">
        <w:rPr>
          <w:rFonts w:ascii="맑은 고딕" w:eastAsia="맑은 고딕" w:hAnsi="맑은 고딕"/>
          <w:sz w:val="20"/>
          <w:szCs w:val="20"/>
          <w:lang w:val="en-US" w:eastAsia="ko-KR"/>
        </w:rPr>
        <w:t xml:space="preserve"> </w:t>
      </w:r>
      <w:r w:rsidR="006F29EE">
        <w:rPr>
          <w:rFonts w:ascii="맑은 고딕" w:eastAsia="맑은 고딕" w:hAnsi="맑은 고딕" w:hint="eastAsia"/>
          <w:sz w:val="20"/>
          <w:szCs w:val="20"/>
          <w:lang w:val="en-US" w:eastAsia="ko-KR"/>
        </w:rPr>
        <w:t xml:space="preserve">구별 </w:t>
      </w:r>
      <w:r w:rsidR="00530F90">
        <w:rPr>
          <w:rFonts w:ascii="맑은 고딕" w:eastAsia="맑은 고딕" w:hAnsi="맑은 고딕" w:hint="eastAsia"/>
          <w:sz w:val="20"/>
          <w:szCs w:val="20"/>
          <w:lang w:val="en-US" w:eastAsia="ko-KR"/>
        </w:rPr>
        <w:t>모형</w:t>
      </w:r>
      <w:r w:rsidR="006F29EE">
        <w:rPr>
          <w:rFonts w:ascii="맑은 고딕" w:eastAsia="맑은 고딕" w:hAnsi="맑은 고딕" w:hint="eastAsia"/>
          <w:sz w:val="20"/>
          <w:szCs w:val="20"/>
          <w:lang w:val="en-US" w:eastAsia="ko-KR"/>
        </w:rPr>
        <w:t>은 데이터에 대한 가정이 비교적 단순하여,</w:t>
      </w:r>
      <w:r w:rsidR="006F29EE">
        <w:rPr>
          <w:rFonts w:ascii="맑은 고딕" w:eastAsia="맑은 고딕" w:hAnsi="맑은 고딕"/>
          <w:sz w:val="20"/>
          <w:szCs w:val="20"/>
          <w:lang w:val="en-US" w:eastAsia="ko-KR"/>
        </w:rPr>
        <w:t xml:space="preserve"> </w:t>
      </w:r>
      <w:r w:rsidR="006F29EE">
        <w:rPr>
          <w:rFonts w:ascii="맑은 고딕" w:eastAsia="맑은 고딕" w:hAnsi="맑은 고딕" w:hint="eastAsia"/>
          <w:sz w:val="20"/>
          <w:szCs w:val="20"/>
          <w:lang w:val="en-US" w:eastAsia="ko-KR"/>
        </w:rPr>
        <w:t>데이터를 많이 확보할 수 있다면 일반적으로 좋은 성능을 기대할 수 있다.</w:t>
      </w:r>
    </w:p>
    <w:p w14:paraId="39550C7D" w14:textId="3F844E2C" w:rsidR="00C951AE" w:rsidRDefault="00563879" w:rsidP="00563879">
      <w:pPr>
        <w:pStyle w:val="CAADRIAtext"/>
        <w:rPr>
          <w:rFonts w:ascii="맑은 고딕" w:eastAsia="맑은 고딕" w:hAnsi="맑은 고딕"/>
          <w:sz w:val="20"/>
          <w:szCs w:val="20"/>
          <w:lang w:eastAsia="ko-KR"/>
        </w:rPr>
      </w:pPr>
      <w:r>
        <w:rPr>
          <w:rFonts w:ascii="맑은 고딕" w:eastAsia="맑은 고딕" w:hAnsi="맑은 고딕" w:hint="eastAsia"/>
          <w:sz w:val="20"/>
          <w:szCs w:val="20"/>
          <w:lang w:eastAsia="ko-KR"/>
        </w:rPr>
        <w:t>이산형 변수 예측 문제에서,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가장 쉽게 사용할 수 있는</w:t>
      </w:r>
      <w:r w:rsidR="006F29EE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구별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="00530F90">
        <w:rPr>
          <w:rFonts w:ascii="맑은 고딕" w:eastAsia="맑은 고딕" w:hAnsi="맑은 고딕" w:hint="eastAsia"/>
          <w:sz w:val="20"/>
          <w:szCs w:val="20"/>
          <w:lang w:eastAsia="ko-KR"/>
        </w:rPr>
        <w:t>모형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중 하나</w:t>
      </w:r>
      <w:r w:rsidR="00630170">
        <w:rPr>
          <w:rFonts w:ascii="맑은 고딕" w:eastAsia="맑은 고딕" w:hAnsi="맑은 고딕" w:hint="eastAsia"/>
          <w:sz w:val="20"/>
          <w:szCs w:val="20"/>
          <w:lang w:eastAsia="ko-KR"/>
        </w:rPr>
        <w:t>인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로지스틱 회귀</w:t>
      </w:r>
      <w:r w:rsidR="00630170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모형은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기존의 회귀분석이 이산형 변수를 예측하는 문제에 사용하기에는 적합하지 않기 때문에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기존 회귀분석의 종속변수를 베르누이 시행으로 </w:t>
      </w:r>
      <w:proofErr w:type="spellStart"/>
      <w:r w:rsidR="00530F90">
        <w:rPr>
          <w:rFonts w:ascii="맑은 고딕" w:eastAsia="맑은 고딕" w:hAnsi="맑은 고딕" w:hint="eastAsia"/>
          <w:sz w:val="20"/>
          <w:szCs w:val="20"/>
          <w:lang w:eastAsia="ko-KR"/>
        </w:rPr>
        <w:t>모형화한</w:t>
      </w:r>
      <w:proofErr w:type="spellEnd"/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회귀분석 방법이다.</w:t>
      </w:r>
    </w:p>
    <w:p w14:paraId="4323E5F1" w14:textId="30451AF4" w:rsidR="0090494F" w:rsidRDefault="0090494F" w:rsidP="0090494F">
      <w:pPr>
        <w:pStyle w:val="CAADRIAtext"/>
        <w:rPr>
          <w:rFonts w:ascii="맑은 고딕" w:eastAsia="맑은 고딕" w:hAnsi="맑은 고딕"/>
          <w:sz w:val="20"/>
          <w:szCs w:val="20"/>
          <w:lang w:eastAsia="ko-KR"/>
        </w:rPr>
      </w:pPr>
      <w:r>
        <w:rPr>
          <w:rFonts w:ascii="맑은 고딕" w:eastAsia="맑은 고딕" w:hAnsi="맑은 고딕" w:hint="eastAsia"/>
          <w:sz w:val="20"/>
          <w:szCs w:val="20"/>
          <w:lang w:eastAsia="ko-KR"/>
        </w:rPr>
        <w:t>선형회귀는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독립변수 </w:t>
      </w:r>
      <m:oMath>
        <m:r>
          <m:rPr>
            <m:sty m:val="p"/>
          </m:rPr>
          <w:rPr>
            <w:rFonts w:ascii="Cambria Math" w:eastAsia="맑은 고딕" w:hAnsi="Cambria Math"/>
            <w:sz w:val="20"/>
            <w:szCs w:val="20"/>
            <w:lang w:eastAsia="ko-KR"/>
          </w:rPr>
          <m:t>X</m:t>
        </m:r>
      </m:oMath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와 연속형 종속변수 </w:t>
      </w:r>
      <m:oMath>
        <m:r>
          <m:rPr>
            <m:sty m:val="p"/>
          </m:rPr>
          <w:rPr>
            <w:rFonts w:ascii="Cambria Math" w:eastAsia="맑은 고딕" w:hAnsi="Cambria Math"/>
            <w:sz w:val="20"/>
            <w:szCs w:val="20"/>
            <w:lang w:eastAsia="ko-KR"/>
          </w:rPr>
          <m:t>Y</m:t>
        </m:r>
      </m:oMath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의 관계를 선형으로 가정하고 이를 가장 잘 표현할 수 있는 회귀계수를 데이터로부터 추정하는 </w:t>
      </w:r>
      <w:r w:rsidR="00530F90">
        <w:rPr>
          <w:rFonts w:ascii="맑은 고딕" w:eastAsia="맑은 고딕" w:hAnsi="맑은 고딕" w:hint="eastAsia"/>
          <w:sz w:val="20"/>
          <w:szCs w:val="20"/>
          <w:lang w:eastAsia="ko-KR"/>
        </w:rPr>
        <w:t>모형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이다.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설명 변수가 </w:t>
      </w:r>
      <m:oMath>
        <m:r>
          <m:rPr>
            <m:sty m:val="p"/>
          </m:rPr>
          <w:rPr>
            <w:rFonts w:ascii="Cambria Math" w:eastAsia="맑은 고딕" w:hAnsi="Cambria Math"/>
            <w:sz w:val="20"/>
            <w:szCs w:val="20"/>
            <w:lang w:eastAsia="ko-KR"/>
          </w:rPr>
          <m:t>p</m:t>
        </m:r>
      </m:oMath>
      <w:r>
        <w:rPr>
          <w:rFonts w:ascii="맑은 고딕" w:eastAsia="맑은 고딕" w:hAnsi="맑은 고딕" w:hint="eastAsia"/>
          <w:sz w:val="20"/>
          <w:szCs w:val="20"/>
          <w:lang w:eastAsia="ko-KR"/>
        </w:rPr>
        <w:t>개인 다중선형회귀의 일반 식은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다음과 같다.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449"/>
        <w:gridCol w:w="608"/>
      </w:tblGrid>
      <w:tr w:rsidR="0090494F" w:rsidRPr="00563879" w14:paraId="291A0F1F" w14:textId="77777777" w:rsidTr="00CA4837">
        <w:tc>
          <w:tcPr>
            <w:tcW w:w="6449" w:type="dxa"/>
          </w:tcPr>
          <w:p w14:paraId="4F60579A" w14:textId="7E5946F5" w:rsidR="0090494F" w:rsidRPr="00563879" w:rsidRDefault="0090494F" w:rsidP="00CA4837">
            <w:pPr>
              <w:pStyle w:val="equation"/>
              <w:tabs>
                <w:tab w:val="clear" w:pos="6237"/>
              </w:tabs>
              <w:ind w:left="0" w:firstLine="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y=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+…+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608" w:type="dxa"/>
          </w:tcPr>
          <w:p w14:paraId="3E0D8E54" w14:textId="77777777" w:rsidR="0090494F" w:rsidRPr="00563879" w:rsidRDefault="0090494F" w:rsidP="00CA4837">
            <w:pPr>
              <w:pStyle w:val="equation"/>
              <w:tabs>
                <w:tab w:val="clear" w:pos="6237"/>
              </w:tabs>
              <w:ind w:left="0" w:firstLine="0"/>
              <w:jc w:val="right"/>
            </w:pPr>
            <w:r w:rsidRPr="00563879">
              <w:t>(</w:t>
            </w:r>
            <w:r w:rsidRPr="00563879">
              <w:rPr>
                <w:b/>
              </w:rPr>
              <w:fldChar w:fldCharType="begin"/>
            </w:r>
            <w:r w:rsidRPr="00563879">
              <w:rPr>
                <w:b/>
              </w:rPr>
              <w:instrText xml:space="preserve"> SEQ eq \n </w:instrText>
            </w:r>
            <w:r w:rsidRPr="00563879">
              <w:rPr>
                <w:b/>
              </w:rPr>
              <w:fldChar w:fldCharType="separate"/>
            </w:r>
            <w:r w:rsidRPr="00563879">
              <w:rPr>
                <w:b/>
                <w:noProof/>
              </w:rPr>
              <w:t>1</w:t>
            </w:r>
            <w:r w:rsidRPr="00563879">
              <w:rPr>
                <w:b/>
              </w:rPr>
              <w:fldChar w:fldCharType="end"/>
            </w:r>
            <w:r w:rsidRPr="00563879">
              <w:t>)</w:t>
            </w:r>
          </w:p>
        </w:tc>
      </w:tr>
    </w:tbl>
    <w:p w14:paraId="64B2E81F" w14:textId="18E598BF" w:rsidR="004055C6" w:rsidRPr="004055C6" w:rsidRDefault="0090494F" w:rsidP="00AF3AB6">
      <w:pPr>
        <w:pStyle w:val="CAADRIAtext"/>
        <w:rPr>
          <w:rFonts w:ascii="맑은 고딕" w:eastAsia="맑은 고딕" w:hAnsi="맑은 고딕"/>
          <w:sz w:val="20"/>
          <w:lang w:eastAsia="ko-KR"/>
        </w:rPr>
      </w:pP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하지만 종속변수 </w:t>
      </w:r>
      <m:oMath>
        <m:r>
          <m:rPr>
            <m:sty m:val="p"/>
          </m:rPr>
          <w:rPr>
            <w:rFonts w:ascii="Cambria Math" w:eastAsia="맑은 고딕" w:hAnsi="Cambria Math"/>
            <w:sz w:val="20"/>
            <w:szCs w:val="20"/>
            <w:lang w:eastAsia="ko-KR"/>
          </w:rPr>
          <m:t>Y</m:t>
        </m:r>
      </m:oMath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가 </w:t>
      </w:r>
      <w:r>
        <w:rPr>
          <w:rFonts w:ascii="맑은 고딕" w:eastAsia="맑은 고딕" w:hAnsi="맑은 고딕"/>
          <w:sz w:val="20"/>
          <w:szCs w:val="20"/>
          <w:lang w:eastAsia="ko-KR"/>
        </w:rPr>
        <w:t>0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과 </w:t>
      </w:r>
      <w:r>
        <w:rPr>
          <w:rFonts w:ascii="맑은 고딕" w:eastAsia="맑은 고딕" w:hAnsi="맑은 고딕"/>
          <w:sz w:val="20"/>
          <w:szCs w:val="20"/>
          <w:lang w:eastAsia="ko-KR"/>
        </w:rPr>
        <w:t>1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로 나타나는 이진</w:t>
      </w:r>
      <w:r w:rsidR="006B25A1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변수 </w:t>
      </w:r>
      <m:oMath>
        <m:r>
          <w:rPr>
            <w:rFonts w:ascii="Cambria Math" w:hAnsi="Cambria Math"/>
            <w:sz w:val="20"/>
            <w:lang w:eastAsia="ko-KR"/>
          </w:rPr>
          <m:t>C</m:t>
        </m:r>
      </m:oMath>
      <w:r w:rsidR="006B25A1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일 경우,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선형회귀의 추정 값 </w:t>
      </w:r>
      <m:oMath>
        <m:r>
          <m:rPr>
            <m:sty m:val="p"/>
          </m:rPr>
          <w:rPr>
            <w:rFonts w:ascii="Cambria Math" w:hAnsi="Cambria Math"/>
            <w:sz w:val="20"/>
            <w:lang w:eastAsia="ko-KR"/>
          </w:rPr>
          <m:t>y</m:t>
        </m:r>
      </m:oMath>
      <w:r>
        <w:rPr>
          <w:rFonts w:ascii="맑은 고딕" w:eastAsia="맑은 고딕" w:hAnsi="맑은 고딕" w:hint="eastAsia"/>
          <w:sz w:val="20"/>
          <w:lang w:eastAsia="ko-KR"/>
        </w:rPr>
        <w:t>가 실제 종속변수의 범위와 일치하지 않기 때문에,</w:t>
      </w:r>
      <w:r>
        <w:rPr>
          <w:rFonts w:ascii="맑은 고딕" w:eastAsia="맑은 고딕" w:hAnsi="맑은 고딕"/>
          <w:sz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lang w:eastAsia="ko-KR"/>
        </w:rPr>
        <w:t>선형회귀모형을 곧바로 적용할 경우 성능을 기대할 수 없다.</w:t>
      </w:r>
      <w:r w:rsidR="004055C6">
        <w:rPr>
          <w:rFonts w:ascii="맑은 고딕" w:eastAsia="맑은 고딕" w:hAnsi="맑은 고딕" w:hint="eastAsia"/>
          <w:sz w:val="20"/>
          <w:lang w:eastAsia="ko-KR"/>
        </w:rPr>
        <w:t xml:space="preserve"> 따라서 </w:t>
      </w:r>
      <w:r w:rsidR="004055C6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이를 해결하기 위해서는 </w:t>
      </w:r>
      <m:oMath>
        <m:r>
          <m:rPr>
            <m:sty m:val="p"/>
          </m:rPr>
          <w:rPr>
            <w:rFonts w:ascii="Cambria Math" w:hAnsi="Cambria Math"/>
            <w:sz w:val="20"/>
            <w:lang w:eastAsia="ko-KR"/>
          </w:rPr>
          <m:t>y</m:t>
        </m:r>
      </m:oMath>
      <w:r w:rsidR="004055C6">
        <w:rPr>
          <w:rFonts w:ascii="맑은 고딕" w:eastAsia="맑은 고딕" w:hAnsi="맑은 고딕" w:hint="eastAsia"/>
          <w:sz w:val="20"/>
          <w:lang w:eastAsia="ko-KR"/>
        </w:rPr>
        <w:t xml:space="preserve">를 </w:t>
      </w:r>
      <m:oMath>
        <m:d>
          <m:dPr>
            <m:begChr m:val="{"/>
            <m:endChr m:val="}"/>
            <m:ctrlPr>
              <w:rPr>
                <w:rFonts w:ascii="Cambria Math" w:hAnsi="Cambria Math"/>
                <w:sz w:val="20"/>
                <w:lang w:eastAsia="ko-KR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0"/>
                <w:lang w:eastAsia="ko-KR"/>
              </w:rPr>
              <m:t>0 ,1</m:t>
            </m:r>
          </m:e>
        </m:d>
      </m:oMath>
      <w:r w:rsidR="004055C6">
        <w:rPr>
          <w:rFonts w:ascii="맑은 고딕" w:eastAsia="맑은 고딕" w:hAnsi="맑은 고딕" w:hint="eastAsia"/>
          <w:sz w:val="20"/>
          <w:lang w:eastAsia="ko-KR"/>
        </w:rPr>
        <w:t xml:space="preserve">의 값을 가지는 베르누이 확률변수로 가정하여 </w:t>
      </w:r>
      <w:r w:rsidR="00530F90">
        <w:rPr>
          <w:rFonts w:ascii="맑은 고딕" w:eastAsia="맑은 고딕" w:hAnsi="맑은 고딕" w:hint="eastAsia"/>
          <w:sz w:val="20"/>
          <w:lang w:eastAsia="ko-KR"/>
        </w:rPr>
        <w:t>모형</w:t>
      </w:r>
      <w:r w:rsidR="004055C6">
        <w:rPr>
          <w:rFonts w:ascii="맑은 고딕" w:eastAsia="맑은 고딕" w:hAnsi="맑은 고딕" w:hint="eastAsia"/>
          <w:sz w:val="20"/>
          <w:lang w:eastAsia="ko-KR"/>
        </w:rPr>
        <w:t>을 새롭게 재정의할 필요가 있다.</w:t>
      </w:r>
      <w:r w:rsidR="004055C6">
        <w:rPr>
          <w:rFonts w:ascii="맑은 고딕" w:eastAsia="맑은 고딕" w:hAnsi="맑은 고딕"/>
          <w:sz w:val="20"/>
          <w:lang w:eastAsia="ko-KR"/>
        </w:rPr>
        <w:t xml:space="preserve"> </w:t>
      </w:r>
      <w:r w:rsidR="00AF3AB6" w:rsidRPr="00AF3AB6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하지만 곧바로 종속변수 </w:t>
      </w:r>
      <m:oMath>
        <m:r>
          <m:rPr>
            <m:sty m:val="p"/>
          </m:rPr>
          <w:rPr>
            <w:rFonts w:ascii="Cambria Math" w:hAnsi="Cambria Math"/>
            <w:sz w:val="20"/>
            <w:szCs w:val="20"/>
            <w:lang w:eastAsia="ko-KR"/>
          </w:rPr>
          <m:t>y</m:t>
        </m:r>
      </m:oMath>
      <w:r w:rsidR="00AF3AB6" w:rsidRPr="00AF3AB6">
        <w:rPr>
          <w:rFonts w:ascii="맑은 고딕" w:eastAsia="맑은 고딕" w:hAnsi="맑은 고딕" w:hint="eastAsia"/>
          <w:sz w:val="20"/>
          <w:szCs w:val="20"/>
          <w:lang w:eastAsia="ko-KR"/>
        </w:rPr>
        <w:t>를 이진 확률</w:t>
      </w:r>
      <w:r w:rsidR="00AF3AB6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="00AF3AB6" w:rsidRPr="00AF3AB6">
        <w:rPr>
          <w:rFonts w:ascii="맑은 고딕" w:eastAsia="맑은 고딕" w:hAnsi="맑은 고딕" w:hint="eastAsia"/>
          <w:sz w:val="20"/>
          <w:szCs w:val="20"/>
          <w:lang w:eastAsia="ko-KR"/>
        </w:rPr>
        <w:t>변수로 가정할 경우</w:t>
      </w:r>
      <w:r w:rsidR="00AF3AB6" w:rsidRPr="00AF3AB6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AF3AB6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식 </w:t>
      </w:r>
      <w:r w:rsidR="00AF3AB6" w:rsidRPr="00AF3AB6">
        <w:rPr>
          <w:sz w:val="20"/>
          <w:szCs w:val="20"/>
          <w:lang w:eastAsia="ko-KR"/>
        </w:rPr>
        <w:t>(</w:t>
      </w:r>
      <w:r w:rsidR="00AF3AB6" w:rsidRPr="00AF3AB6">
        <w:rPr>
          <w:b/>
          <w:sz w:val="20"/>
          <w:szCs w:val="20"/>
        </w:rPr>
        <w:fldChar w:fldCharType="begin"/>
      </w:r>
      <w:r w:rsidR="00AF3AB6" w:rsidRPr="00AF3AB6">
        <w:rPr>
          <w:b/>
          <w:sz w:val="20"/>
          <w:szCs w:val="20"/>
          <w:lang w:eastAsia="ko-KR"/>
        </w:rPr>
        <w:instrText xml:space="preserve"> SEQ eq \n </w:instrText>
      </w:r>
      <w:r w:rsidR="00AF3AB6" w:rsidRPr="00AF3AB6">
        <w:rPr>
          <w:b/>
          <w:sz w:val="20"/>
          <w:szCs w:val="20"/>
        </w:rPr>
        <w:fldChar w:fldCharType="separate"/>
      </w:r>
      <w:r w:rsidR="00AF3AB6" w:rsidRPr="00AF3AB6">
        <w:rPr>
          <w:b/>
          <w:noProof/>
          <w:sz w:val="20"/>
          <w:szCs w:val="20"/>
          <w:lang w:eastAsia="ko-KR"/>
        </w:rPr>
        <w:t>1</w:t>
      </w:r>
      <w:r w:rsidR="00AF3AB6" w:rsidRPr="00AF3AB6">
        <w:rPr>
          <w:b/>
          <w:sz w:val="20"/>
          <w:szCs w:val="20"/>
        </w:rPr>
        <w:fldChar w:fldCharType="end"/>
      </w:r>
      <w:r w:rsidR="00AF3AB6" w:rsidRPr="00AF3AB6">
        <w:rPr>
          <w:sz w:val="20"/>
          <w:szCs w:val="20"/>
          <w:lang w:eastAsia="ko-KR"/>
        </w:rPr>
        <w:t>)</w:t>
      </w:r>
      <w:r w:rsidR="00AF3AB6" w:rsidRPr="00AF3AB6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에서 양변의 출력</w:t>
      </w:r>
      <w:r w:rsidR="00AF3AB6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 xml:space="preserve"> </w:t>
      </w:r>
      <w:r w:rsidR="00AF3AB6" w:rsidRPr="00AF3AB6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값이</w:t>
      </w:r>
      <w:r w:rsidR="00AF3AB6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 xml:space="preserve"> 일치하지 않는 문제가 발생한다.</w:t>
      </w:r>
      <w:r w:rsidR="00AF3AB6">
        <w:rPr>
          <w:rFonts w:ascii="맑은 고딕" w:eastAsia="맑은 고딕" w:hAnsi="맑은 고딕" w:cs="맑은 고딕"/>
          <w:sz w:val="20"/>
          <w:szCs w:val="20"/>
          <w:lang w:eastAsia="ko-KR"/>
        </w:rPr>
        <w:t xml:space="preserve"> </w:t>
      </w:r>
      <w:r w:rsidR="00DE7D20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 xml:space="preserve">따라서 </w:t>
      </w:r>
      <w:r w:rsidR="00AF3AB6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이를 해결</w:t>
      </w:r>
      <w:r w:rsidR="004055C6" w:rsidRPr="00AF3AB6">
        <w:rPr>
          <w:rFonts w:ascii="맑은 고딕" w:eastAsia="맑은 고딕" w:hAnsi="맑은 고딕" w:hint="eastAsia"/>
          <w:sz w:val="20"/>
          <w:szCs w:val="20"/>
          <w:lang w:eastAsia="ko-KR"/>
        </w:rPr>
        <w:t>하기 위해,</w:t>
      </w:r>
      <w:r w:rsidR="004055C6" w:rsidRPr="00AF3AB6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4055C6" w:rsidRPr="00AF3AB6">
        <w:rPr>
          <w:rFonts w:ascii="맑은 고딕" w:eastAsia="맑은 고딕" w:hAnsi="맑은 고딕" w:hint="eastAsia"/>
          <w:sz w:val="20"/>
          <w:szCs w:val="20"/>
          <w:lang w:eastAsia="ko-KR"/>
        </w:rPr>
        <w:t>승산(</w:t>
      </w:r>
      <w:r w:rsidR="004055C6" w:rsidRPr="00AF3AB6">
        <w:rPr>
          <w:rFonts w:ascii="맑은 고딕" w:eastAsia="맑은 고딕" w:hAnsi="맑은 고딕"/>
          <w:sz w:val="20"/>
          <w:szCs w:val="20"/>
          <w:lang w:eastAsia="ko-KR"/>
        </w:rPr>
        <w:t>odds)</w:t>
      </w:r>
      <w:r w:rsidR="004055C6" w:rsidRPr="00AF3AB6">
        <w:rPr>
          <w:rFonts w:ascii="맑은 고딕" w:eastAsia="맑은 고딕" w:hAnsi="맑은 고딕" w:hint="eastAsia"/>
          <w:sz w:val="20"/>
          <w:szCs w:val="20"/>
          <w:lang w:eastAsia="ko-KR"/>
        </w:rPr>
        <w:t>이라는 개념을 사용한다.</w:t>
      </w:r>
      <w:r w:rsidR="004055C6" w:rsidRPr="00AF3AB6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4055C6" w:rsidRPr="00AF3AB6">
        <w:rPr>
          <w:rFonts w:ascii="맑은 고딕" w:eastAsia="맑은 고딕" w:hAnsi="맑은 고딕" w:hint="eastAsia"/>
          <w:sz w:val="20"/>
          <w:szCs w:val="20"/>
          <w:lang w:eastAsia="ko-KR"/>
        </w:rPr>
        <w:t>승산(</w:t>
      </w:r>
      <w:r w:rsidR="004055C6" w:rsidRPr="00AF3AB6">
        <w:rPr>
          <w:rFonts w:ascii="맑은 고딕" w:eastAsia="맑은 고딕" w:hAnsi="맑은 고딕"/>
          <w:sz w:val="20"/>
          <w:szCs w:val="20"/>
          <w:lang w:eastAsia="ko-KR"/>
        </w:rPr>
        <w:t>odds)</w:t>
      </w:r>
      <w:r w:rsidR="004055C6" w:rsidRPr="00AF3AB6">
        <w:rPr>
          <w:rFonts w:ascii="맑은 고딕" w:eastAsia="맑은 고딕" w:hAnsi="맑은 고딕" w:hint="eastAsia"/>
          <w:sz w:val="20"/>
          <w:szCs w:val="20"/>
          <w:lang w:eastAsia="ko-KR"/>
        </w:rPr>
        <w:t>은</w:t>
      </w:r>
      <w:r w:rsidR="004055C6">
        <w:rPr>
          <w:rFonts w:ascii="맑은 고딕" w:eastAsia="맑은 고딕" w:hAnsi="맑은 고딕" w:hint="eastAsia"/>
          <w:sz w:val="20"/>
          <w:lang w:eastAsia="ko-KR"/>
        </w:rPr>
        <w:t xml:space="preserve"> 임의의 사건이 발생하지 않을 확률 대비 발생할 확률의 비율을 뜻하는 개념으로,</w:t>
      </w:r>
      <w:r w:rsidR="004055C6">
        <w:rPr>
          <w:rFonts w:ascii="맑은 고딕" w:eastAsia="맑은 고딕" w:hAnsi="맑은 고딕"/>
          <w:sz w:val="20"/>
          <w:lang w:eastAsia="ko-KR"/>
        </w:rPr>
        <w:t xml:space="preserve"> </w:t>
      </w:r>
      <w:r w:rsidR="004055C6">
        <w:rPr>
          <w:rFonts w:ascii="맑은 고딕" w:eastAsia="맑은 고딕" w:hAnsi="맑은 고딕" w:hint="eastAsia"/>
          <w:sz w:val="20"/>
          <w:lang w:eastAsia="ko-KR"/>
        </w:rPr>
        <w:t>다음과 같이 정의한다.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449"/>
        <w:gridCol w:w="608"/>
      </w:tblGrid>
      <w:tr w:rsidR="004055C6" w:rsidRPr="00563879" w14:paraId="5A0C8909" w14:textId="77777777" w:rsidTr="00CA4837">
        <w:tc>
          <w:tcPr>
            <w:tcW w:w="6449" w:type="dxa"/>
          </w:tcPr>
          <w:p w14:paraId="7540803B" w14:textId="33E4730E" w:rsidR="004055C6" w:rsidRPr="00563879" w:rsidRDefault="004055C6" w:rsidP="00CA4837">
            <w:pPr>
              <w:pStyle w:val="equation"/>
              <w:tabs>
                <w:tab w:val="clear" w:pos="6237"/>
              </w:tabs>
              <w:ind w:left="0" w:firstLine="0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w:lastRenderedPageBreak/>
                  <m:t>odds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num>
                  <m:den>
                    <m:r>
                      <w:rPr>
                        <w:rFonts w:ascii="Cambria Math" w:hAnsi="Cambria Math"/>
                      </w:rPr>
                      <m:t>1-P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den>
                </m:f>
              </m:oMath>
            </m:oMathPara>
          </w:p>
        </w:tc>
        <w:tc>
          <w:tcPr>
            <w:tcW w:w="608" w:type="dxa"/>
          </w:tcPr>
          <w:p w14:paraId="46843C5D" w14:textId="6F35CE2D" w:rsidR="004055C6" w:rsidRPr="00563879" w:rsidRDefault="004055C6" w:rsidP="00CA4837">
            <w:pPr>
              <w:pStyle w:val="equation"/>
              <w:tabs>
                <w:tab w:val="clear" w:pos="6237"/>
              </w:tabs>
              <w:ind w:left="0" w:firstLine="0"/>
              <w:jc w:val="right"/>
            </w:pPr>
            <w:r w:rsidRPr="00563879">
              <w:t>(</w:t>
            </w:r>
            <w:r w:rsidR="003618AB">
              <w:rPr>
                <w:b/>
              </w:rPr>
              <w:t>2</w:t>
            </w:r>
            <w:r w:rsidRPr="00563879">
              <w:t>)</w:t>
            </w:r>
          </w:p>
        </w:tc>
      </w:tr>
    </w:tbl>
    <w:p w14:paraId="0BD6ED75" w14:textId="6735102E" w:rsidR="0090494F" w:rsidRDefault="004055C6" w:rsidP="004055C6">
      <w:pPr>
        <w:pStyle w:val="CAADRIAtext"/>
        <w:ind w:firstLine="0"/>
        <w:rPr>
          <w:rFonts w:ascii="맑은 고딕" w:eastAsia="맑은 고딕" w:hAnsi="맑은 고딕"/>
          <w:sz w:val="20"/>
          <w:szCs w:val="20"/>
          <w:lang w:eastAsia="ko-KR"/>
        </w:rPr>
      </w:pP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승산은 </w:t>
      </w:r>
      <m:oMath>
        <m:d>
          <m:dPr>
            <m:ctrlPr>
              <w:rPr>
                <w:rFonts w:ascii="Cambria Math" w:eastAsia="맑은 고딕" w:hAnsi="Cambria Math"/>
                <w:sz w:val="20"/>
                <w:szCs w:val="20"/>
                <w:lang w:eastAsia="ko-KR"/>
              </w:rPr>
            </m:ctrlPr>
          </m:dPr>
          <m:e>
            <m:r>
              <m:rPr>
                <m:sty m:val="p"/>
              </m:rPr>
              <w:rPr>
                <w:rFonts w:ascii="Cambria Math" w:eastAsia="맑은 고딕" w:hAnsi="Cambria Math"/>
                <w:sz w:val="20"/>
                <w:szCs w:val="20"/>
                <w:lang w:eastAsia="ko-KR"/>
              </w:rPr>
              <m:t>0, ∞</m:t>
            </m:r>
          </m:e>
        </m:d>
      </m:oMath>
      <w:r w:rsidR="003618AB">
        <w:rPr>
          <w:rFonts w:ascii="맑은 고딕" w:eastAsia="맑은 고딕" w:hAnsi="맑은 고딕" w:hint="eastAsia"/>
          <w:sz w:val="20"/>
          <w:szCs w:val="20"/>
          <w:lang w:eastAsia="ko-KR"/>
        </w:rPr>
        <w:t>의 범위를 가지는데,</w:t>
      </w:r>
      <w:r w:rsidR="003618AB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3618AB">
        <w:rPr>
          <w:rFonts w:ascii="맑은 고딕" w:eastAsia="맑은 고딕" w:hAnsi="맑은 고딕" w:hint="eastAsia"/>
          <w:sz w:val="20"/>
          <w:szCs w:val="20"/>
          <w:lang w:eastAsia="ko-KR"/>
        </w:rPr>
        <w:t>이를 실수 전체로 확장하기 위해 로그를 취한다.</w:t>
      </w:r>
      <w:r w:rsidR="003618AB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3618AB">
        <w:rPr>
          <w:rFonts w:ascii="맑은 고딕" w:eastAsia="맑은 고딕" w:hAnsi="맑은 고딕" w:hint="eastAsia"/>
          <w:sz w:val="20"/>
          <w:szCs w:val="20"/>
          <w:lang w:eastAsia="ko-KR"/>
        </w:rPr>
        <w:t>이를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sz w:val="20"/>
          <w:szCs w:val="20"/>
          <w:lang w:eastAsia="ko-KR"/>
        </w:rPr>
        <w:t>로짓</w:t>
      </w:r>
      <w:proofErr w:type="spellEnd"/>
      <w:r w:rsidR="003618AB">
        <w:rPr>
          <w:rFonts w:ascii="맑은 고딕" w:eastAsia="맑은 고딕" w:hAnsi="맑은 고딕" w:hint="eastAsia"/>
          <w:sz w:val="20"/>
          <w:szCs w:val="20"/>
          <w:lang w:eastAsia="ko-KR"/>
        </w:rPr>
        <w:t>(</w:t>
      </w:r>
      <w:r w:rsidR="003618AB">
        <w:rPr>
          <w:rFonts w:ascii="맑은 고딕" w:eastAsia="맑은 고딕" w:hAnsi="맑은 고딕"/>
          <w:sz w:val="20"/>
          <w:szCs w:val="20"/>
          <w:lang w:eastAsia="ko-KR"/>
        </w:rPr>
        <w:t>logit)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이라고 정의하며,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다음과 같다.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449"/>
        <w:gridCol w:w="608"/>
      </w:tblGrid>
      <w:tr w:rsidR="003618AB" w:rsidRPr="00563879" w14:paraId="68F04C16" w14:textId="77777777" w:rsidTr="00CA4837">
        <w:tc>
          <w:tcPr>
            <w:tcW w:w="6449" w:type="dxa"/>
          </w:tcPr>
          <w:tbl>
            <w:tblPr>
              <w:tblW w:w="0" w:type="auto"/>
              <w:tblLayout w:type="fixed"/>
              <w:tblCellMar>
                <w:left w:w="70" w:type="dxa"/>
                <w:right w:w="70" w:type="dxa"/>
              </w:tblCellMar>
              <w:tblLook w:val="0000" w:firstRow="0" w:lastRow="0" w:firstColumn="0" w:lastColumn="0" w:noHBand="0" w:noVBand="0"/>
            </w:tblPr>
            <w:tblGrid>
              <w:gridCol w:w="6449"/>
              <w:gridCol w:w="608"/>
            </w:tblGrid>
            <w:tr w:rsidR="003618AB" w:rsidRPr="00563879" w14:paraId="171676A7" w14:textId="77777777" w:rsidTr="00CA4837">
              <w:tc>
                <w:tcPr>
                  <w:tcW w:w="6449" w:type="dxa"/>
                </w:tcPr>
                <w:p w14:paraId="38FE62CC" w14:textId="1276F997" w:rsidR="003618AB" w:rsidRPr="00563879" w:rsidRDefault="003618AB" w:rsidP="003618AB">
                  <w:pPr>
                    <w:pStyle w:val="equation"/>
                    <w:tabs>
                      <w:tab w:val="clear" w:pos="6237"/>
                    </w:tabs>
                    <w:ind w:left="0" w:firstLine="0"/>
                  </w:pPr>
                  <m:oMathPara>
                    <m:oMath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eastAsia="ko-KR"/>
                        </w:rPr>
                        <m:t>logit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=</m:t>
                      </m:r>
                      <m:func>
                        <m:funcPr>
                          <m:ctrlPr>
                            <w:rPr>
                              <w:rFonts w:ascii="Cambria Math" w:hAnsi="Cambria Math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d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</w:rPr>
                                    <m:t>1-P</m:t>
                                  </m:r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x</m:t>
                                      </m:r>
                                    </m:e>
                                  </m:d>
                                </m:den>
                              </m:f>
                            </m:e>
                          </m:d>
                        </m:e>
                      </m:func>
                    </m:oMath>
                  </m:oMathPara>
                </w:p>
              </w:tc>
              <w:tc>
                <w:tcPr>
                  <w:tcW w:w="608" w:type="dxa"/>
                </w:tcPr>
                <w:p w14:paraId="12210055" w14:textId="77777777" w:rsidR="003618AB" w:rsidRPr="00563879" w:rsidRDefault="003618AB" w:rsidP="003618AB">
                  <w:pPr>
                    <w:pStyle w:val="equation"/>
                    <w:tabs>
                      <w:tab w:val="clear" w:pos="6237"/>
                    </w:tabs>
                    <w:ind w:left="0" w:firstLine="0"/>
                    <w:jc w:val="right"/>
                  </w:pPr>
                  <w:r w:rsidRPr="00563879">
                    <w:t>(</w:t>
                  </w:r>
                  <w:r w:rsidRPr="00563879">
                    <w:rPr>
                      <w:b/>
                    </w:rPr>
                    <w:fldChar w:fldCharType="begin"/>
                  </w:r>
                  <w:r w:rsidRPr="00563879">
                    <w:rPr>
                      <w:b/>
                    </w:rPr>
                    <w:instrText xml:space="preserve"> SEQ eq \n </w:instrText>
                  </w:r>
                  <w:r w:rsidRPr="00563879">
                    <w:rPr>
                      <w:b/>
                    </w:rPr>
                    <w:fldChar w:fldCharType="separate"/>
                  </w:r>
                  <w:r w:rsidRPr="00563879">
                    <w:rPr>
                      <w:b/>
                      <w:noProof/>
                    </w:rPr>
                    <w:t>1</w:t>
                  </w:r>
                  <w:r w:rsidRPr="00563879">
                    <w:rPr>
                      <w:b/>
                    </w:rPr>
                    <w:fldChar w:fldCharType="end"/>
                  </w:r>
                  <w:r w:rsidRPr="00563879">
                    <w:t>)</w:t>
                  </w:r>
                </w:p>
              </w:tc>
            </w:tr>
          </w:tbl>
          <w:p w14:paraId="7ED10CBB" w14:textId="254A9337" w:rsidR="003618AB" w:rsidRPr="00563879" w:rsidRDefault="003618AB" w:rsidP="00CA4837">
            <w:pPr>
              <w:pStyle w:val="equation"/>
              <w:tabs>
                <w:tab w:val="clear" w:pos="6237"/>
              </w:tabs>
              <w:ind w:left="0" w:firstLine="0"/>
            </w:pPr>
          </w:p>
        </w:tc>
        <w:tc>
          <w:tcPr>
            <w:tcW w:w="608" w:type="dxa"/>
          </w:tcPr>
          <w:p w14:paraId="34E24EA8" w14:textId="1AD122AA" w:rsidR="003618AB" w:rsidRPr="00563879" w:rsidRDefault="003618AB" w:rsidP="00CA4837">
            <w:pPr>
              <w:pStyle w:val="equation"/>
              <w:tabs>
                <w:tab w:val="clear" w:pos="6237"/>
              </w:tabs>
              <w:ind w:left="0" w:firstLine="0"/>
              <w:jc w:val="right"/>
            </w:pPr>
            <w:r w:rsidRPr="00563879">
              <w:t>(</w:t>
            </w:r>
            <w:r>
              <w:rPr>
                <w:b/>
              </w:rPr>
              <w:t>3</w:t>
            </w:r>
            <w:r w:rsidRPr="00563879">
              <w:t>)</w:t>
            </w:r>
          </w:p>
        </w:tc>
      </w:tr>
    </w:tbl>
    <w:p w14:paraId="3857A9DE" w14:textId="72FFFA1B" w:rsidR="004055C6" w:rsidRDefault="003618AB" w:rsidP="003618AB">
      <w:pPr>
        <w:pStyle w:val="CAADRIAtext"/>
        <w:ind w:firstLine="0"/>
        <w:rPr>
          <w:rFonts w:ascii="맑은 고딕" w:eastAsia="맑은 고딕" w:hAnsi="맑은 고딕" w:cs="맑은 고딕"/>
          <w:sz w:val="20"/>
          <w:szCs w:val="20"/>
          <w:lang w:eastAsia="ko-KR"/>
        </w:rPr>
      </w:pPr>
      <w:proofErr w:type="spellStart"/>
      <w:r>
        <w:rPr>
          <w:rFonts w:ascii="맑은 고딕" w:eastAsia="맑은 고딕" w:hAnsi="맑은 고딕" w:hint="eastAsia"/>
          <w:sz w:val="20"/>
          <w:szCs w:val="20"/>
          <w:lang w:eastAsia="ko-KR"/>
        </w:rPr>
        <w:t>로짓</w:t>
      </w:r>
      <w:r w:rsidR="000D320F">
        <w:rPr>
          <w:rFonts w:ascii="맑은 고딕" w:eastAsia="맑은 고딕" w:hAnsi="맑은 고딕" w:hint="eastAsia"/>
          <w:sz w:val="20"/>
          <w:szCs w:val="20"/>
          <w:lang w:eastAsia="ko-KR"/>
        </w:rPr>
        <w:t>은</w:t>
      </w:r>
      <w:proofErr w:type="spellEnd"/>
      <w:r w:rsidR="000D320F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m:oMath>
        <m:d>
          <m:dPr>
            <m:ctrlPr>
              <w:rPr>
                <w:rFonts w:ascii="Cambria Math" w:eastAsia="맑은 고딕" w:hAnsi="Cambria Math"/>
                <w:sz w:val="20"/>
                <w:szCs w:val="20"/>
                <w:lang w:eastAsia="ko-KR"/>
              </w:rPr>
            </m:ctrlPr>
          </m:dPr>
          <m:e>
            <m:r>
              <m:rPr>
                <m:sty m:val="p"/>
              </m:rPr>
              <w:rPr>
                <w:rFonts w:ascii="Cambria Math" w:eastAsia="맑은 고딕" w:hAnsi="Cambria Math"/>
                <w:sz w:val="20"/>
                <w:szCs w:val="20"/>
                <w:lang w:eastAsia="ko-KR"/>
              </w:rPr>
              <m:t>-∞, ∞</m:t>
            </m:r>
          </m:e>
        </m:d>
      </m:oMath>
      <w:r w:rsidR="00AF3AB6">
        <w:rPr>
          <w:rFonts w:ascii="맑은 고딕" w:eastAsia="맑은 고딕" w:hAnsi="맑은 고딕" w:hint="eastAsia"/>
          <w:sz w:val="20"/>
          <w:szCs w:val="20"/>
          <w:lang w:eastAsia="ko-KR"/>
        </w:rPr>
        <w:t>의 범위를 가지기 때문에,</w:t>
      </w:r>
      <w:r w:rsidR="00AF3AB6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AF3AB6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식 </w:t>
      </w:r>
      <w:r w:rsidR="00AF3AB6" w:rsidRPr="00AF3AB6">
        <w:rPr>
          <w:sz w:val="20"/>
          <w:szCs w:val="20"/>
          <w:lang w:eastAsia="ko-KR"/>
        </w:rPr>
        <w:t>(</w:t>
      </w:r>
      <w:r w:rsidR="00AF3AB6" w:rsidRPr="00AF3AB6">
        <w:rPr>
          <w:b/>
          <w:sz w:val="20"/>
          <w:szCs w:val="20"/>
        </w:rPr>
        <w:fldChar w:fldCharType="begin"/>
      </w:r>
      <w:r w:rsidR="00AF3AB6" w:rsidRPr="00AF3AB6">
        <w:rPr>
          <w:b/>
          <w:sz w:val="20"/>
          <w:szCs w:val="20"/>
          <w:lang w:eastAsia="ko-KR"/>
        </w:rPr>
        <w:instrText xml:space="preserve"> SEQ eq \n </w:instrText>
      </w:r>
      <w:r w:rsidR="00AF3AB6" w:rsidRPr="00AF3AB6">
        <w:rPr>
          <w:b/>
          <w:sz w:val="20"/>
          <w:szCs w:val="20"/>
        </w:rPr>
        <w:fldChar w:fldCharType="separate"/>
      </w:r>
      <w:r w:rsidR="00AF3AB6" w:rsidRPr="00AF3AB6">
        <w:rPr>
          <w:b/>
          <w:noProof/>
          <w:sz w:val="20"/>
          <w:szCs w:val="20"/>
          <w:lang w:eastAsia="ko-KR"/>
        </w:rPr>
        <w:t>1</w:t>
      </w:r>
      <w:r w:rsidR="00AF3AB6" w:rsidRPr="00AF3AB6">
        <w:rPr>
          <w:b/>
          <w:sz w:val="20"/>
          <w:szCs w:val="20"/>
        </w:rPr>
        <w:fldChar w:fldCharType="end"/>
      </w:r>
      <w:r w:rsidR="00AF3AB6" w:rsidRPr="00AF3AB6">
        <w:rPr>
          <w:sz w:val="20"/>
          <w:szCs w:val="20"/>
          <w:lang w:eastAsia="ko-KR"/>
        </w:rPr>
        <w:t>)</w:t>
      </w:r>
      <w:r w:rsidR="00AF3AB6" w:rsidRPr="00AF3AB6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에서</w:t>
      </w:r>
      <w:r w:rsidR="00AF3AB6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의 우변과 범위가 일치하므로,</w:t>
      </w:r>
      <w:r w:rsidR="00AF3AB6">
        <w:rPr>
          <w:rFonts w:ascii="맑은 고딕" w:eastAsia="맑은 고딕" w:hAnsi="맑은 고딕" w:cs="맑은 고딕"/>
          <w:sz w:val="20"/>
          <w:szCs w:val="20"/>
          <w:lang w:eastAsia="ko-KR"/>
        </w:rPr>
        <w:t xml:space="preserve"> </w:t>
      </w:r>
      <w:r w:rsidR="00AF3AB6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선형회귀를 다음과 같이 모</w:t>
      </w:r>
      <w:r w:rsidR="00530F90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형화</w:t>
      </w:r>
      <w:r w:rsidR="00AF3AB6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 xml:space="preserve"> 할 수 있다.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449"/>
        <w:gridCol w:w="608"/>
      </w:tblGrid>
      <w:tr w:rsidR="00AF3AB6" w:rsidRPr="00563879" w14:paraId="4EA59D03" w14:textId="77777777" w:rsidTr="00CA4837">
        <w:tc>
          <w:tcPr>
            <w:tcW w:w="6449" w:type="dxa"/>
          </w:tcPr>
          <w:p w14:paraId="4EAFEF15" w14:textId="4DEDB79E" w:rsidR="00AF3AB6" w:rsidRPr="00563879" w:rsidRDefault="007A27FE" w:rsidP="00CA4837">
            <w:pPr>
              <w:pStyle w:val="equation"/>
              <w:tabs>
                <w:tab w:val="clear" w:pos="6237"/>
              </w:tabs>
              <w:ind w:left="0" w:firstLine="0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log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1-P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</m:d>
                          </m:den>
                        </m:f>
                      </m:e>
                    </m:d>
                  </m:e>
                </m:func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+…+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β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</m:t>
                    </m:r>
                  </m:sub>
                </m:sSub>
              </m:oMath>
            </m:oMathPara>
          </w:p>
        </w:tc>
        <w:tc>
          <w:tcPr>
            <w:tcW w:w="608" w:type="dxa"/>
          </w:tcPr>
          <w:p w14:paraId="4E73E1AE" w14:textId="0ED7D2A2" w:rsidR="00AF3AB6" w:rsidRPr="00563879" w:rsidRDefault="00AF3AB6" w:rsidP="00CA4837">
            <w:pPr>
              <w:pStyle w:val="equation"/>
              <w:tabs>
                <w:tab w:val="clear" w:pos="6237"/>
              </w:tabs>
              <w:ind w:left="0" w:firstLine="0"/>
              <w:jc w:val="right"/>
            </w:pPr>
            <w:r w:rsidRPr="00563879">
              <w:t>(</w:t>
            </w:r>
            <w:r>
              <w:rPr>
                <w:b/>
              </w:rPr>
              <w:t>4</w:t>
            </w:r>
            <w:r w:rsidRPr="00563879">
              <w:t>)</w:t>
            </w:r>
          </w:p>
        </w:tc>
      </w:tr>
    </w:tbl>
    <w:p w14:paraId="0D0E563D" w14:textId="6E648F95" w:rsidR="00AF3AB6" w:rsidRPr="00AF3AB6" w:rsidRDefault="00AF3AB6" w:rsidP="003618AB">
      <w:pPr>
        <w:pStyle w:val="CAADRIAtext"/>
        <w:ind w:firstLine="0"/>
        <w:rPr>
          <w:rFonts w:ascii="맑은 고딕" w:eastAsia="맑은 고딕" w:hAnsi="맑은 고딕"/>
          <w:sz w:val="20"/>
          <w:szCs w:val="20"/>
          <w:lang w:eastAsia="ko-KR"/>
        </w:rPr>
      </w:pPr>
      <w:r>
        <w:rPr>
          <w:rFonts w:ascii="맑은 고딕" w:eastAsia="맑은 고딕" w:hAnsi="맑은 고딕" w:hint="eastAsia"/>
          <w:sz w:val="20"/>
          <w:szCs w:val="20"/>
          <w:lang w:eastAsia="ko-KR"/>
        </w:rPr>
        <w:t>식</w:t>
      </w:r>
      <w:r w:rsidRPr="00AF3AB6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Pr="00AF3AB6">
        <w:rPr>
          <w:sz w:val="20"/>
          <w:szCs w:val="20"/>
          <w:lang w:eastAsia="ko-KR"/>
        </w:rPr>
        <w:t>(</w:t>
      </w:r>
      <w:r w:rsidRPr="00AF3AB6">
        <w:rPr>
          <w:b/>
          <w:sz w:val="20"/>
          <w:szCs w:val="20"/>
          <w:lang w:eastAsia="ko-KR"/>
        </w:rPr>
        <w:t>4</w:t>
      </w:r>
      <w:r w:rsidRPr="00AF3AB6">
        <w:rPr>
          <w:sz w:val="20"/>
          <w:szCs w:val="20"/>
          <w:lang w:eastAsia="ko-KR"/>
        </w:rPr>
        <w:t>)</w:t>
      </w:r>
      <w:r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 xml:space="preserve">를 </w:t>
      </w:r>
      <m:oMath>
        <m:r>
          <w:rPr>
            <w:rFonts w:ascii="Cambria Math" w:hAnsi="Cambria Math"/>
            <w:sz w:val="20"/>
            <w:lang w:eastAsia="ko-KR"/>
          </w:rPr>
          <m:t>P</m:t>
        </m:r>
        <m:d>
          <m:dPr>
            <m:ctrlPr>
              <w:rPr>
                <w:rFonts w:ascii="Cambria Math" w:hAnsi="Cambria Math"/>
                <w:i/>
                <w:sz w:val="20"/>
              </w:rPr>
            </m:ctrlPr>
          </m:dPr>
          <m:e>
            <m:r>
              <w:rPr>
                <w:rFonts w:ascii="Cambria Math" w:hAnsi="Cambria Math"/>
                <w:sz w:val="20"/>
                <w:lang w:eastAsia="ko-KR"/>
              </w:rPr>
              <m:t>x</m:t>
            </m:r>
          </m:e>
        </m:d>
      </m:oMath>
      <w:r>
        <w:rPr>
          <w:rFonts w:ascii="맑은 고딕" w:eastAsia="맑은 고딕" w:hAnsi="맑은 고딕" w:cs="맑은 고딕" w:hint="eastAsia"/>
          <w:sz w:val="20"/>
          <w:lang w:eastAsia="ko-KR"/>
        </w:rPr>
        <w:t>에 관한 함수로 정리해주면,</w:t>
      </w:r>
      <w:r>
        <w:rPr>
          <w:rFonts w:ascii="맑은 고딕" w:eastAsia="맑은 고딕" w:hAnsi="맑은 고딕" w:cs="맑은 고딕"/>
          <w:sz w:val="20"/>
          <w:lang w:eastAsia="ko-KR"/>
        </w:rPr>
        <w:t xml:space="preserve"> </w:t>
      </w:r>
      <w:r>
        <w:rPr>
          <w:rFonts w:ascii="맑은 고딕" w:eastAsia="맑은 고딕" w:hAnsi="맑은 고딕" w:cs="맑은 고딕" w:hint="eastAsia"/>
          <w:sz w:val="20"/>
          <w:lang w:eastAsia="ko-KR"/>
        </w:rPr>
        <w:t>식은 다음과 같아진다.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449"/>
        <w:gridCol w:w="608"/>
      </w:tblGrid>
      <w:tr w:rsidR="00AF3AB6" w:rsidRPr="00563879" w14:paraId="039A3DAD" w14:textId="77777777" w:rsidTr="00CA4837">
        <w:tc>
          <w:tcPr>
            <w:tcW w:w="6449" w:type="dxa"/>
          </w:tcPr>
          <w:p w14:paraId="7309A3A1" w14:textId="7B00091C" w:rsidR="00AF3AB6" w:rsidRPr="00563879" w:rsidRDefault="0052042A" w:rsidP="00CA4837">
            <w:pPr>
              <w:pStyle w:val="equation"/>
              <w:tabs>
                <w:tab w:val="clear" w:pos="6237"/>
              </w:tabs>
              <w:ind w:left="0" w:firstLine="0"/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1+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e</m:t>
                        </m:r>
                      </m:e>
                      <m:sup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+…+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β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p</m:t>
                            </m:r>
                          </m:sub>
                        </m:sSub>
                      </m:sup>
                    </m:sSup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=Ber[sig(</m:t>
                </m:r>
                <m:acc>
                  <m:accPr>
                    <m:chr m:val="⃗"/>
                    <m:ctrlPr>
                      <w:rPr>
                        <w:rFonts w:ascii="Cambria Math" w:hAnsi="Cambria Math" w:cs="맑은 고딕"/>
                        <w:lang w:eastAsia="ko-KR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 w:cs="맑은 고딕"/>
                        <w:lang w:eastAsia="ko-KR"/>
                      </w:rPr>
                      <m:t>β</m:t>
                    </m:r>
                  </m:e>
                </m:acc>
                <m:acc>
                  <m:accPr>
                    <m:chr m:val="⃗"/>
                    <m:ctrlPr>
                      <w:rPr>
                        <w:rFonts w:ascii="Cambria Math" w:hAnsi="Cambria Math" w:cs="맑은 고딕"/>
                        <w:lang w:eastAsia="ko-KR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</w:rPr>
                  <m:t>)]</m:t>
                </m:r>
              </m:oMath>
            </m:oMathPara>
          </w:p>
        </w:tc>
        <w:tc>
          <w:tcPr>
            <w:tcW w:w="608" w:type="dxa"/>
          </w:tcPr>
          <w:p w14:paraId="53D73F0A" w14:textId="6840FB20" w:rsidR="00AF3AB6" w:rsidRPr="00563879" w:rsidRDefault="00AF3AB6" w:rsidP="00CA4837">
            <w:pPr>
              <w:pStyle w:val="equation"/>
              <w:tabs>
                <w:tab w:val="clear" w:pos="6237"/>
              </w:tabs>
              <w:ind w:left="0" w:firstLine="0"/>
              <w:jc w:val="right"/>
            </w:pPr>
            <w:r w:rsidRPr="00563879">
              <w:t>(</w:t>
            </w:r>
            <w:r>
              <w:rPr>
                <w:b/>
              </w:rPr>
              <w:t>5</w:t>
            </w:r>
            <w:r w:rsidRPr="00563879">
              <w:t>)</w:t>
            </w:r>
          </w:p>
        </w:tc>
      </w:tr>
    </w:tbl>
    <w:p w14:paraId="74125844" w14:textId="6DF8BF3B" w:rsidR="003618AB" w:rsidRDefault="0052042A" w:rsidP="0052042A">
      <w:pPr>
        <w:pStyle w:val="CAADRIAtext"/>
        <w:ind w:firstLine="0"/>
        <w:rPr>
          <w:rFonts w:ascii="맑은 고딕" w:eastAsia="맑은 고딕" w:hAnsi="맑은 고딕"/>
          <w:sz w:val="20"/>
          <w:szCs w:val="20"/>
          <w:lang w:eastAsia="ko-KR"/>
        </w:rPr>
      </w:pP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식 </w:t>
      </w:r>
      <w:r w:rsidRPr="00AF3AB6">
        <w:rPr>
          <w:sz w:val="20"/>
          <w:szCs w:val="20"/>
          <w:lang w:eastAsia="ko-KR"/>
        </w:rPr>
        <w:t>(</w:t>
      </w:r>
      <w:r>
        <w:rPr>
          <w:b/>
          <w:sz w:val="20"/>
          <w:szCs w:val="20"/>
          <w:lang w:eastAsia="ko-KR"/>
        </w:rPr>
        <w:t>5</w:t>
      </w:r>
      <w:r w:rsidRPr="00AF3AB6">
        <w:rPr>
          <w:sz w:val="20"/>
          <w:szCs w:val="20"/>
          <w:lang w:eastAsia="ko-KR"/>
        </w:rPr>
        <w:t>)</w:t>
      </w:r>
      <w:r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 xml:space="preserve">에서 우변에 도출된 식을 </w:t>
      </w:r>
      <w:proofErr w:type="spellStart"/>
      <w:r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시그모이드</w:t>
      </w:r>
      <w:proofErr w:type="spellEnd"/>
      <w:r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(</w:t>
      </w:r>
      <w:r>
        <w:rPr>
          <w:rFonts w:ascii="맑은 고딕" w:eastAsia="맑은 고딕" w:hAnsi="맑은 고딕" w:cs="맑은 고딕"/>
          <w:sz w:val="20"/>
          <w:szCs w:val="20"/>
          <w:lang w:eastAsia="ko-KR"/>
        </w:rPr>
        <w:t xml:space="preserve">sigmoid) </w:t>
      </w:r>
      <w:r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혹은 로지스틱</w:t>
      </w:r>
      <w:r>
        <w:rPr>
          <w:rFonts w:ascii="맑은 고딕" w:eastAsia="맑은 고딕" w:hAnsi="맑은 고딕" w:cs="맑은 고딕"/>
          <w:sz w:val="20"/>
          <w:szCs w:val="20"/>
          <w:lang w:eastAsia="ko-KR"/>
        </w:rPr>
        <w:t xml:space="preserve">(logistic) </w:t>
      </w:r>
      <w:r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함수라고 부르며,</w:t>
      </w:r>
      <w:r>
        <w:rPr>
          <w:rFonts w:ascii="맑은 고딕" w:eastAsia="맑은 고딕" w:hAnsi="맑은 고딕" w:cs="맑은 고딕"/>
          <w:sz w:val="20"/>
          <w:szCs w:val="20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시그모이드</w:t>
      </w:r>
      <w:proofErr w:type="spellEnd"/>
      <w:r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 xml:space="preserve"> 함수를 이용하여 이진 종속변수의 값을 예측하는 확률</w:t>
      </w:r>
      <w:r w:rsidR="00530F90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모형</w:t>
      </w:r>
      <w:r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을 로지스틱 회귀 분석이라고 정의한다.</w:t>
      </w:r>
      <w:r w:rsidR="00CF4A45">
        <w:rPr>
          <w:rFonts w:ascii="맑은 고딕" w:eastAsia="맑은 고딕" w:hAnsi="맑은 고딕" w:cs="맑은 고딕"/>
          <w:sz w:val="20"/>
          <w:szCs w:val="20"/>
          <w:lang w:eastAsia="ko-KR"/>
        </w:rPr>
        <w:t xml:space="preserve"> </w:t>
      </w:r>
      <w:r w:rsidR="00CF4A45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 xml:space="preserve">로지스틱 회귀분석에서 </w:t>
      </w:r>
      <w:proofErr w:type="spellStart"/>
      <w:r w:rsidR="00CF4A45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모수는</w:t>
      </w:r>
      <w:proofErr w:type="spellEnd"/>
      <w:r w:rsidR="00CF4A45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 xml:space="preserve"> </w:t>
      </w:r>
      <w:r w:rsidR="00DE7D20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 xml:space="preserve">벡터 </w:t>
      </w:r>
      <m:oMath>
        <m:acc>
          <m:accPr>
            <m:chr m:val="⃗"/>
            <m:ctrlPr>
              <w:rPr>
                <w:rFonts w:ascii="Cambria Math" w:eastAsia="맑은 고딕" w:hAnsi="Cambria Math" w:cs="맑은 고딕"/>
                <w:sz w:val="20"/>
                <w:szCs w:val="20"/>
                <w:lang w:eastAsia="ko-KR"/>
              </w:rPr>
            </m:ctrlPr>
          </m:accPr>
          <m:e>
            <m:r>
              <m:rPr>
                <m:sty m:val="p"/>
              </m:rPr>
              <w:rPr>
                <w:rFonts w:ascii="Cambria Math" w:eastAsia="맑은 고딕" w:hAnsi="Cambria Math" w:cs="맑은 고딕"/>
                <w:sz w:val="20"/>
                <w:szCs w:val="20"/>
                <w:lang w:eastAsia="ko-KR"/>
              </w:rPr>
              <m:t>β</m:t>
            </m:r>
          </m:e>
        </m:acc>
      </m:oMath>
      <w:r w:rsidR="00CF4A45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이며,</w:t>
      </w:r>
      <w:r w:rsidR="00CF4A45">
        <w:rPr>
          <w:rFonts w:ascii="맑은 고딕" w:eastAsia="맑은 고딕" w:hAnsi="맑은 고딕" w:cs="맑은 고딕"/>
          <w:sz w:val="20"/>
          <w:szCs w:val="20"/>
          <w:lang w:eastAsia="ko-KR"/>
        </w:rPr>
        <w:t xml:space="preserve"> </w:t>
      </w:r>
      <w:r w:rsidR="00CF4A45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 xml:space="preserve">주어진 데이터를 통해 </w:t>
      </w:r>
      <w:r w:rsidR="00CA4837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 xml:space="preserve">가장 적합한 </w:t>
      </w:r>
      <m:oMath>
        <m:acc>
          <m:accPr>
            <m:chr m:val="⃗"/>
            <m:ctrlPr>
              <w:rPr>
                <w:rFonts w:ascii="Cambria Math" w:eastAsia="맑은 고딕" w:hAnsi="Cambria Math" w:cs="맑은 고딕"/>
                <w:sz w:val="20"/>
                <w:szCs w:val="20"/>
                <w:lang w:eastAsia="ko-KR"/>
              </w:rPr>
            </m:ctrlPr>
          </m:accPr>
          <m:e>
            <m:r>
              <m:rPr>
                <m:sty m:val="p"/>
              </m:rPr>
              <w:rPr>
                <w:rFonts w:ascii="Cambria Math" w:eastAsia="맑은 고딕" w:hAnsi="Cambria Math" w:cs="맑은 고딕"/>
                <w:sz w:val="20"/>
                <w:szCs w:val="20"/>
                <w:lang w:eastAsia="ko-KR"/>
              </w:rPr>
              <m:t>β</m:t>
            </m:r>
          </m:e>
        </m:acc>
      </m:oMath>
      <w:proofErr w:type="spellStart"/>
      <w:r w:rsidR="00CA4837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를</w:t>
      </w:r>
      <w:proofErr w:type="spellEnd"/>
      <w:r w:rsidR="00CA4837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 xml:space="preserve"> 학습하는 방향으로 </w:t>
      </w:r>
      <w:r w:rsidR="00530F90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모형</w:t>
      </w:r>
      <w:r w:rsidR="00CA4837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을 만든다.</w:t>
      </w:r>
      <w:r w:rsidR="00D57946">
        <w:rPr>
          <w:rFonts w:ascii="맑은 고딕" w:eastAsia="맑은 고딕" w:hAnsi="맑은 고딕" w:cs="맑은 고딕"/>
          <w:sz w:val="20"/>
          <w:szCs w:val="20"/>
          <w:lang w:eastAsia="ko-KR"/>
        </w:rPr>
        <w:t xml:space="preserve"> </w:t>
      </w:r>
      <w:r w:rsidR="00D57946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이 보고서에서는 다음 생성</w:t>
      </w:r>
      <w:r w:rsidR="00C66AFE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 xml:space="preserve"> </w:t>
      </w:r>
      <w:r w:rsidR="00530F90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모형</w:t>
      </w:r>
      <w:r w:rsidR="00C66AFE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(G</w:t>
      </w:r>
      <w:r w:rsidR="00C66AFE">
        <w:rPr>
          <w:rFonts w:ascii="맑은 고딕" w:eastAsia="맑은 고딕" w:hAnsi="맑은 고딕" w:cs="맑은 고딕"/>
          <w:sz w:val="20"/>
          <w:szCs w:val="20"/>
          <w:lang w:eastAsia="ko-KR"/>
        </w:rPr>
        <w:t>enerative Model)</w:t>
      </w:r>
      <w:r w:rsidR="00C66AFE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과의</w:t>
      </w:r>
      <w:r w:rsidR="00D57946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 xml:space="preserve"> 결과 비교를 위한 베이스라인으로써 </w:t>
      </w:r>
      <w:r w:rsidR="00C52B86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 xml:space="preserve">로지스틱 회귀 모형을 </w:t>
      </w:r>
      <w:r w:rsidR="00D57946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사용하였다.</w:t>
      </w:r>
    </w:p>
    <w:p w14:paraId="459A0D12" w14:textId="1B5574C5" w:rsidR="00CF4A45" w:rsidRPr="0052042A" w:rsidRDefault="00CF4A45" w:rsidP="00CF4A45">
      <w:pPr>
        <w:pStyle w:val="heading2"/>
        <w:rPr>
          <w:lang w:eastAsia="ko-KR"/>
        </w:rPr>
      </w:pPr>
      <w:r w:rsidRPr="00563879">
        <w:t>2.</w:t>
      </w:r>
      <w:r>
        <w:t>2</w:t>
      </w:r>
      <w:r w:rsidRPr="00563879">
        <w:tab/>
      </w:r>
      <w:r w:rsidR="005951CE">
        <w:rPr>
          <w:rFonts w:hint="eastAsia"/>
          <w:lang w:eastAsia="ko-KR"/>
        </w:rPr>
        <w:t>최대</w:t>
      </w:r>
      <w:r w:rsidR="005951CE">
        <w:rPr>
          <w:rFonts w:hint="eastAsia"/>
          <w:lang w:eastAsia="ko-KR"/>
        </w:rPr>
        <w:t xml:space="preserve"> </w:t>
      </w:r>
      <w:r w:rsidR="005951CE">
        <w:rPr>
          <w:rFonts w:hint="eastAsia"/>
          <w:lang w:eastAsia="ko-KR"/>
        </w:rPr>
        <w:t>가능도</w:t>
      </w:r>
      <w:r w:rsidR="005951CE">
        <w:rPr>
          <w:rFonts w:hint="eastAsia"/>
          <w:lang w:eastAsia="ko-KR"/>
        </w:rPr>
        <w:t xml:space="preserve"> </w:t>
      </w:r>
      <w:r w:rsidR="005951CE">
        <w:rPr>
          <w:rFonts w:hint="eastAsia"/>
          <w:lang w:eastAsia="ko-KR"/>
        </w:rPr>
        <w:t>추정</w:t>
      </w:r>
      <w:r w:rsidR="005951CE">
        <w:rPr>
          <w:rFonts w:hint="eastAsia"/>
          <w:lang w:eastAsia="ko-KR"/>
        </w:rPr>
        <w:t xml:space="preserve"> </w:t>
      </w:r>
      <w:r w:rsidR="005951CE">
        <w:rPr>
          <w:rFonts w:hint="eastAsia"/>
          <w:lang w:eastAsia="ko-KR"/>
        </w:rPr>
        <w:t>모형</w:t>
      </w:r>
    </w:p>
    <w:p w14:paraId="78A36961" w14:textId="0EF835FC" w:rsidR="00D57946" w:rsidRPr="009A361A" w:rsidRDefault="00D57946" w:rsidP="00D57946">
      <w:pPr>
        <w:pStyle w:val="CAADRIAtext"/>
        <w:rPr>
          <w:rFonts w:ascii="맑은 고딕" w:eastAsia="맑은 고딕" w:hAnsi="맑은 고딕"/>
          <w:sz w:val="20"/>
          <w:szCs w:val="20"/>
          <w:lang w:eastAsia="ko-KR"/>
        </w:rPr>
      </w:pPr>
      <w:r>
        <w:rPr>
          <w:rFonts w:ascii="맑은 고딕" w:eastAsia="맑은 고딕" w:hAnsi="맑은 고딕" w:hint="eastAsia"/>
          <w:sz w:val="20"/>
          <w:szCs w:val="20"/>
          <w:lang w:eastAsia="ko-KR"/>
        </w:rPr>
        <w:t>클래스 구별 문제에서,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관측된 데이터 </w:t>
      </w:r>
      <m:oMath>
        <m:r>
          <w:rPr>
            <w:rFonts w:ascii="Cambria Math" w:hAnsi="Cambria Math"/>
            <w:sz w:val="20"/>
            <w:lang w:eastAsia="ko-KR"/>
          </w:rPr>
          <m:t>x</m:t>
        </m:r>
      </m:oMath>
      <w:r>
        <w:rPr>
          <w:rFonts w:ascii="맑은 고딕" w:eastAsia="맑은 고딕" w:hAnsi="맑은 고딕" w:hint="eastAsia"/>
          <w:sz w:val="20"/>
          <w:lang w:eastAsia="ko-KR"/>
        </w:rPr>
        <w:t xml:space="preserve">가 클래스 </w:t>
      </w:r>
      <m:oMath>
        <m:sSub>
          <m:sSubPr>
            <m:ctrlPr>
              <w:rPr>
                <w:rFonts w:ascii="Cambria Math" w:hAnsi="Cambria Math"/>
                <w:i/>
                <w:sz w:val="20"/>
              </w:rPr>
            </m:ctrlPr>
          </m:sSubPr>
          <m:e>
            <m:r>
              <w:rPr>
                <w:rFonts w:ascii="Cambria Math" w:eastAsia="맑은 고딕" w:hAnsi="맑은 고딕" w:cs="맑은 고딕"/>
                <w:sz w:val="20"/>
                <w:lang w:eastAsia="ko-KR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0"/>
                <w:lang w:eastAsia="ko-KR"/>
              </w:rPr>
              <m:t>i</m:t>
            </m:r>
          </m:sub>
        </m:sSub>
      </m:oMath>
      <w:r>
        <w:rPr>
          <w:rFonts w:ascii="맑은 고딕" w:eastAsia="맑은 고딕" w:hAnsi="맑은 고딕"/>
          <w:sz w:val="20"/>
          <w:lang w:eastAsia="ko-KR"/>
        </w:rPr>
        <w:t xml:space="preserve">에 </w:t>
      </w:r>
      <w:r>
        <w:rPr>
          <w:rFonts w:ascii="맑은 고딕" w:eastAsia="맑은 고딕" w:hAnsi="맑은 고딕" w:hint="eastAsia"/>
          <w:sz w:val="20"/>
          <w:lang w:eastAsia="ko-KR"/>
        </w:rPr>
        <w:t xml:space="preserve">속할 확률을 </w:t>
      </w:r>
      <m:oMath>
        <m:sSub>
          <m:sSubPr>
            <m:ctrlPr>
              <w:rPr>
                <w:rFonts w:ascii="Cambria Math" w:hAnsi="Cambria Math"/>
                <w:i/>
                <w:sz w:val="20"/>
              </w:rPr>
            </m:ctrlPr>
          </m:sSubPr>
          <m:e>
            <m:r>
              <w:rPr>
                <w:rFonts w:ascii="Cambria Math" w:hAnsi="Cambria Math"/>
                <w:sz w:val="20"/>
                <w:lang w:eastAsia="ko-KR"/>
              </w:rPr>
              <m:t>P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0"/>
                <w:lang w:eastAsia="ko-KR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  <w:sz w:val="20"/>
              </w:rPr>
            </m:ctrlPr>
          </m:dPr>
          <m:e>
            <m:r>
              <w:rPr>
                <w:rFonts w:ascii="Cambria Math" w:hAnsi="Cambria Math"/>
                <w:sz w:val="20"/>
                <w:lang w:eastAsia="ko-KR"/>
              </w:rPr>
              <m:t>x|C=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</w:rPr>
                </m:ctrlPr>
              </m:sSubPr>
              <m:e>
                <m:r>
                  <w:rPr>
                    <w:rFonts w:ascii="Cambria Math" w:eastAsia="맑은 고딕" w:hAnsi="맑은 고딕" w:cs="맑은 고딕"/>
                    <w:sz w:val="20"/>
                    <w:lang w:eastAsia="ko-KR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eastAsia="ko-KR"/>
                  </w:rPr>
                  <m:t>i</m:t>
                </m:r>
              </m:sub>
            </m:sSub>
          </m:e>
        </m:d>
      </m:oMath>
      <w:proofErr w:type="spellStart"/>
      <w:r>
        <w:rPr>
          <w:rFonts w:ascii="맑은 고딕" w:eastAsia="맑은 고딕" w:hAnsi="맑은 고딕" w:hint="eastAsia"/>
          <w:sz w:val="20"/>
          <w:lang w:eastAsia="ko-KR"/>
        </w:rPr>
        <w:t>라고</w:t>
      </w:r>
      <w:proofErr w:type="spellEnd"/>
      <w:r>
        <w:rPr>
          <w:rFonts w:ascii="맑은 고딕" w:eastAsia="맑은 고딕" w:hAnsi="맑은 고딕"/>
          <w:sz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lang w:eastAsia="ko-KR"/>
        </w:rPr>
        <w:t>할 때,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sz w:val="20"/>
          <w:szCs w:val="20"/>
          <w:lang w:eastAsia="ko-KR"/>
        </w:rPr>
        <w:t>베이즈</w:t>
      </w:r>
      <w:proofErr w:type="spellEnd"/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정리에 의해 클</w:t>
      </w:r>
      <w:r>
        <w:rPr>
          <w:rFonts w:ascii="맑은 고딕" w:eastAsia="맑은 고딕" w:hAnsi="맑은 고딕" w:hint="eastAsia"/>
          <w:sz w:val="20"/>
          <w:lang w:eastAsia="ko-KR"/>
        </w:rPr>
        <w:t xml:space="preserve">래스 </w:t>
      </w:r>
      <m:oMath>
        <m:sSub>
          <m:sSubPr>
            <m:ctrlPr>
              <w:rPr>
                <w:rFonts w:ascii="Cambria Math" w:hAnsi="Cambria Math"/>
                <w:i/>
                <w:sz w:val="20"/>
              </w:rPr>
            </m:ctrlPr>
          </m:sSubPr>
          <m:e>
            <m:r>
              <w:rPr>
                <w:rFonts w:ascii="Cambria Math" w:eastAsia="맑은 고딕" w:hAnsi="맑은 고딕" w:cs="맑은 고딕"/>
                <w:sz w:val="20"/>
                <w:lang w:eastAsia="ko-KR"/>
              </w:rPr>
              <m:t>c</m:t>
            </m:r>
          </m:e>
          <m:sub>
            <m:r>
              <m:rPr>
                <m:sty m:val="p"/>
              </m:rPr>
              <w:rPr>
                <w:rFonts w:ascii="Cambria Math" w:hAnsi="Cambria Math"/>
                <w:sz w:val="20"/>
                <w:lang w:eastAsia="ko-KR"/>
              </w:rPr>
              <m:t>i</m:t>
            </m:r>
          </m:sub>
        </m:sSub>
      </m:oMath>
      <w:r>
        <w:rPr>
          <w:rFonts w:ascii="맑은 고딕" w:eastAsia="맑은 고딕" w:hAnsi="맑은 고딕"/>
          <w:sz w:val="20"/>
          <w:lang w:eastAsia="ko-KR"/>
        </w:rPr>
        <w:t xml:space="preserve">에 </w:t>
      </w:r>
      <w:r>
        <w:rPr>
          <w:rFonts w:ascii="맑은 고딕" w:eastAsia="맑은 고딕" w:hAnsi="맑은 고딕" w:hint="eastAsia"/>
          <w:sz w:val="20"/>
          <w:lang w:eastAsia="ko-KR"/>
        </w:rPr>
        <w:t>속할 확률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을 다음과 같이 </w:t>
      </w:r>
      <w:r w:rsidR="00B743E8">
        <w:rPr>
          <w:rFonts w:ascii="맑은 고딕" w:eastAsia="맑은 고딕" w:hAnsi="맑은 고딕" w:hint="eastAsia"/>
          <w:sz w:val="20"/>
          <w:szCs w:val="20"/>
          <w:lang w:eastAsia="ko-KR"/>
        </w:rPr>
        <w:t>표현할</w:t>
      </w:r>
      <w:r w:rsidR="00B743E8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수 있다.</w:t>
      </w:r>
    </w:p>
    <w:tbl>
      <w:tblPr>
        <w:tblW w:w="705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449"/>
        <w:gridCol w:w="608"/>
      </w:tblGrid>
      <w:tr w:rsidR="00D57946" w:rsidRPr="00563879" w14:paraId="021A2F09" w14:textId="77777777" w:rsidTr="008101EF">
        <w:tc>
          <w:tcPr>
            <w:tcW w:w="6449" w:type="dxa"/>
          </w:tcPr>
          <w:p w14:paraId="3D91DEDF" w14:textId="365E0528" w:rsidR="00D57946" w:rsidRPr="003739B3" w:rsidRDefault="00D57946" w:rsidP="00B743E8">
            <w:pPr>
              <w:pStyle w:val="equation"/>
              <w:tabs>
                <w:tab w:val="clear" w:pos="6237"/>
              </w:tabs>
              <w:ind w:left="0" w:firstLine="0"/>
              <w:rPr>
                <w:rFonts w:ascii="맑은 고딕" w:hAnsi="맑은 고딕"/>
              </w:rPr>
            </w:pPr>
            <w:bookmarkStart w:id="2" w:name="_Hlk530525690"/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 xml:space="preserve"> C=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맑은 고딕" w:cs="맑은 고딕"/>
                            <w:lang w:eastAsia="ko-KR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|x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C=c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P(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C=c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)</m:t>
                    </m:r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k=1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C=c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P(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C=c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)</m:t>
                        </m:r>
                      </m:e>
                    </m:nary>
                  </m:den>
                </m:f>
              </m:oMath>
            </m:oMathPara>
            <w:bookmarkEnd w:id="2"/>
          </w:p>
        </w:tc>
        <w:tc>
          <w:tcPr>
            <w:tcW w:w="608" w:type="dxa"/>
          </w:tcPr>
          <w:p w14:paraId="201FE17D" w14:textId="2BFA5449" w:rsidR="00D57946" w:rsidRPr="00563879" w:rsidRDefault="00D57946" w:rsidP="008101EF">
            <w:pPr>
              <w:pStyle w:val="equation"/>
              <w:tabs>
                <w:tab w:val="clear" w:pos="6237"/>
              </w:tabs>
              <w:ind w:left="0" w:firstLine="0"/>
              <w:jc w:val="right"/>
            </w:pPr>
            <w:bookmarkStart w:id="3" w:name="_Hlk530523310"/>
            <w:r w:rsidRPr="00563879">
              <w:t>(</w:t>
            </w:r>
            <w:r w:rsidR="003763B2">
              <w:rPr>
                <w:b/>
              </w:rPr>
              <w:t>6</w:t>
            </w:r>
            <w:r w:rsidRPr="00563879">
              <w:t>)</w:t>
            </w:r>
            <w:bookmarkEnd w:id="3"/>
          </w:p>
        </w:tc>
      </w:tr>
    </w:tbl>
    <w:p w14:paraId="40992445" w14:textId="0FF9C509" w:rsidR="00B743E8" w:rsidRDefault="00B743E8" w:rsidP="00B743E8">
      <w:pPr>
        <w:pStyle w:val="CAADRIAtext"/>
        <w:ind w:firstLine="0"/>
        <w:rPr>
          <w:rFonts w:ascii="맑은 고딕" w:eastAsia="맑은 고딕" w:hAnsi="맑은 고딕"/>
          <w:sz w:val="20"/>
          <w:szCs w:val="20"/>
          <w:lang w:eastAsia="ko-KR"/>
        </w:rPr>
      </w:pPr>
      <w:r w:rsidRPr="00B743E8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식 </w:t>
      </w:r>
      <w:r w:rsidRPr="00B743E8">
        <w:rPr>
          <w:sz w:val="20"/>
          <w:lang w:eastAsia="ko-KR"/>
        </w:rPr>
        <w:t>(</w:t>
      </w:r>
      <w:r w:rsidR="00607990">
        <w:rPr>
          <w:b/>
          <w:sz w:val="20"/>
          <w:lang w:eastAsia="ko-KR"/>
        </w:rPr>
        <w:t>6</w:t>
      </w:r>
      <w:r w:rsidRPr="00B743E8">
        <w:rPr>
          <w:sz w:val="20"/>
          <w:lang w:eastAsia="ko-KR"/>
        </w:rPr>
        <w:t>)</w:t>
      </w:r>
      <w:r w:rsidR="003763B2">
        <w:rPr>
          <w:rFonts w:ascii="맑은 고딕" w:eastAsia="맑은 고딕" w:hAnsi="맑은 고딕" w:hint="eastAsia"/>
          <w:sz w:val="20"/>
          <w:szCs w:val="20"/>
          <w:lang w:eastAsia="ko-KR"/>
        </w:rPr>
        <w:t>에서 우변의 분모</w:t>
      </w:r>
      <w:r w:rsidR="00BD46F0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0"/>
              </w:rPr>
            </m:ctrlPr>
          </m:naryPr>
          <m:sub>
            <m:r>
              <w:rPr>
                <w:rFonts w:ascii="Cambria Math" w:hAnsi="Cambria Math"/>
                <w:sz w:val="20"/>
                <w:lang w:eastAsia="ko-KR"/>
              </w:rPr>
              <m:t>k=1</m:t>
            </m:r>
          </m:sub>
          <m:sup>
            <m:r>
              <w:rPr>
                <w:rFonts w:ascii="Cambria Math" w:hAnsi="Cambria Math"/>
                <w:sz w:val="20"/>
                <w:lang w:eastAsia="ko-KR"/>
              </w:rPr>
              <m:t>K</m:t>
            </m:r>
          </m:sup>
          <m:e>
            <m:r>
              <w:rPr>
                <w:rFonts w:ascii="Cambria Math" w:hAnsi="Cambria Math"/>
                <w:sz w:val="20"/>
                <w:lang w:eastAsia="ko-KR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lang w:eastAsia="ko-KR"/>
                  </w:rPr>
                  <m:t>x</m:t>
                </m:r>
              </m:e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lang w:eastAsia="ko-KR"/>
                      </w:rPr>
                      <m:t>C=c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lang w:eastAsia="ko-KR"/>
                      </w:rPr>
                      <m:t>k</m:t>
                    </m:r>
                  </m:sub>
                </m:sSub>
              </m:e>
            </m:d>
            <m:r>
              <w:rPr>
                <w:rFonts w:ascii="Cambria Math" w:hAnsi="Cambria Math"/>
                <w:sz w:val="20"/>
                <w:lang w:eastAsia="ko-KR"/>
              </w:rPr>
              <m:t>P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</w:rPr>
                </m:ctrlPr>
              </m:dPr>
              <m:e>
                <m:r>
                  <w:rPr>
                    <w:rFonts w:ascii="Cambria Math" w:hAnsi="Cambria Math"/>
                    <w:sz w:val="20"/>
                    <w:lang w:eastAsia="ko-KR"/>
                  </w:rPr>
                  <m:t>C=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lang w:eastAsia="ko-KR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lang w:eastAsia="ko-KR"/>
                      </w:rPr>
                      <m:t>k</m:t>
                    </m:r>
                  </m:sub>
                </m:sSub>
              </m:e>
            </m:d>
          </m:e>
        </m:nary>
      </m:oMath>
      <w:r w:rsidR="003763B2">
        <w:rPr>
          <w:rFonts w:ascii="맑은 고딕" w:eastAsia="맑은 고딕" w:hAnsi="맑은 고딕" w:hint="eastAsia"/>
          <w:sz w:val="20"/>
          <w:szCs w:val="20"/>
          <w:lang w:eastAsia="ko-KR"/>
        </w:rPr>
        <w:t>는 식에 영향을 주지 않는 상수이므로,</w:t>
      </w:r>
      <w:r w:rsidRPr="00B743E8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Pr="00B743E8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결국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주어진 데이터가 특정 클래스에 속할 확률 </w:t>
      </w:r>
      <m:oMath>
        <m:r>
          <w:rPr>
            <w:rFonts w:ascii="Cambria Math" w:hAnsi="Cambria Math"/>
            <w:sz w:val="20"/>
            <w:szCs w:val="20"/>
            <w:lang w:eastAsia="ko-KR"/>
          </w:rPr>
          <m:t>P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eastAsia="ko-KR"/>
              </w:rPr>
              <m:t xml:space="preserve"> C=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맑은 고딕" w:cs="맑은 고딕"/>
                    <w:sz w:val="20"/>
                    <w:szCs w:val="20"/>
                    <w:lang w:eastAsia="ko-KR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  <w:lang w:eastAsia="ko-KR"/>
                  </w:rPr>
                  <m:t>i</m:t>
                </m:r>
              </m:sub>
            </m:sSub>
            <m:r>
              <w:rPr>
                <w:rFonts w:ascii="Cambria Math" w:hAnsi="Cambria Math"/>
                <w:sz w:val="20"/>
                <w:szCs w:val="20"/>
                <w:lang w:eastAsia="ko-KR"/>
              </w:rPr>
              <m:t>|x</m:t>
            </m:r>
          </m:e>
        </m:d>
      </m:oMath>
      <w:r>
        <w:rPr>
          <w:rFonts w:ascii="맑은 고딕" w:eastAsia="맑은 고딕" w:hAnsi="맑은 고딕" w:hint="eastAsia"/>
          <w:sz w:val="20"/>
          <w:lang w:eastAsia="ko-KR"/>
        </w:rPr>
        <w:t>는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클래스 자체의 확률 </w:t>
      </w:r>
      <m:oMath>
        <m:r>
          <w:rPr>
            <w:rFonts w:ascii="Cambria Math" w:hAnsi="Cambria Math"/>
            <w:sz w:val="20"/>
            <w:szCs w:val="20"/>
            <w:lang w:eastAsia="ko-KR"/>
          </w:rPr>
          <m:t>P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eastAsia="ko-KR"/>
              </w:rPr>
              <m:t>C=</m:t>
            </m:r>
            <m:sSub>
              <m:sSubPr>
                <m:ctrlPr>
                  <w:rPr>
                    <w:rFonts w:ascii="Cambria Math" w:eastAsia="맑은 고딕" w:hAnsi="Cambria Math"/>
                    <w:i/>
                    <w:sz w:val="20"/>
                    <w:szCs w:val="20"/>
                    <w:lang w:val="en-US" w:eastAsia="de-DE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eastAsia="ko-KR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eastAsia="ko-KR"/>
                  </w:rPr>
                  <m:t>i</m:t>
                </m:r>
              </m:sub>
            </m:sSub>
          </m:e>
        </m:d>
      </m:oMath>
      <w:r>
        <w:rPr>
          <w:rFonts w:ascii="맑은 고딕" w:eastAsia="맑은 고딕" w:hAnsi="맑은 고딕" w:hint="eastAsia"/>
          <w:sz w:val="20"/>
          <w:szCs w:val="20"/>
          <w:lang w:eastAsia="ko-KR"/>
        </w:rPr>
        <w:t>와</w:t>
      </w:r>
      <w:r w:rsidRPr="00B743E8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데이터가 해당 클래스에서 생성될 확률 </w:t>
      </w:r>
      <m:oMath>
        <m:sSub>
          <m:sSubPr>
            <m:ctrlPr>
              <w:rPr>
                <w:rFonts w:ascii="Cambria Math" w:eastAsia="맑은 고딕" w:hAnsi="Cambria Math"/>
                <w:sz w:val="20"/>
                <w:szCs w:val="20"/>
                <w:lang w:eastAsia="ko-KR"/>
              </w:rPr>
            </m:ctrlPr>
          </m:sSubPr>
          <m:e>
            <m:r>
              <w:rPr>
                <w:rFonts w:ascii="Cambria Math" w:eastAsia="맑은 고딕" w:hAnsi="Cambria Math"/>
                <w:sz w:val="20"/>
                <w:szCs w:val="20"/>
                <w:lang w:eastAsia="ko-KR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sz w:val="20"/>
                <w:szCs w:val="20"/>
                <w:lang w:eastAsia="ko-KR"/>
              </w:rPr>
              <m:t>θ</m:t>
            </m:r>
          </m:sub>
        </m:sSub>
        <m:d>
          <m:dPr>
            <m:ctrlPr>
              <w:rPr>
                <w:rFonts w:ascii="Cambria Math" w:eastAsia="맑은 고딕" w:hAnsi="Cambria Math"/>
                <w:sz w:val="20"/>
                <w:szCs w:val="20"/>
                <w:lang w:eastAsia="ko-KR"/>
              </w:rPr>
            </m:ctrlPr>
          </m:dPr>
          <m:e>
            <m:r>
              <w:rPr>
                <w:rFonts w:ascii="Cambria Math" w:eastAsia="맑은 고딕" w:hAnsi="Cambria Math"/>
                <w:sz w:val="20"/>
                <w:szCs w:val="20"/>
                <w:lang w:eastAsia="ko-KR"/>
              </w:rPr>
              <m:t>x</m:t>
            </m:r>
            <m:r>
              <m:rPr>
                <m:sty m:val="p"/>
              </m:rPr>
              <w:rPr>
                <w:rFonts w:ascii="Cambria Math" w:eastAsia="맑은 고딕" w:hAnsi="Cambria Math"/>
                <w:sz w:val="20"/>
                <w:szCs w:val="20"/>
                <w:lang w:eastAsia="ko-KR"/>
              </w:rPr>
              <m:t>|</m:t>
            </m:r>
            <m:r>
              <w:rPr>
                <w:rFonts w:ascii="Cambria Math" w:eastAsia="맑은 고딕" w:hAnsi="Cambria Math"/>
                <w:sz w:val="20"/>
                <w:szCs w:val="20"/>
                <w:lang w:eastAsia="ko-KR"/>
              </w:rPr>
              <m:t>C</m:t>
            </m:r>
            <m:r>
              <m:rPr>
                <m:sty m:val="p"/>
              </m:rPr>
              <w:rPr>
                <w:rFonts w:ascii="Cambria Math" w:eastAsia="맑은 고딕" w:hAnsi="Cambria Math"/>
                <w:sz w:val="20"/>
                <w:szCs w:val="20"/>
                <w:lang w:eastAsia="ko-KR"/>
              </w:rPr>
              <m:t>=</m:t>
            </m:r>
            <m:sSub>
              <m:sSubPr>
                <m:ctrlPr>
                  <w:rPr>
                    <w:rFonts w:ascii="Cambria Math" w:eastAsia="맑은 고딕" w:hAnsi="Cambria Math"/>
                    <w:sz w:val="20"/>
                    <w:szCs w:val="20"/>
                    <w:lang w:eastAsia="ko-KR"/>
                  </w:rPr>
                </m:ctrlPr>
              </m:sSubPr>
              <m:e>
                <m:r>
                  <w:rPr>
                    <w:rFonts w:ascii="Cambria Math" w:eastAsia="맑은 고딕" w:hAnsi="맑은 고딕"/>
                    <w:sz w:val="20"/>
                    <w:szCs w:val="20"/>
                    <w:lang w:eastAsia="ko-KR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eastAsia="맑은 고딕" w:hAnsi="Cambria Math"/>
                    <w:sz w:val="20"/>
                    <w:szCs w:val="20"/>
                    <w:lang w:eastAsia="ko-KR"/>
                  </w:rPr>
                  <m:t>i</m:t>
                </m:r>
              </m:sub>
            </m:sSub>
          </m:e>
        </m:d>
      </m:oMath>
      <w:r>
        <w:rPr>
          <w:rFonts w:ascii="맑은 고딕" w:eastAsia="맑은 고딕" w:hAnsi="맑은 고딕" w:hint="eastAsia"/>
          <w:sz w:val="20"/>
          <w:szCs w:val="20"/>
          <w:lang w:eastAsia="ko-KR"/>
        </w:rPr>
        <w:t>의 곱으로 표현됨을</w:t>
      </w:r>
      <w:r w:rsidRPr="00B743E8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의미한</w:t>
      </w:r>
      <w:r w:rsidRPr="00B743E8">
        <w:rPr>
          <w:rFonts w:ascii="맑은 고딕" w:eastAsia="맑은 고딕" w:hAnsi="맑은 고딕" w:hint="eastAsia"/>
          <w:sz w:val="20"/>
          <w:szCs w:val="20"/>
          <w:lang w:eastAsia="ko-KR"/>
        </w:rPr>
        <w:t>다.</w:t>
      </w:r>
      <w:r w:rsidRPr="00B743E8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Pr="00B743E8">
        <w:rPr>
          <w:rFonts w:ascii="맑은 고딕" w:eastAsia="맑은 고딕" w:hAnsi="맑은 고딕" w:hint="eastAsia"/>
          <w:sz w:val="20"/>
          <w:szCs w:val="20"/>
          <w:lang w:eastAsia="ko-KR"/>
        </w:rPr>
        <w:t>이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처럼 </w:t>
      </w:r>
      <m:oMath>
        <m:r>
          <w:rPr>
            <w:rFonts w:ascii="Cambria Math" w:hAnsi="Cambria Math"/>
            <w:sz w:val="20"/>
            <w:lang w:eastAsia="ko-KR"/>
          </w:rPr>
          <m:t>P</m:t>
        </m:r>
        <m:d>
          <m:dPr>
            <m:ctrlPr>
              <w:rPr>
                <w:rFonts w:ascii="Cambria Math" w:hAnsi="Cambria Math"/>
                <w:i/>
                <w:sz w:val="20"/>
              </w:rPr>
            </m:ctrlPr>
          </m:dPr>
          <m:e>
            <m:r>
              <w:rPr>
                <w:rFonts w:ascii="Cambria Math" w:hAnsi="Cambria Math"/>
                <w:sz w:val="20"/>
                <w:lang w:eastAsia="ko-KR"/>
              </w:rPr>
              <m:t xml:space="preserve"> C=</m:t>
            </m:r>
            <m:sSub>
              <m:sSubPr>
                <m:ctrlPr>
                  <w:rPr>
                    <w:rFonts w:ascii="Cambria Math" w:hAnsi="Cambria Math"/>
                    <w:i/>
                    <w:sz w:val="18"/>
                  </w:rPr>
                </m:ctrlPr>
              </m:sSubPr>
              <m:e>
                <m:r>
                  <w:rPr>
                    <w:rFonts w:ascii="Cambria Math" w:hAnsi="맑은 고딕" w:cs="맑은 고딕"/>
                    <w:sz w:val="20"/>
                    <w:lang w:eastAsia="ko-KR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lang w:eastAsia="ko-KR"/>
                  </w:rPr>
                  <m:t>i</m:t>
                </m:r>
              </m:sub>
            </m:sSub>
            <m:r>
              <w:rPr>
                <w:rFonts w:ascii="Cambria Math" w:hAnsi="Cambria Math"/>
                <w:sz w:val="18"/>
                <w:lang w:eastAsia="ko-KR"/>
              </w:rPr>
              <m:t>|</m:t>
            </m:r>
            <m:r>
              <w:rPr>
                <w:rFonts w:ascii="Cambria Math" w:eastAsia="맑은 고딕" w:hAnsi="맑은 고딕" w:cs="맑은 고딕"/>
                <w:sz w:val="18"/>
                <w:lang w:eastAsia="ko-KR"/>
              </w:rPr>
              <m:t>x</m:t>
            </m:r>
          </m:e>
        </m:d>
      </m:oMath>
      <w:r>
        <w:rPr>
          <w:rFonts w:ascii="맑은 고딕" w:eastAsia="맑은 고딕" w:hAnsi="맑은 고딕" w:hint="eastAsia"/>
          <w:sz w:val="20"/>
          <w:lang w:eastAsia="ko-KR"/>
        </w:rPr>
        <w:t xml:space="preserve">를 </w:t>
      </w:r>
      <w:r w:rsidRPr="00B743E8">
        <w:rPr>
          <w:rFonts w:ascii="맑은 고딕" w:eastAsia="맑은 고딕" w:hAnsi="맑은 고딕" w:hint="eastAsia"/>
          <w:sz w:val="20"/>
          <w:lang w:eastAsia="ko-KR"/>
        </w:rPr>
        <w:t>직접 구하지 않고</w:t>
      </w:r>
      <w:r w:rsidRPr="00B743E8">
        <w:rPr>
          <w:rFonts w:ascii="맑은 고딕" w:eastAsia="맑은 고딕" w:hAnsi="맑은 고딕"/>
          <w:sz w:val="20"/>
          <w:lang w:eastAsia="ko-KR"/>
        </w:rPr>
        <w:t xml:space="preserve">, </w:t>
      </w:r>
      <w:r w:rsidRPr="00B743E8">
        <w:rPr>
          <w:rFonts w:ascii="맑은 고딕" w:eastAsia="맑은 고딕" w:hAnsi="맑은 고딕" w:hint="eastAsia"/>
          <w:sz w:val="20"/>
          <w:lang w:eastAsia="ko-KR"/>
        </w:rPr>
        <w:t xml:space="preserve">두 확률 분포 </w:t>
      </w:r>
      <m:oMath>
        <m:r>
          <w:rPr>
            <w:rFonts w:ascii="Cambria Math" w:hAnsi="Cambria Math"/>
            <w:sz w:val="20"/>
            <w:lang w:eastAsia="ko-KR"/>
          </w:rPr>
          <m:t>P(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C=c</m:t>
            </m:r>
          </m:e>
          <m:sub>
            <m:r>
              <w:rPr>
                <w:rFonts w:ascii="Cambria Math" w:hAnsi="Cambria Math"/>
                <w:lang w:eastAsia="ko-KR"/>
              </w:rPr>
              <m:t>i</m:t>
            </m:r>
          </m:sub>
        </m:sSub>
        <m:r>
          <w:rPr>
            <w:rFonts w:ascii="Cambria Math" w:hAnsi="Cambria Math"/>
            <w:sz w:val="20"/>
            <w:lang w:eastAsia="ko-KR"/>
          </w:rPr>
          <m:t>)</m:t>
        </m:r>
      </m:oMath>
      <w:r>
        <w:rPr>
          <w:rFonts w:ascii="맑은 고딕" w:eastAsia="맑은 고딕" w:hAnsi="맑은 고딕" w:hint="eastAsia"/>
          <w:sz w:val="20"/>
          <w:lang w:eastAsia="ko-KR"/>
        </w:rPr>
        <w:t xml:space="preserve">와 </w:t>
      </w:r>
      <m:oMath>
        <m:r>
          <w:rPr>
            <w:rFonts w:ascii="Cambria Math" w:hAnsi="Cambria Math"/>
            <w:sz w:val="20"/>
            <w:lang w:eastAsia="ko-KR"/>
          </w:rPr>
          <m:t>P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eastAsia="ko-KR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eastAsia="ko-KR"/>
                  </w:rPr>
                  <m:t>C=c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eastAsia="ko-KR"/>
                  </w:rPr>
                  <m:t>i</m:t>
                </m:r>
              </m:sub>
            </m:sSub>
          </m:e>
        </m:d>
      </m:oMath>
      <w:r>
        <w:rPr>
          <w:rFonts w:ascii="맑은 고딕" w:eastAsia="맑은 고딕" w:hAnsi="맑은 고딕" w:hint="eastAsia"/>
          <w:sz w:val="20"/>
          <w:lang w:eastAsia="ko-KR"/>
        </w:rPr>
        <w:t xml:space="preserve">를 통해 간접적으로 계산하는 </w:t>
      </w:r>
      <w:r w:rsidR="00530F90">
        <w:rPr>
          <w:rFonts w:ascii="맑은 고딕" w:eastAsia="맑은 고딕" w:hAnsi="맑은 고딕" w:hint="eastAsia"/>
          <w:sz w:val="20"/>
          <w:lang w:eastAsia="ko-KR"/>
        </w:rPr>
        <w:t>모형</w:t>
      </w:r>
      <w:r>
        <w:rPr>
          <w:rFonts w:ascii="맑은 고딕" w:eastAsia="맑은 고딕" w:hAnsi="맑은 고딕" w:hint="eastAsia"/>
          <w:sz w:val="20"/>
          <w:lang w:eastAsia="ko-KR"/>
        </w:rPr>
        <w:t xml:space="preserve">을 </w:t>
      </w:r>
      <w:r w:rsidRPr="00B743E8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우리는 생성 </w:t>
      </w:r>
      <w:r w:rsidR="00530F90">
        <w:rPr>
          <w:rFonts w:ascii="맑은 고딕" w:eastAsia="맑은 고딕" w:hAnsi="맑은 고딕" w:hint="eastAsia"/>
          <w:sz w:val="20"/>
          <w:szCs w:val="20"/>
          <w:lang w:eastAsia="ko-KR"/>
        </w:rPr>
        <w:t>모형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(</w:t>
      </w:r>
      <w:r>
        <w:rPr>
          <w:rFonts w:ascii="맑은 고딕" w:eastAsia="맑은 고딕" w:hAnsi="맑은 고딕"/>
          <w:sz w:val="20"/>
          <w:szCs w:val="20"/>
          <w:lang w:eastAsia="ko-KR"/>
        </w:rPr>
        <w:t>Generative Model)</w:t>
      </w:r>
      <w:r w:rsidRPr="00B743E8">
        <w:rPr>
          <w:rFonts w:ascii="맑은 고딕" w:eastAsia="맑은 고딕" w:hAnsi="맑은 고딕" w:hint="eastAsia"/>
          <w:sz w:val="20"/>
          <w:szCs w:val="20"/>
          <w:lang w:eastAsia="ko-KR"/>
        </w:rPr>
        <w:t>이라고 부른다.</w:t>
      </w:r>
      <w:r w:rsidR="003763B2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3763B2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이 때 </w:t>
      </w:r>
      <m:oMath>
        <m:r>
          <w:rPr>
            <w:rFonts w:ascii="Cambria Math" w:hAnsi="Cambria Math"/>
            <w:sz w:val="20"/>
            <w:lang w:eastAsia="ko-KR"/>
          </w:rPr>
          <m:t>P</m:t>
        </m:r>
        <m:d>
          <m:dPr>
            <m:ctrlPr>
              <w:rPr>
                <w:rFonts w:ascii="Cambria Math" w:hAnsi="Cambria Math"/>
                <w:i/>
                <w:sz w:val="20"/>
              </w:rPr>
            </m:ctrlPr>
          </m:dPr>
          <m:e>
            <m:r>
              <w:rPr>
                <w:rFonts w:ascii="Cambria Math" w:hAnsi="Cambria Math"/>
                <w:sz w:val="20"/>
                <w:lang w:eastAsia="ko-KR"/>
              </w:rPr>
              <m:t>C=</m:t>
            </m:r>
            <m:sSub>
              <m:sSubPr>
                <m:ctrlPr>
                  <w:rPr>
                    <w:rFonts w:ascii="Cambria Math" w:eastAsia="맑은 고딕" w:hAnsi="Cambria Math"/>
                    <w:i/>
                    <w:sz w:val="18"/>
                    <w:szCs w:val="20"/>
                    <w:lang w:val="en-US" w:eastAsia="de-DE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lang w:eastAsia="ko-KR"/>
                  </w:rPr>
                  <m:t>c</m:t>
                </m:r>
              </m:e>
              <m:sub>
                <m:r>
                  <w:rPr>
                    <w:rFonts w:ascii="Cambria Math" w:hAnsi="Cambria Math"/>
                    <w:sz w:val="20"/>
                    <w:lang w:eastAsia="ko-KR"/>
                  </w:rPr>
                  <m:t>i</m:t>
                </m:r>
              </m:sub>
            </m:sSub>
          </m:e>
        </m:d>
      </m:oMath>
      <w:r w:rsidR="003763B2">
        <w:rPr>
          <w:rFonts w:ascii="맑은 고딕" w:eastAsia="맑은 고딕" w:hAnsi="맑은 고딕" w:hint="eastAsia"/>
          <w:sz w:val="20"/>
          <w:lang w:eastAsia="ko-KR"/>
        </w:rPr>
        <w:t>는 사전 확률</w:t>
      </w:r>
      <w:r w:rsidR="003763B2">
        <w:rPr>
          <w:rFonts w:ascii="맑은 고딕" w:eastAsia="맑은 고딕" w:hAnsi="맑은 고딕"/>
          <w:sz w:val="20"/>
          <w:lang w:eastAsia="ko-KR"/>
        </w:rPr>
        <w:t xml:space="preserve">(prior), </w:t>
      </w:r>
      <w:r w:rsidR="003763B2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m:oMath>
        <m:r>
          <w:rPr>
            <w:rFonts w:ascii="Cambria Math" w:hAnsi="Cambria Math"/>
            <w:sz w:val="20"/>
            <w:lang w:eastAsia="ko-KR"/>
          </w:rPr>
          <m:t>P</m:t>
        </m:r>
        <m:d>
          <m:dPr>
            <m:ctrlPr>
              <w:rPr>
                <w:rFonts w:ascii="Cambria Math" w:hAnsi="Cambria Math"/>
                <w:i/>
                <w:sz w:val="20"/>
              </w:rPr>
            </m:ctrlPr>
          </m:dPr>
          <m:e>
            <m:r>
              <w:rPr>
                <w:rFonts w:ascii="Cambria Math" w:hAnsi="Cambria Math"/>
                <w:sz w:val="20"/>
                <w:lang w:eastAsia="ko-KR"/>
              </w:rPr>
              <m:t>x</m:t>
            </m:r>
          </m:e>
          <m:e>
            <m:sSub>
              <m:sSubPr>
                <m:ctrlPr>
                  <w:rPr>
                    <w:rFonts w:ascii="Cambria Math" w:eastAsia="맑은 고딕" w:hAnsi="Cambria Math"/>
                    <w:i/>
                    <w:sz w:val="18"/>
                    <w:szCs w:val="20"/>
                    <w:lang w:val="en-US" w:eastAsia="de-DE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lang w:eastAsia="ko-KR"/>
                  </w:rPr>
                  <m:t>C=c</m:t>
                </m:r>
              </m:e>
              <m:sub>
                <m:r>
                  <w:rPr>
                    <w:rFonts w:ascii="Cambria Math" w:hAnsi="Cambria Math"/>
                    <w:sz w:val="20"/>
                    <w:lang w:eastAsia="ko-KR"/>
                  </w:rPr>
                  <m:t>i</m:t>
                </m:r>
              </m:sub>
            </m:sSub>
          </m:e>
        </m:d>
      </m:oMath>
      <w:r w:rsidR="003763B2">
        <w:rPr>
          <w:rFonts w:ascii="맑은 고딕" w:eastAsia="맑은 고딕" w:hAnsi="맑은 고딕" w:hint="eastAsia"/>
          <w:sz w:val="20"/>
          <w:lang w:eastAsia="ko-KR"/>
        </w:rPr>
        <w:t>는 가능도(</w:t>
      </w:r>
      <w:r w:rsidR="003763B2">
        <w:rPr>
          <w:rFonts w:ascii="맑은 고딕" w:eastAsia="맑은 고딕" w:hAnsi="맑은 고딕"/>
          <w:sz w:val="20"/>
          <w:lang w:eastAsia="ko-KR"/>
        </w:rPr>
        <w:t>likelihood)</w:t>
      </w:r>
      <w:r w:rsidR="003763B2">
        <w:rPr>
          <w:rFonts w:ascii="맑은 고딕" w:eastAsia="맑은 고딕" w:hAnsi="맑은 고딕" w:hint="eastAsia"/>
          <w:sz w:val="20"/>
          <w:lang w:eastAsia="ko-KR"/>
        </w:rPr>
        <w:t>를 의미하며,</w:t>
      </w:r>
      <w:r w:rsidR="003763B2">
        <w:rPr>
          <w:rFonts w:ascii="맑은 고딕" w:eastAsia="맑은 고딕" w:hAnsi="맑은 고딕"/>
          <w:sz w:val="20"/>
          <w:lang w:eastAsia="ko-KR"/>
        </w:rPr>
        <w:t xml:space="preserve"> </w:t>
      </w:r>
      <w:r w:rsidR="003763B2">
        <w:rPr>
          <w:rFonts w:ascii="맑은 고딕" w:eastAsia="맑은 고딕" w:hAnsi="맑은 고딕" w:hint="eastAsia"/>
          <w:sz w:val="20"/>
          <w:lang w:eastAsia="ko-KR"/>
        </w:rPr>
        <w:lastRenderedPageBreak/>
        <w:t>이 둘의 결합확률분포</w:t>
      </w:r>
      <m:oMath>
        <m:r>
          <w:rPr>
            <w:rFonts w:ascii="Cambria Math" w:hAnsi="Cambria Math"/>
            <w:sz w:val="20"/>
            <w:szCs w:val="20"/>
            <w:lang w:eastAsia="ko-KR"/>
          </w:rPr>
          <m:t xml:space="preserve"> P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eastAsia="ko-KR"/>
              </w:rPr>
              <m:t xml:space="preserve"> C=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맑은 고딕" w:cs="맑은 고딕"/>
                    <w:sz w:val="20"/>
                    <w:szCs w:val="20"/>
                    <w:lang w:eastAsia="ko-KR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sz w:val="20"/>
                    <w:szCs w:val="20"/>
                    <w:lang w:eastAsia="ko-KR"/>
                  </w:rPr>
                  <m:t>i</m:t>
                </m:r>
              </m:sub>
            </m:sSub>
            <m:r>
              <w:rPr>
                <w:rFonts w:ascii="Cambria Math" w:hAnsi="Cambria Math"/>
                <w:sz w:val="20"/>
                <w:szCs w:val="20"/>
                <w:lang w:eastAsia="ko-KR"/>
              </w:rPr>
              <m:t>|x</m:t>
            </m:r>
          </m:e>
        </m:d>
        <m:r>
          <w:rPr>
            <w:rFonts w:ascii="Cambria Math" w:hAnsi="Cambria Math"/>
            <w:sz w:val="20"/>
            <w:szCs w:val="20"/>
            <w:lang w:eastAsia="ko-KR"/>
          </w:rPr>
          <m:t>≈P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eastAsia="ko-KR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eastAsia="ko-KR"/>
                  </w:rPr>
                  <m:t>C=c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eastAsia="ko-KR"/>
                  </w:rPr>
                  <m:t>i</m:t>
                </m:r>
              </m:sub>
            </m:sSub>
          </m:e>
        </m:d>
        <m:r>
          <w:rPr>
            <w:rFonts w:ascii="Cambria Math" w:hAnsi="Cambria Math"/>
            <w:sz w:val="20"/>
            <w:szCs w:val="20"/>
            <w:lang w:eastAsia="ko-KR"/>
          </w:rPr>
          <m:t>P(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eastAsia="ko-KR"/>
              </w:rPr>
              <m:t>C=c</m:t>
            </m:r>
          </m:e>
          <m:sub>
            <m:r>
              <w:rPr>
                <w:rFonts w:ascii="Cambria Math" w:hAnsi="Cambria Math"/>
                <w:sz w:val="20"/>
                <w:szCs w:val="20"/>
                <w:lang w:eastAsia="ko-KR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  <w:lang w:eastAsia="ko-KR"/>
          </w:rPr>
          <m:t>)</m:t>
        </m:r>
      </m:oMath>
      <w:r w:rsidR="009C1AAF">
        <w:rPr>
          <w:rFonts w:ascii="맑은 고딕" w:eastAsia="맑은 고딕" w:hAnsi="맑은 고딕" w:hint="eastAsia"/>
          <w:sz w:val="20"/>
          <w:szCs w:val="20"/>
          <w:lang w:eastAsia="ko-KR"/>
        </w:rPr>
        <w:t>를</w:t>
      </w:r>
      <w:r w:rsidR="003763B2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사후 확률(</w:t>
      </w:r>
      <w:r w:rsidR="003763B2">
        <w:rPr>
          <w:rFonts w:ascii="맑은 고딕" w:eastAsia="맑은 고딕" w:hAnsi="맑은 고딕"/>
          <w:sz w:val="20"/>
          <w:szCs w:val="20"/>
          <w:lang w:eastAsia="ko-KR"/>
        </w:rPr>
        <w:t>posterior)</w:t>
      </w:r>
      <w:r w:rsidR="003763B2">
        <w:rPr>
          <w:rFonts w:ascii="맑은 고딕" w:eastAsia="맑은 고딕" w:hAnsi="맑은 고딕" w:hint="eastAsia"/>
          <w:sz w:val="20"/>
          <w:szCs w:val="20"/>
          <w:lang w:eastAsia="ko-KR"/>
        </w:rPr>
        <w:t>라고 부른다.</w:t>
      </w:r>
      <w:r w:rsidR="00607990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</w:p>
    <w:p w14:paraId="763C69A9" w14:textId="35E72FE8" w:rsidR="00C018B9" w:rsidRDefault="00607990" w:rsidP="00C018B9">
      <w:pPr>
        <w:pStyle w:val="CAADRIAtext"/>
        <w:rPr>
          <w:rFonts w:ascii="맑은 고딕" w:eastAsia="맑은 고딕" w:hAnsi="맑은 고딕"/>
          <w:sz w:val="20"/>
          <w:szCs w:val="20"/>
          <w:lang w:eastAsia="ko-KR"/>
        </w:rPr>
      </w:pPr>
      <m:oMath>
        <m:r>
          <w:rPr>
            <w:rFonts w:ascii="Cambria Math" w:hAnsi="Cambria Math"/>
            <w:sz w:val="20"/>
            <w:lang w:eastAsia="ko-KR"/>
          </w:rPr>
          <m:t>P</m:t>
        </m:r>
        <m:d>
          <m:dPr>
            <m:ctrlPr>
              <w:rPr>
                <w:rFonts w:ascii="Cambria Math" w:hAnsi="Cambria Math"/>
                <w:i/>
                <w:sz w:val="20"/>
              </w:rPr>
            </m:ctrlPr>
          </m:dPr>
          <m:e>
            <m:r>
              <w:rPr>
                <w:rFonts w:ascii="Cambria Math" w:hAnsi="Cambria Math"/>
                <w:sz w:val="20"/>
                <w:lang w:eastAsia="ko-KR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sz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lang w:eastAsia="ko-KR"/>
                  </w:rPr>
                  <m:t>C=c</m:t>
                </m:r>
              </m:e>
              <m:sub>
                <m:r>
                  <w:rPr>
                    <w:rFonts w:ascii="Cambria Math" w:hAnsi="Cambria Math"/>
                    <w:sz w:val="20"/>
                    <w:lang w:eastAsia="ko-KR"/>
                  </w:rPr>
                  <m:t>i</m:t>
                </m:r>
              </m:sub>
            </m:sSub>
          </m:e>
        </m:d>
      </m:oMath>
      <w:r w:rsidR="00BD46F0">
        <w:rPr>
          <w:rFonts w:ascii="맑은 고딕" w:eastAsia="맑은 고딕" w:hAnsi="맑은 고딕" w:hint="eastAsia"/>
          <w:sz w:val="20"/>
          <w:lang w:eastAsia="ko-KR"/>
        </w:rPr>
        <w:t>는</w:t>
      </w:r>
      <w:r w:rsidR="006F29EE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="003763B2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일반적으로 </w:t>
      </w:r>
      <w:r w:rsidR="00BD46F0">
        <w:rPr>
          <w:rFonts w:ascii="맑은 고딕" w:eastAsia="맑은 고딕" w:hAnsi="맑은 고딕" w:hint="eastAsia"/>
          <w:sz w:val="20"/>
          <w:lang w:eastAsia="ko-KR"/>
        </w:rPr>
        <w:t xml:space="preserve">특정 분포를 가정하게 </w:t>
      </w:r>
      <w:r w:rsidR="00094136">
        <w:rPr>
          <w:rFonts w:ascii="맑은 고딕" w:eastAsia="맑은 고딕" w:hAnsi="맑은 고딕" w:hint="eastAsia"/>
          <w:sz w:val="20"/>
          <w:lang w:eastAsia="ko-KR"/>
        </w:rPr>
        <w:t>되는데,</w:t>
      </w:r>
      <w:r w:rsidR="00094136">
        <w:rPr>
          <w:rFonts w:ascii="맑은 고딕" w:eastAsia="맑은 고딕" w:hAnsi="맑은 고딕"/>
          <w:sz w:val="20"/>
          <w:lang w:eastAsia="ko-KR"/>
        </w:rPr>
        <w:t xml:space="preserve"> </w:t>
      </w:r>
      <w:r w:rsidR="00094136">
        <w:rPr>
          <w:rFonts w:ascii="맑은 고딕" w:eastAsia="맑은 고딕" w:hAnsi="맑은 고딕" w:hint="eastAsia"/>
          <w:sz w:val="20"/>
          <w:lang w:eastAsia="ko-KR"/>
        </w:rPr>
        <w:t>이 때</w:t>
      </w:r>
      <w:r w:rsidR="003763B2">
        <w:rPr>
          <w:rFonts w:ascii="맑은 고딕" w:eastAsia="맑은 고딕" w:hAnsi="맑은 고딕" w:hint="eastAsia"/>
          <w:sz w:val="20"/>
          <w:lang w:eastAsia="ko-KR"/>
        </w:rPr>
        <w:t xml:space="preserve"> </w:t>
      </w:r>
      <w:proofErr w:type="spellStart"/>
      <w:r w:rsidR="003763B2">
        <w:rPr>
          <w:rFonts w:ascii="맑은 고딕" w:eastAsia="맑은 고딕" w:hAnsi="맑은 고딕" w:hint="eastAsia"/>
          <w:sz w:val="20"/>
          <w:lang w:eastAsia="ko-KR"/>
        </w:rPr>
        <w:t>모수는</w:t>
      </w:r>
      <w:proofErr w:type="spellEnd"/>
      <w:r w:rsidR="003763B2">
        <w:rPr>
          <w:rFonts w:ascii="맑은 고딕" w:eastAsia="맑은 고딕" w:hAnsi="맑은 고딕" w:hint="eastAsia"/>
          <w:sz w:val="20"/>
          <w:lang w:eastAsia="ko-KR"/>
        </w:rPr>
        <w:t xml:space="preserve"> </w:t>
      </w:r>
      <w:r w:rsidR="00CA4837">
        <w:rPr>
          <w:rFonts w:ascii="맑은 고딕" w:eastAsia="맑은 고딕" w:hAnsi="맑은 고딕" w:hint="eastAsia"/>
          <w:sz w:val="20"/>
          <w:szCs w:val="20"/>
          <w:lang w:eastAsia="ko-KR"/>
        </w:rPr>
        <w:t>최대 가능도 추정(</w:t>
      </w:r>
      <w:r w:rsidR="00CA4837">
        <w:rPr>
          <w:rFonts w:ascii="맑은 고딕" w:eastAsia="맑은 고딕" w:hAnsi="맑은 고딕"/>
          <w:sz w:val="20"/>
          <w:szCs w:val="20"/>
          <w:lang w:eastAsia="ko-KR"/>
        </w:rPr>
        <w:t>Maximum Likelihood Estimation)</w:t>
      </w:r>
      <w:r w:rsidR="003763B2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방법을 사용하여 찾게 된다. 최대 가능도 추정법은 </w:t>
      </w:r>
      <w:r w:rsidR="00CA4837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알 수 </w:t>
      </w:r>
      <w:r w:rsidR="003F6EE0">
        <w:rPr>
          <w:rFonts w:ascii="맑은 고딕" w:eastAsia="맑은 고딕" w:hAnsi="맑은 고딕" w:hint="eastAsia"/>
          <w:sz w:val="20"/>
          <w:szCs w:val="20"/>
          <w:lang w:eastAsia="ko-KR"/>
        </w:rPr>
        <w:t>없</w:t>
      </w:r>
      <w:r w:rsidR="00CA4837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는 </w:t>
      </w:r>
      <w:proofErr w:type="spellStart"/>
      <w:r w:rsidR="003F6EE0">
        <w:rPr>
          <w:rFonts w:ascii="맑은 고딕" w:eastAsia="맑은 고딕" w:hAnsi="맑은 고딕" w:hint="eastAsia"/>
          <w:sz w:val="20"/>
          <w:szCs w:val="20"/>
          <w:lang w:eastAsia="ko-KR"/>
        </w:rPr>
        <w:t>모수</w:t>
      </w:r>
      <w:proofErr w:type="spellEnd"/>
      <w:r w:rsidR="003F6EE0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="00CA4837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값 </w:t>
      </w:r>
      <m:oMath>
        <m:r>
          <m:rPr>
            <m:sty m:val="p"/>
          </m:rPr>
          <w:rPr>
            <w:rFonts w:ascii="Cambria Math" w:eastAsia="맑은 고딕" w:hAnsi="Cambria Math"/>
            <w:sz w:val="20"/>
            <w:szCs w:val="20"/>
            <w:lang w:eastAsia="ko-KR"/>
          </w:rPr>
          <m:t>θ</m:t>
        </m:r>
      </m:oMath>
      <w:r w:rsidR="003F6EE0">
        <w:rPr>
          <w:rFonts w:ascii="맑은 고딕" w:eastAsia="맑은 고딕" w:hAnsi="맑은 고딕" w:hint="eastAsia"/>
          <w:sz w:val="20"/>
          <w:szCs w:val="20"/>
          <w:lang w:eastAsia="ko-KR"/>
        </w:rPr>
        <w:t>를 가지는</w:t>
      </w:r>
      <w:r w:rsidR="00CA4837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확률 분포에서 뽑은 데이터 </w:t>
      </w:r>
      <m:oMath>
        <m:r>
          <w:rPr>
            <w:rFonts w:ascii="Cambria Math" w:hAnsi="Cambria Math"/>
            <w:sz w:val="20"/>
            <w:lang w:eastAsia="ko-KR"/>
          </w:rPr>
          <m:t>x</m:t>
        </m:r>
      </m:oMath>
      <w:r w:rsidR="00CA4837">
        <w:rPr>
          <w:rFonts w:ascii="맑은 고딕" w:eastAsia="맑은 고딕" w:hAnsi="맑은 고딕" w:hint="eastAsia"/>
          <w:sz w:val="20"/>
          <w:lang w:eastAsia="ko-KR"/>
        </w:rPr>
        <w:t xml:space="preserve">들을 바탕으로 </w:t>
      </w:r>
      <w:r>
        <w:rPr>
          <w:rFonts w:ascii="맑은 고딕" w:eastAsia="맑은 고딕" w:hAnsi="맑은 고딕" w:hint="eastAsia"/>
          <w:sz w:val="20"/>
          <w:lang w:eastAsia="ko-KR"/>
        </w:rPr>
        <w:t xml:space="preserve">가장 확률이 높은 값 </w:t>
      </w:r>
      <m:oMath>
        <m:acc>
          <m:accPr>
            <m:ctrlPr>
              <w:rPr>
                <w:rFonts w:ascii="Cambria Math" w:eastAsia="맑은 고딕" w:hAnsi="Cambria Math"/>
                <w:sz w:val="20"/>
                <w:szCs w:val="20"/>
                <w:lang w:eastAsia="ko-KR"/>
              </w:rPr>
            </m:ctrlPr>
          </m:accPr>
          <m:e>
            <m:r>
              <m:rPr>
                <m:sty m:val="p"/>
              </m:rPr>
              <w:rPr>
                <w:rFonts w:ascii="Cambria Math" w:eastAsia="맑은 고딕" w:hAnsi="Cambria Math"/>
                <w:sz w:val="20"/>
                <w:szCs w:val="20"/>
                <w:lang w:eastAsia="ko-KR"/>
              </w:rPr>
              <m:t>θ</m:t>
            </m:r>
          </m:e>
        </m:acc>
      </m:oMath>
      <w:proofErr w:type="spellStart"/>
      <w:r>
        <w:rPr>
          <w:rFonts w:ascii="맑은 고딕" w:eastAsia="맑은 고딕" w:hAnsi="맑은 고딕" w:hint="eastAsia"/>
          <w:sz w:val="20"/>
          <w:szCs w:val="20"/>
          <w:lang w:eastAsia="ko-KR"/>
        </w:rPr>
        <w:t>를</w:t>
      </w:r>
      <w:proofErr w:type="spellEnd"/>
      <w:r w:rsidR="00CA4837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추정하는 방법이다.</w:t>
      </w:r>
      <w:r w:rsidR="00CA4837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CA4837">
        <w:rPr>
          <w:rFonts w:ascii="맑은 고딕" w:eastAsia="맑은 고딕" w:hAnsi="맑은 고딕" w:hint="eastAsia"/>
          <w:sz w:val="20"/>
          <w:szCs w:val="20"/>
          <w:lang w:eastAsia="ko-KR"/>
        </w:rPr>
        <w:t>여기서 가능도</w:t>
      </w:r>
      <w:r w:rsidR="00CA4837">
        <w:rPr>
          <w:rFonts w:ascii="맑은 고딕" w:eastAsia="맑은 고딕" w:hAnsi="맑은 고딕"/>
          <w:sz w:val="20"/>
          <w:szCs w:val="20"/>
          <w:lang w:eastAsia="ko-KR"/>
        </w:rPr>
        <w:t>(likelihood)</w:t>
      </w:r>
      <w:r w:rsidR="003763B2">
        <w:rPr>
          <w:rFonts w:ascii="맑은 고딕" w:eastAsia="맑은 고딕" w:hAnsi="맑은 고딕" w:hint="eastAsia"/>
          <w:sz w:val="20"/>
          <w:szCs w:val="20"/>
          <w:lang w:eastAsia="ko-KR"/>
        </w:rPr>
        <w:t>의</w:t>
      </w:r>
      <w:r w:rsidR="003763B2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3763B2">
        <w:rPr>
          <w:rFonts w:ascii="맑은 고딕" w:eastAsia="맑은 고딕" w:hAnsi="맑은 고딕" w:hint="eastAsia"/>
          <w:sz w:val="20"/>
          <w:szCs w:val="20"/>
          <w:lang w:eastAsia="ko-KR"/>
        </w:rPr>
        <w:t>사전적 정의는</w:t>
      </w:r>
      <w:r w:rsidR="00CA4837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이미 주어진 데이터 </w:t>
      </w:r>
      <m:oMath>
        <m:r>
          <w:rPr>
            <w:rFonts w:ascii="Cambria Math" w:hAnsi="Cambria Math"/>
            <w:sz w:val="20"/>
            <w:lang w:eastAsia="ko-KR"/>
          </w:rPr>
          <m:t>x</m:t>
        </m:r>
      </m:oMath>
      <w:r w:rsidR="00CA4837">
        <w:rPr>
          <w:rFonts w:ascii="맑은 고딕" w:eastAsia="맑은 고딕" w:hAnsi="맑은 고딕" w:hint="eastAsia"/>
          <w:sz w:val="20"/>
          <w:lang w:eastAsia="ko-KR"/>
        </w:rPr>
        <w:t xml:space="preserve">들에 비추어 보았을 때 추정한 </w:t>
      </w:r>
      <w:proofErr w:type="spellStart"/>
      <w:r w:rsidR="00CA4837">
        <w:rPr>
          <w:rFonts w:ascii="맑은 고딕" w:eastAsia="맑은 고딕" w:hAnsi="맑은 고딕" w:hint="eastAsia"/>
          <w:sz w:val="20"/>
          <w:lang w:eastAsia="ko-KR"/>
        </w:rPr>
        <w:t>모수</w:t>
      </w:r>
      <w:proofErr w:type="spellEnd"/>
      <w:r w:rsidR="00CA4837">
        <w:rPr>
          <w:rFonts w:ascii="맑은 고딕" w:eastAsia="맑은 고딕" w:hAnsi="맑은 고딕" w:hint="eastAsia"/>
          <w:sz w:val="20"/>
          <w:lang w:eastAsia="ko-KR"/>
        </w:rPr>
        <w:t xml:space="preserve"> </w:t>
      </w:r>
      <m:oMath>
        <m:acc>
          <m:accPr>
            <m:ctrlPr>
              <w:rPr>
                <w:rFonts w:ascii="Cambria Math" w:eastAsia="맑은 고딕" w:hAnsi="Cambria Math"/>
                <w:sz w:val="20"/>
                <w:szCs w:val="20"/>
                <w:lang w:eastAsia="ko-KR"/>
              </w:rPr>
            </m:ctrlPr>
          </m:accPr>
          <m:e>
            <m:r>
              <m:rPr>
                <m:sty m:val="p"/>
              </m:rPr>
              <w:rPr>
                <w:rFonts w:ascii="Cambria Math" w:eastAsia="맑은 고딕" w:hAnsi="Cambria Math"/>
                <w:sz w:val="20"/>
                <w:szCs w:val="20"/>
                <w:lang w:eastAsia="ko-KR"/>
              </w:rPr>
              <m:t>θ</m:t>
            </m:r>
          </m:e>
        </m:acc>
      </m:oMath>
      <w:r w:rsidR="00CA4837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가 실제 </w:t>
      </w:r>
      <w:proofErr w:type="spellStart"/>
      <w:r w:rsidR="00CA4837">
        <w:rPr>
          <w:rFonts w:ascii="맑은 고딕" w:eastAsia="맑은 고딕" w:hAnsi="맑은 고딕" w:hint="eastAsia"/>
          <w:sz w:val="20"/>
          <w:szCs w:val="20"/>
          <w:lang w:eastAsia="ko-KR"/>
        </w:rPr>
        <w:t>모수</w:t>
      </w:r>
      <w:proofErr w:type="spellEnd"/>
      <w:r w:rsidR="00CA4837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값 </w:t>
      </w:r>
      <m:oMath>
        <m:r>
          <m:rPr>
            <m:sty m:val="p"/>
          </m:rPr>
          <w:rPr>
            <w:rFonts w:ascii="Cambria Math" w:eastAsia="맑은 고딕" w:hAnsi="Cambria Math"/>
            <w:sz w:val="20"/>
            <w:szCs w:val="20"/>
            <w:lang w:eastAsia="ko-KR"/>
          </w:rPr>
          <m:t>θ</m:t>
        </m:r>
      </m:oMath>
      <w:r w:rsidR="00CA4837">
        <w:rPr>
          <w:rFonts w:ascii="맑은 고딕" w:eastAsia="맑은 고딕" w:hAnsi="맑은 고딕" w:hint="eastAsia"/>
          <w:sz w:val="20"/>
          <w:szCs w:val="20"/>
          <w:lang w:eastAsia="ko-KR"/>
        </w:rPr>
        <w:t>일 정도를 가리키는 값이다.</w:t>
      </w:r>
      <w:r w:rsidR="00C018B9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만약 확률 변수 </w:t>
      </w:r>
      <m:oMath>
        <m:r>
          <w:rPr>
            <w:rFonts w:ascii="Cambria Math" w:hAnsi="Cambria Math"/>
            <w:sz w:val="20"/>
            <w:lang w:eastAsia="ko-KR"/>
          </w:rPr>
          <m:t>X</m:t>
        </m:r>
      </m:oMath>
      <w:r w:rsidR="00C018B9">
        <w:rPr>
          <w:rFonts w:ascii="맑은 고딕" w:eastAsia="맑은 고딕" w:hAnsi="맑은 고딕" w:hint="eastAsia"/>
          <w:sz w:val="20"/>
          <w:lang w:eastAsia="ko-KR"/>
        </w:rPr>
        <w:t xml:space="preserve">가 </w:t>
      </w:r>
      <m:oMath>
        <m:r>
          <w:rPr>
            <w:rFonts w:ascii="Cambria Math" w:hAnsi="Cambria Math"/>
            <w:sz w:val="20"/>
            <w:lang w:eastAsia="ko-KR"/>
          </w:rPr>
          <m:t>X=</m:t>
        </m:r>
        <m:d>
          <m:dPr>
            <m:ctrlPr>
              <w:rPr>
                <w:rFonts w:ascii="Cambria Math" w:hAnsi="Cambria Math"/>
                <w:i/>
                <w:sz w:val="20"/>
                <w:lang w:eastAsia="ko-KR"/>
              </w:rPr>
            </m:ctrlPr>
          </m:dPr>
          <m:e>
            <m:sSub>
              <m:sSubPr>
                <m:ctrlPr>
                  <w:rPr>
                    <w:rFonts w:ascii="Cambria Math" w:eastAsia="맑은 고딕" w:hAnsi="Cambria Math"/>
                    <w:i/>
                    <w:sz w:val="20"/>
                    <w:szCs w:val="20"/>
                    <w:lang w:val="en-US"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X</m:t>
                </m:r>
              </m:e>
              <m:sub>
                <m:r>
                  <w:rPr>
                    <w:rFonts w:ascii="Cambria Math" w:hAnsi="Cambria Math"/>
                    <w:lang w:eastAsia="ko-KR"/>
                  </w:rPr>
                  <m:t>1</m:t>
                </m:r>
              </m:sub>
            </m:sSub>
            <m:r>
              <w:rPr>
                <w:rFonts w:ascii="Cambria Math" w:hAnsi="Cambria Math"/>
                <w:sz w:val="20"/>
                <w:lang w:eastAsia="ko-KR"/>
              </w:rPr>
              <m:t>,…,</m:t>
            </m:r>
            <m:sSub>
              <m:sSubPr>
                <m:ctrlPr>
                  <w:rPr>
                    <w:rFonts w:ascii="Cambria Math" w:eastAsia="맑은 고딕" w:hAnsi="Cambria Math"/>
                    <w:i/>
                    <w:sz w:val="20"/>
                    <w:szCs w:val="20"/>
                    <w:lang w:val="en-US" w:eastAsia="de-DE"/>
                  </w:rPr>
                </m:ctrlPr>
              </m:sSubPr>
              <m:e>
                <m:r>
                  <w:rPr>
                    <w:rFonts w:ascii="Cambria Math" w:hAnsi="Cambria Math"/>
                    <w:lang w:eastAsia="ko-KR"/>
                  </w:rPr>
                  <m:t>X</m:t>
                </m:r>
              </m:e>
              <m:sub>
                <m:r>
                  <w:rPr>
                    <w:rFonts w:ascii="Cambria Math" w:eastAsia="맑은 고딕" w:hAnsi="맑은 고딕" w:cs="맑은 고딕"/>
                    <w:lang w:val="en-US" w:eastAsia="ko-KR"/>
                  </w:rPr>
                  <m:t>n</m:t>
                </m:r>
              </m:sub>
            </m:sSub>
          </m:e>
        </m:d>
      </m:oMath>
      <w:r w:rsidR="0016005E">
        <w:rPr>
          <w:rFonts w:ascii="맑은 고딕" w:eastAsia="맑은 고딕" w:hAnsi="맑은 고딕" w:hint="eastAsia"/>
          <w:sz w:val="20"/>
          <w:lang w:eastAsia="ko-KR"/>
        </w:rPr>
        <w:t>로 주어져 있고,</w:t>
      </w:r>
      <w:r w:rsidR="0016005E">
        <w:rPr>
          <w:rFonts w:ascii="맑은 고딕" w:eastAsia="맑은 고딕" w:hAnsi="맑은 고딕"/>
          <w:sz w:val="20"/>
          <w:lang w:eastAsia="ko-KR"/>
        </w:rPr>
        <w:t xml:space="preserve"> </w:t>
      </w:r>
      <w:r w:rsidR="0016005E">
        <w:rPr>
          <w:rFonts w:ascii="맑은 고딕" w:eastAsia="맑은 고딕" w:hAnsi="맑은 고딕" w:hint="eastAsia"/>
          <w:sz w:val="20"/>
          <w:lang w:eastAsia="ko-KR"/>
        </w:rPr>
        <w:t xml:space="preserve">확률 변수 </w:t>
      </w:r>
      <m:oMath>
        <m:r>
          <w:rPr>
            <w:rFonts w:ascii="Cambria Math" w:hAnsi="Cambria Math"/>
            <w:sz w:val="20"/>
            <w:lang w:eastAsia="ko-KR"/>
          </w:rPr>
          <m:t>X</m:t>
        </m:r>
      </m:oMath>
      <w:r w:rsidR="0016005E">
        <w:rPr>
          <w:rFonts w:ascii="맑은 고딕" w:eastAsia="맑은 고딕" w:hAnsi="맑은 고딕" w:hint="eastAsia"/>
          <w:sz w:val="20"/>
          <w:lang w:eastAsia="ko-KR"/>
        </w:rPr>
        <w:t xml:space="preserve">가 확률 분포로 </w:t>
      </w:r>
      <m:oMath>
        <m:sSub>
          <m:sSubPr>
            <m:ctrlPr>
              <w:rPr>
                <w:rFonts w:ascii="Cambria Math" w:eastAsia="맑은 고딕" w:hAnsi="Cambria Math"/>
                <w:i/>
                <w:sz w:val="20"/>
                <w:szCs w:val="20"/>
                <w:lang w:val="en-US" w:eastAsia="de-DE"/>
              </w:rPr>
            </m:ctrlPr>
          </m:sSubPr>
          <m:e>
            <m:r>
              <w:rPr>
                <w:rFonts w:ascii="Cambria Math" w:hAnsi="Cambria Math"/>
                <w:lang w:eastAsia="ko-KR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맑은 고딕" w:hAnsi="Cambria Math"/>
                <w:sz w:val="20"/>
                <w:szCs w:val="20"/>
                <w:lang w:eastAsia="ko-KR"/>
              </w:rPr>
              <m:t>θ</m:t>
            </m:r>
          </m:sub>
        </m:sSub>
        <m:d>
          <m:dPr>
            <m:ctrlPr>
              <w:rPr>
                <w:rFonts w:ascii="Cambria Math" w:eastAsia="맑은 고딕" w:hAnsi="Cambria Math"/>
                <w:i/>
                <w:sz w:val="20"/>
                <w:szCs w:val="20"/>
                <w:lang w:val="en-US" w:eastAsia="de-DE"/>
              </w:rPr>
            </m:ctrlPr>
          </m:dPr>
          <m:e>
            <m:r>
              <w:rPr>
                <w:rFonts w:ascii="Cambria Math" w:eastAsia="맑은 고딕" w:hAnsi="Cambria Math"/>
                <w:sz w:val="20"/>
                <w:szCs w:val="20"/>
                <w:lang w:val="en-US" w:eastAsia="de-DE"/>
              </w:rPr>
              <m:t>X</m:t>
            </m:r>
          </m:e>
        </m:d>
      </m:oMath>
      <w:proofErr w:type="spellStart"/>
      <w:r w:rsidR="0016005E">
        <w:rPr>
          <w:rFonts w:ascii="맑은 고딕" w:eastAsia="맑은 고딕" w:hAnsi="맑은 고딕" w:hint="eastAsia"/>
          <w:sz w:val="20"/>
          <w:szCs w:val="20"/>
          <w:lang w:val="en-US" w:eastAsia="ko-KR"/>
        </w:rPr>
        <w:t>를</w:t>
      </w:r>
      <w:proofErr w:type="spellEnd"/>
      <w:r w:rsidR="0016005E">
        <w:rPr>
          <w:rFonts w:ascii="맑은 고딕" w:eastAsia="맑은 고딕" w:hAnsi="맑은 고딕" w:hint="eastAsia"/>
          <w:sz w:val="20"/>
          <w:szCs w:val="20"/>
          <w:lang w:val="en-US" w:eastAsia="ko-KR"/>
        </w:rPr>
        <w:t xml:space="preserve"> 가진다면,</w:t>
      </w:r>
      <w:r w:rsidR="00C018B9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proofErr w:type="spellStart"/>
      <w:r w:rsidR="00C018B9">
        <w:rPr>
          <w:rFonts w:ascii="맑은 고딕" w:eastAsia="맑은 고딕" w:hAnsi="맑은 고딕" w:hint="eastAsia"/>
          <w:sz w:val="20"/>
          <w:szCs w:val="20"/>
          <w:lang w:eastAsia="ko-KR"/>
        </w:rPr>
        <w:t>가능도</w:t>
      </w:r>
      <w:r w:rsidR="00C66AFE">
        <w:rPr>
          <w:rFonts w:ascii="맑은 고딕" w:eastAsia="맑은 고딕" w:hAnsi="맑은 고딕" w:hint="eastAsia"/>
          <w:sz w:val="20"/>
          <w:szCs w:val="20"/>
          <w:lang w:eastAsia="ko-KR"/>
        </w:rPr>
        <w:t>함수</w:t>
      </w:r>
      <w:r w:rsidR="00C018B9">
        <w:rPr>
          <w:rFonts w:ascii="맑은 고딕" w:eastAsia="맑은 고딕" w:hAnsi="맑은 고딕" w:hint="eastAsia"/>
          <w:sz w:val="20"/>
          <w:szCs w:val="20"/>
          <w:lang w:eastAsia="ko-KR"/>
        </w:rPr>
        <w:t>는</w:t>
      </w:r>
      <w:proofErr w:type="spellEnd"/>
      <w:r w:rsidR="00C018B9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다음과 같이 </w:t>
      </w:r>
      <w:r w:rsidR="0016005E">
        <w:rPr>
          <w:rFonts w:ascii="맑은 고딕" w:eastAsia="맑은 고딕" w:hAnsi="맑은 고딕" w:hint="eastAsia"/>
          <w:sz w:val="20"/>
          <w:szCs w:val="20"/>
          <w:lang w:eastAsia="ko-KR"/>
        </w:rPr>
        <w:t>표현할 수 있다</w:t>
      </w:r>
      <w:r w:rsidR="00C018B9">
        <w:rPr>
          <w:rFonts w:ascii="맑은 고딕" w:eastAsia="맑은 고딕" w:hAnsi="맑은 고딕" w:hint="eastAsia"/>
          <w:sz w:val="20"/>
          <w:szCs w:val="20"/>
          <w:lang w:eastAsia="ko-KR"/>
        </w:rPr>
        <w:t>.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449"/>
        <w:gridCol w:w="608"/>
      </w:tblGrid>
      <w:tr w:rsidR="00C018B9" w:rsidRPr="00563879" w14:paraId="2839836D" w14:textId="77777777" w:rsidTr="00DE7D20">
        <w:tc>
          <w:tcPr>
            <w:tcW w:w="6449" w:type="dxa"/>
          </w:tcPr>
          <w:p w14:paraId="78E2FEEC" w14:textId="18ED081B" w:rsidR="00C018B9" w:rsidRPr="00563879" w:rsidRDefault="00C018B9" w:rsidP="00DE7D20">
            <w:pPr>
              <w:pStyle w:val="equation"/>
              <w:tabs>
                <w:tab w:val="clear" w:pos="6237"/>
              </w:tabs>
              <w:ind w:left="0" w:firstLine="0"/>
            </w:pPr>
            <m:oMathPara>
              <m:oMath>
                <m:r>
                  <m:rPr>
                    <m:scr m:val="script"/>
                  </m:rPr>
                  <w:rPr>
                    <w:rFonts w:ascii="Cambria Math" w:hAnsi="Cambria Math"/>
                  </w:rPr>
                  <m:t>L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θ</m:t>
                    </m: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e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X=x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sub>
                    </m:sSub>
                  </m:e>
                </m:d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…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sub>
                    </m:sSub>
                  </m:e>
                </m:d>
              </m:oMath>
            </m:oMathPara>
          </w:p>
        </w:tc>
        <w:tc>
          <w:tcPr>
            <w:tcW w:w="608" w:type="dxa"/>
          </w:tcPr>
          <w:p w14:paraId="375A8F55" w14:textId="7DD7F643" w:rsidR="00C018B9" w:rsidRPr="00563879" w:rsidRDefault="00C018B9" w:rsidP="00DE7D20">
            <w:pPr>
              <w:pStyle w:val="equation"/>
              <w:tabs>
                <w:tab w:val="clear" w:pos="6237"/>
              </w:tabs>
              <w:ind w:left="0" w:firstLine="0"/>
              <w:jc w:val="right"/>
            </w:pPr>
            <w:r w:rsidRPr="00563879">
              <w:t>(</w:t>
            </w:r>
            <w:r w:rsidR="003763B2">
              <w:rPr>
                <w:b/>
              </w:rPr>
              <w:t>7</w:t>
            </w:r>
            <w:r w:rsidRPr="00563879">
              <w:t>)</w:t>
            </w:r>
          </w:p>
        </w:tc>
      </w:tr>
    </w:tbl>
    <w:p w14:paraId="19194118" w14:textId="460556FB" w:rsidR="00C018B9" w:rsidRDefault="0016005E" w:rsidP="0016005E">
      <w:pPr>
        <w:pStyle w:val="CAADRIAtext"/>
        <w:ind w:firstLine="0"/>
        <w:rPr>
          <w:rFonts w:ascii="맑은 고딕" w:eastAsia="맑은 고딕" w:hAnsi="맑은 고딕"/>
          <w:sz w:val="20"/>
          <w:szCs w:val="20"/>
          <w:lang w:eastAsia="ko-KR"/>
        </w:rPr>
      </w:pPr>
      <w:proofErr w:type="spellStart"/>
      <w:r>
        <w:rPr>
          <w:rFonts w:ascii="맑은 고딕" w:eastAsia="맑은 고딕" w:hAnsi="맑은 고딕" w:hint="eastAsia"/>
          <w:sz w:val="20"/>
          <w:szCs w:val="20"/>
          <w:lang w:eastAsia="ko-KR"/>
        </w:rPr>
        <w:t>가능도함수는</w:t>
      </w:r>
      <w:proofErr w:type="spellEnd"/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곱셈연산으로 이루어져 있어 계산의 과부하가 심하기 때문에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,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계산의 편의성의 위해 로그를 취한 값을 많이 사용하며,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이를 로그가능도라 정의하고 다음과 같이 표현할 수 있다.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449"/>
        <w:gridCol w:w="608"/>
      </w:tblGrid>
      <w:tr w:rsidR="0016005E" w:rsidRPr="0016005E" w14:paraId="7D98104A" w14:textId="77777777" w:rsidTr="00DE7D20">
        <w:tc>
          <w:tcPr>
            <w:tcW w:w="6449" w:type="dxa"/>
          </w:tcPr>
          <w:p w14:paraId="10426744" w14:textId="0E235516" w:rsidR="0016005E" w:rsidRPr="0016005E" w:rsidRDefault="0016005E" w:rsidP="00DE7D20">
            <w:pPr>
              <w:pStyle w:val="equation"/>
              <w:tabs>
                <w:tab w:val="clear" w:pos="6237"/>
              </w:tabs>
              <w:ind w:left="0" w:firstLine="0"/>
              <w:rPr>
                <w:sz w:val="18"/>
                <w:lang w:eastAsia="ko-KR"/>
              </w:rPr>
            </w:pPr>
            <m:oMath>
              <m:r>
                <w:rPr>
                  <w:rFonts w:ascii="Cambria Math" w:hAnsi="Cambria Math"/>
                  <w:sz w:val="18"/>
                </w:rPr>
                <m:t>l</m:t>
              </m:r>
              <m:d>
                <m:d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lang w:eastAsia="ko-KR"/>
                    </w:rPr>
                    <m:t>θ</m:t>
                  </m:r>
                  <m:ctrlPr>
                    <w:rPr>
                      <w:rFonts w:ascii="Cambria Math" w:hAnsi="Cambria Math"/>
                      <w:sz w:val="18"/>
                      <w:lang w:eastAsia="ko-KR"/>
                    </w:rPr>
                  </m:ctrlPr>
                </m:e>
                <m:e>
                  <m:r>
                    <w:rPr>
                      <w:rFonts w:ascii="Cambria Math" w:hAnsi="Cambria Math"/>
                      <w:sz w:val="18"/>
                    </w:rPr>
                    <m:t>x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18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</w:rPr>
                    <m:t>log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</w:rPr>
                        <m:t>P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  <w:lang w:eastAsia="ko-KR"/>
                        </w:rPr>
                        <m:t>θ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sz w:val="1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8"/>
                        </w:rPr>
                        <m:t>X=x</m:t>
                      </m:r>
                    </m:e>
                  </m:d>
                </m:e>
              </m:func>
              <m:r>
                <w:rPr>
                  <w:rFonts w:ascii="Cambria Math" w:hAnsi="Cambria Math"/>
                  <w:sz w:val="18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lang w:eastAsia="ko-KR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18"/>
                </w:rPr>
                <m:t>+…+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18"/>
                    </w:rPr>
                    <m:t>P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18"/>
                      <w:lang w:eastAsia="ko-KR"/>
                    </w:rPr>
                    <m:t>θ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sz w:val="1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1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18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18"/>
                        </w:rPr>
                        <m:t>n</m:t>
                      </m:r>
                    </m:sub>
                  </m:sSub>
                  <m:r>
                    <w:rPr>
                      <w:rFonts w:ascii="Cambria Math" w:hAnsi="Cambria Math"/>
                      <w:sz w:val="18"/>
                    </w:rPr>
                    <m:t>=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sz w:val="18"/>
                </w:rPr>
                <m:t>=</m:t>
              </m:r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/>
                      <w:sz w:val="18"/>
                    </w:rPr>
                  </m:ctrlPr>
                </m:naryPr>
                <m:sub>
                  <m:r>
                    <w:rPr>
                      <w:rFonts w:ascii="Cambria Math" w:hAnsi="Cambria Math"/>
                      <w:sz w:val="18"/>
                    </w:rPr>
                    <m:t>i</m:t>
                  </m:r>
                </m:sub>
                <m:sup/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sz w:val="1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8"/>
                        </w:rPr>
                        <m:t>log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1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18"/>
                            </w:rPr>
                            <m:t>P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8"/>
                              <w:lang w:eastAsia="ko-KR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18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</w:rPr>
                                <m:t>i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18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1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18"/>
                                </w:rPr>
                                <m:t>x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18"/>
                                </w:rPr>
                                <m:t>i</m:t>
                              </m:r>
                            </m:sub>
                          </m:sSub>
                        </m:e>
                      </m:d>
                    </m:e>
                  </m:func>
                </m:e>
              </m:nary>
            </m:oMath>
            <w:r w:rsidRPr="0016005E">
              <w:rPr>
                <w:rFonts w:hint="eastAsia"/>
                <w:sz w:val="18"/>
                <w:lang w:eastAsia="ko-KR"/>
              </w:rPr>
              <w:t xml:space="preserve"> </w:t>
            </w:r>
          </w:p>
        </w:tc>
        <w:tc>
          <w:tcPr>
            <w:tcW w:w="608" w:type="dxa"/>
          </w:tcPr>
          <w:p w14:paraId="5E805DB7" w14:textId="28CE1B5D" w:rsidR="0016005E" w:rsidRPr="0016005E" w:rsidRDefault="0016005E" w:rsidP="00DE7D20">
            <w:pPr>
              <w:pStyle w:val="equation"/>
              <w:tabs>
                <w:tab w:val="clear" w:pos="6237"/>
              </w:tabs>
              <w:ind w:left="0" w:firstLine="0"/>
              <w:jc w:val="right"/>
              <w:rPr>
                <w:sz w:val="18"/>
              </w:rPr>
            </w:pPr>
            <w:r w:rsidRPr="0016005E">
              <w:rPr>
                <w:sz w:val="18"/>
              </w:rPr>
              <w:t>(</w:t>
            </w:r>
            <w:r w:rsidR="003763B2">
              <w:rPr>
                <w:b/>
                <w:sz w:val="18"/>
              </w:rPr>
              <w:t>8</w:t>
            </w:r>
            <w:r w:rsidRPr="0016005E">
              <w:rPr>
                <w:sz w:val="18"/>
              </w:rPr>
              <w:t>)</w:t>
            </w:r>
          </w:p>
        </w:tc>
      </w:tr>
    </w:tbl>
    <w:p w14:paraId="14B58690" w14:textId="007E7F14" w:rsidR="008101EF" w:rsidRDefault="008101EF" w:rsidP="003763B2">
      <w:pPr>
        <w:pStyle w:val="CAADRIAtext"/>
        <w:ind w:firstLine="0"/>
        <w:rPr>
          <w:rFonts w:ascii="맑은 고딕" w:eastAsia="맑은 고딕" w:hAnsi="맑은 고딕"/>
          <w:sz w:val="20"/>
          <w:szCs w:val="20"/>
          <w:lang w:eastAsia="ko-KR"/>
        </w:rPr>
      </w:pPr>
      <w:r>
        <w:rPr>
          <w:rFonts w:ascii="맑은 고딕" w:eastAsia="맑은 고딕" w:hAnsi="맑은 고딕" w:hint="eastAsia"/>
          <w:sz w:val="20"/>
          <w:szCs w:val="20"/>
          <w:lang w:val="en-US" w:eastAsia="ko-KR"/>
        </w:rPr>
        <w:t xml:space="preserve">최대 가능도 추정법은 위의 </w:t>
      </w:r>
      <w:proofErr w:type="spellStart"/>
      <w:r w:rsidR="003763B2">
        <w:rPr>
          <w:rFonts w:ascii="맑은 고딕" w:eastAsia="맑은 고딕" w:hAnsi="맑은 고딕" w:hint="eastAsia"/>
          <w:sz w:val="20"/>
          <w:szCs w:val="20"/>
          <w:lang w:val="en-US" w:eastAsia="ko-KR"/>
        </w:rPr>
        <w:t>가능도함수</w:t>
      </w:r>
      <w:proofErr w:type="spellEnd"/>
      <w:r w:rsidR="003763B2">
        <w:rPr>
          <w:rFonts w:ascii="맑은 고딕" w:eastAsia="맑은 고딕" w:hAnsi="맑은 고딕" w:hint="eastAsia"/>
          <w:sz w:val="20"/>
          <w:szCs w:val="20"/>
          <w:lang w:val="en-US" w:eastAsia="ko-KR"/>
        </w:rPr>
        <w:t xml:space="preserve">(또는 </w:t>
      </w:r>
      <w:proofErr w:type="spellStart"/>
      <w:r w:rsidR="003763B2">
        <w:rPr>
          <w:rFonts w:ascii="맑은 고딕" w:eastAsia="맑은 고딕" w:hAnsi="맑은 고딕" w:hint="eastAsia"/>
          <w:sz w:val="20"/>
          <w:szCs w:val="20"/>
          <w:lang w:val="en-US" w:eastAsia="ko-KR"/>
        </w:rPr>
        <w:t>로그가능도함수</w:t>
      </w:r>
      <w:proofErr w:type="spellEnd"/>
      <w:r w:rsidR="003763B2">
        <w:rPr>
          <w:rFonts w:ascii="맑은 고딕" w:eastAsia="맑은 고딕" w:hAnsi="맑은 고딕"/>
          <w:sz w:val="20"/>
          <w:szCs w:val="20"/>
          <w:lang w:val="en-US" w:eastAsia="ko-KR"/>
        </w:rPr>
        <w:t>)</w:t>
      </w:r>
      <w:r w:rsidR="003763B2">
        <w:rPr>
          <w:rFonts w:ascii="맑은 고딕" w:eastAsia="맑은 고딕" w:hAnsi="맑은 고딕" w:hint="eastAsia"/>
          <w:sz w:val="20"/>
          <w:szCs w:val="20"/>
          <w:lang w:val="en-US" w:eastAsia="ko-KR"/>
        </w:rPr>
        <w:t>를</w:t>
      </w:r>
      <w:r w:rsidR="003763B2">
        <w:rPr>
          <w:rFonts w:ascii="맑은 고딕" w:eastAsia="맑은 고딕" w:hAnsi="맑은 고딕"/>
          <w:sz w:val="20"/>
          <w:szCs w:val="20"/>
          <w:lang w:val="en-US" w:eastAsia="ko-KR"/>
        </w:rPr>
        <w:t xml:space="preserve"> </w:t>
      </w:r>
      <w:r w:rsidR="00BD4C5C">
        <w:rPr>
          <w:rFonts w:ascii="맑은 고딕" w:eastAsia="맑은 고딕" w:hAnsi="맑은 고딕" w:hint="eastAsia"/>
          <w:sz w:val="20"/>
          <w:szCs w:val="20"/>
          <w:lang w:val="en-US" w:eastAsia="ko-KR"/>
        </w:rPr>
        <w:t>다음</w:t>
      </w:r>
      <w:r w:rsidR="00D0370E">
        <w:rPr>
          <w:rFonts w:ascii="맑은 고딕" w:eastAsia="맑은 고딕" w:hAnsi="맑은 고딕" w:hint="eastAsia"/>
          <w:sz w:val="20"/>
          <w:szCs w:val="20"/>
          <w:lang w:val="en-US" w:eastAsia="ko-KR"/>
        </w:rPr>
        <w:t xml:space="preserve"> 식 </w:t>
      </w:r>
      <w:r w:rsidR="00D0370E" w:rsidRPr="00D0370E">
        <w:rPr>
          <w:sz w:val="20"/>
          <w:lang w:eastAsia="ko-KR"/>
        </w:rPr>
        <w:t>(</w:t>
      </w:r>
      <w:r w:rsidR="00D0370E" w:rsidRPr="00D0370E">
        <w:rPr>
          <w:b/>
          <w:sz w:val="20"/>
          <w:lang w:eastAsia="ko-KR"/>
        </w:rPr>
        <w:t>9</w:t>
      </w:r>
      <w:r w:rsidR="00D0370E" w:rsidRPr="00D0370E">
        <w:rPr>
          <w:sz w:val="20"/>
          <w:lang w:eastAsia="ko-KR"/>
        </w:rPr>
        <w:t>)</w:t>
      </w:r>
      <w:r w:rsidR="00D0370E">
        <w:rPr>
          <w:rFonts w:ascii="맑은 고딕" w:eastAsia="맑은 고딕" w:hAnsi="맑은 고딕" w:cs="맑은 고딕" w:hint="eastAsia"/>
          <w:sz w:val="20"/>
          <w:lang w:eastAsia="ko-KR"/>
        </w:rPr>
        <w:t>와 같이 최</w:t>
      </w:r>
      <w:r w:rsidR="003763B2">
        <w:rPr>
          <w:rFonts w:ascii="맑은 고딕" w:eastAsia="맑은 고딕" w:hAnsi="맑은 고딕" w:hint="eastAsia"/>
          <w:sz w:val="20"/>
          <w:szCs w:val="20"/>
          <w:lang w:val="en-US" w:eastAsia="ko-KR"/>
        </w:rPr>
        <w:t>대화하는 값</w:t>
      </w:r>
      <w:r>
        <w:rPr>
          <w:rFonts w:ascii="맑은 고딕" w:eastAsia="맑은 고딕" w:hAnsi="맑은 고딕" w:hint="eastAsia"/>
          <w:sz w:val="20"/>
          <w:szCs w:val="20"/>
          <w:lang w:val="en-US" w:eastAsia="ko-KR"/>
        </w:rPr>
        <w:t xml:space="preserve"> </w:t>
      </w:r>
      <m:oMath>
        <m:acc>
          <m:accPr>
            <m:ctrlPr>
              <w:rPr>
                <w:rFonts w:ascii="Cambria Math" w:eastAsia="맑은 고딕" w:hAnsi="Cambria Math"/>
                <w:sz w:val="20"/>
                <w:szCs w:val="20"/>
                <w:lang w:eastAsia="ko-KR"/>
              </w:rPr>
            </m:ctrlPr>
          </m:accPr>
          <m:e>
            <m:r>
              <m:rPr>
                <m:sty m:val="p"/>
              </m:rPr>
              <w:rPr>
                <w:rFonts w:ascii="Cambria Math" w:eastAsia="맑은 고딕" w:hAnsi="Cambria Math"/>
                <w:sz w:val="20"/>
                <w:szCs w:val="20"/>
                <w:lang w:eastAsia="ko-KR"/>
              </w:rPr>
              <m:t>θ</m:t>
            </m:r>
          </m:e>
        </m:acc>
      </m:oMath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을 우리가 찾는 </w:t>
      </w:r>
      <w:proofErr w:type="spellStart"/>
      <w:r>
        <w:rPr>
          <w:rFonts w:ascii="맑은 고딕" w:eastAsia="맑은 고딕" w:hAnsi="맑은 고딕" w:hint="eastAsia"/>
          <w:sz w:val="20"/>
          <w:szCs w:val="20"/>
          <w:lang w:eastAsia="ko-KR"/>
        </w:rPr>
        <w:t>모수</w:t>
      </w:r>
      <w:proofErr w:type="spellEnd"/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m:oMath>
        <m:r>
          <m:rPr>
            <m:sty m:val="p"/>
          </m:rPr>
          <w:rPr>
            <w:rFonts w:ascii="Cambria Math" w:eastAsia="맑은 고딕" w:hAnsi="Cambria Math"/>
            <w:sz w:val="20"/>
            <w:szCs w:val="20"/>
            <w:lang w:eastAsia="ko-KR"/>
          </w:rPr>
          <m:t>θ</m:t>
        </m:r>
      </m:oMath>
      <w:r>
        <w:rPr>
          <w:rFonts w:ascii="맑은 고딕" w:eastAsia="맑은 고딕" w:hAnsi="맑은 고딕" w:hint="eastAsia"/>
          <w:sz w:val="20"/>
          <w:szCs w:val="20"/>
          <w:lang w:eastAsia="ko-KR"/>
        </w:rPr>
        <w:t>로 삼는 방법이다.</w:t>
      </w:r>
    </w:p>
    <w:tbl>
      <w:tblPr>
        <w:tblW w:w="766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449"/>
        <w:gridCol w:w="608"/>
        <w:gridCol w:w="608"/>
      </w:tblGrid>
      <w:tr w:rsidR="008101EF" w:rsidRPr="00563879" w14:paraId="1B9BB2BF" w14:textId="77777777" w:rsidTr="008101EF">
        <w:tc>
          <w:tcPr>
            <w:tcW w:w="6449" w:type="dxa"/>
          </w:tcPr>
          <w:p w14:paraId="35EB19E7" w14:textId="0F399E87" w:rsidR="008101EF" w:rsidRPr="00563879" w:rsidRDefault="007A27FE" w:rsidP="008101EF">
            <w:pPr>
              <w:pStyle w:val="equation"/>
              <w:tabs>
                <w:tab w:val="clear" w:pos="6237"/>
              </w:tabs>
              <w:ind w:left="0" w:firstLine="0"/>
            </w:pPr>
            <m:oMathPara>
              <m:oMath>
                <m:acc>
                  <m:acc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acc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θ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맑은 고딕"/>
                    <w:lang w:eastAsia="ko-KR"/>
                  </w:rPr>
                  <m:t>arg</m:t>
                </m:r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max</m:t>
                        </m:r>
                      </m:e>
                      <m:li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θ</m:t>
                        </m:r>
                      </m:lim>
                    </m:limLow>
                  </m:fName>
                  <m:e>
                    <m:r>
                      <m:rPr>
                        <m:scr m:val="script"/>
                      </m:rPr>
                      <w:rPr>
                        <w:rFonts w:ascii="Cambria Math" w:hAnsi="Cambria Math"/>
                      </w:rPr>
                      <m:t>L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θ</m:t>
                        </m:r>
                        <m:ctrlPr>
                          <w:rPr>
                            <w:rFonts w:ascii="Cambria Math" w:hAnsi="Cambria Math"/>
                            <w:lang w:eastAsia="ko-KR"/>
                          </w:rPr>
                        </m:ctrlPr>
                      </m:e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d>
                  </m:e>
                </m:func>
              </m:oMath>
            </m:oMathPara>
          </w:p>
        </w:tc>
        <w:tc>
          <w:tcPr>
            <w:tcW w:w="608" w:type="dxa"/>
          </w:tcPr>
          <w:p w14:paraId="174D912E" w14:textId="076B2937" w:rsidR="008101EF" w:rsidRPr="00563879" w:rsidRDefault="008101EF" w:rsidP="008101EF">
            <w:pPr>
              <w:pStyle w:val="equation"/>
              <w:tabs>
                <w:tab w:val="clear" w:pos="6237"/>
              </w:tabs>
              <w:ind w:left="0" w:firstLine="0"/>
              <w:jc w:val="right"/>
            </w:pPr>
            <w:r w:rsidRPr="00563879">
              <w:t>(</w:t>
            </w:r>
            <w:r>
              <w:rPr>
                <w:b/>
              </w:rPr>
              <w:t>9</w:t>
            </w:r>
            <w:r w:rsidRPr="00563879">
              <w:t>)</w:t>
            </w:r>
          </w:p>
        </w:tc>
        <w:tc>
          <w:tcPr>
            <w:tcW w:w="608" w:type="dxa"/>
          </w:tcPr>
          <w:p w14:paraId="15C75885" w14:textId="4F365A61" w:rsidR="008101EF" w:rsidRPr="00563879" w:rsidRDefault="008101EF" w:rsidP="008101EF">
            <w:pPr>
              <w:pStyle w:val="equation"/>
              <w:tabs>
                <w:tab w:val="clear" w:pos="6237"/>
              </w:tabs>
              <w:ind w:left="0" w:right="1000" w:firstLine="0"/>
              <w:jc w:val="both"/>
            </w:pPr>
          </w:p>
        </w:tc>
      </w:tr>
    </w:tbl>
    <w:p w14:paraId="5B6AD8C6" w14:textId="2DE46852" w:rsidR="00270D40" w:rsidRDefault="00607990" w:rsidP="00607990">
      <w:pPr>
        <w:pStyle w:val="CAADRIAtext"/>
        <w:rPr>
          <w:rFonts w:ascii="맑은 고딕" w:eastAsia="맑은 고딕" w:hAnsi="맑은 고딕"/>
          <w:sz w:val="20"/>
          <w:lang w:eastAsia="ko-KR"/>
        </w:rPr>
      </w:pPr>
      <w:r>
        <w:rPr>
          <w:rFonts w:ascii="맑은 고딕" w:eastAsia="맑은 고딕" w:hAnsi="맑은 고딕" w:hint="eastAsia"/>
          <w:sz w:val="20"/>
          <w:szCs w:val="20"/>
          <w:lang w:val="en-US" w:eastAsia="ko-KR"/>
        </w:rPr>
        <w:t>최대 가능도 추정 모형에서는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먼저</w:t>
      </w:r>
      <w:r w:rsidR="00BD4C5C">
        <w:rPr>
          <w:rFonts w:ascii="맑은 고딕" w:eastAsia="맑은 고딕" w:hAnsi="맑은 고딕" w:hint="eastAsia"/>
          <w:sz w:val="20"/>
          <w:szCs w:val="20"/>
          <w:lang w:val="en-US" w:eastAsia="ko-KR"/>
        </w:rPr>
        <w:t xml:space="preserve"> 가정한 분포 하에서의</w:t>
      </w:r>
      <w:r w:rsidR="00BD4C5C">
        <w:rPr>
          <w:rFonts w:ascii="맑은 고딕" w:eastAsia="맑은 고딕" w:hAnsi="맑은 고딕"/>
          <w:sz w:val="20"/>
          <w:szCs w:val="20"/>
          <w:lang w:val="en-US" w:eastAsia="ko-KR"/>
        </w:rPr>
        <w:t xml:space="preserve"> </w:t>
      </w:r>
      <w:r w:rsidR="00BD4C5C">
        <w:rPr>
          <w:rFonts w:ascii="맑은 고딕" w:eastAsia="맑은 고딕" w:hAnsi="맑은 고딕" w:hint="eastAsia"/>
          <w:sz w:val="20"/>
          <w:szCs w:val="20"/>
          <w:lang w:val="en-US" w:eastAsia="ko-KR"/>
        </w:rPr>
        <w:t>가능도 함수</w:t>
      </w:r>
      <w:r w:rsidR="00D0370E">
        <w:rPr>
          <w:rFonts w:ascii="맑은 고딕" w:eastAsia="맑은 고딕" w:hAnsi="맑은 고딕" w:hint="eastAsia"/>
          <w:sz w:val="20"/>
          <w:szCs w:val="20"/>
          <w:lang w:val="en-US" w:eastAsia="ko-KR"/>
        </w:rPr>
        <w:t>를 정의한 후</w:t>
      </w:r>
      <w:r w:rsidR="00BD46F0">
        <w:rPr>
          <w:rFonts w:ascii="맑은 고딕" w:eastAsia="맑은 고딕" w:hAnsi="맑은 고딕" w:hint="eastAsia"/>
          <w:sz w:val="20"/>
          <w:szCs w:val="20"/>
          <w:lang w:val="en-US" w:eastAsia="ko-KR"/>
        </w:rPr>
        <w:t xml:space="preserve"> </w:t>
      </w:r>
      <w:r w:rsidR="008101EF">
        <w:rPr>
          <w:rFonts w:ascii="맑은 고딕" w:eastAsia="맑은 고딕" w:hAnsi="맑은 고딕" w:hint="eastAsia"/>
          <w:sz w:val="20"/>
          <w:szCs w:val="20"/>
          <w:lang w:eastAsia="ko-KR"/>
        </w:rPr>
        <w:t>위의 최대 가능도 추정법을 통해</w:t>
      </w:r>
      <w:r w:rsidR="00D0370E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m:oMath>
        <m:acc>
          <m:accPr>
            <m:ctrlPr>
              <w:rPr>
                <w:rFonts w:ascii="Cambria Math" w:eastAsia="맑은 고딕" w:hAnsi="Cambria Math"/>
                <w:sz w:val="20"/>
                <w:szCs w:val="20"/>
                <w:lang w:eastAsia="ko-KR"/>
              </w:rPr>
            </m:ctrlPr>
          </m:accPr>
          <m:e>
            <m:r>
              <m:rPr>
                <m:sty m:val="p"/>
              </m:rPr>
              <w:rPr>
                <w:rFonts w:ascii="Cambria Math" w:eastAsia="맑은 고딕" w:hAnsi="Cambria Math"/>
                <w:sz w:val="20"/>
                <w:szCs w:val="20"/>
                <w:lang w:eastAsia="ko-KR"/>
              </w:rPr>
              <m:t>θ</m:t>
            </m:r>
          </m:e>
        </m:acc>
      </m:oMath>
      <w:proofErr w:type="spellStart"/>
      <w:r w:rsidR="00D0370E">
        <w:rPr>
          <w:rFonts w:ascii="맑은 고딕" w:eastAsia="맑은 고딕" w:hAnsi="맑은 고딕" w:hint="eastAsia"/>
          <w:sz w:val="20"/>
          <w:szCs w:val="20"/>
          <w:lang w:eastAsia="ko-KR"/>
        </w:rPr>
        <w:t>를</w:t>
      </w:r>
      <w:proofErr w:type="spellEnd"/>
      <w:r w:rsidR="00D0370E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찾는다.</w:t>
      </w:r>
      <w:r w:rsidR="00D0370E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D0370E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이후 </w:t>
      </w:r>
      <m:oMath>
        <m:acc>
          <m:accPr>
            <m:ctrlPr>
              <w:rPr>
                <w:rFonts w:ascii="Cambria Math" w:eastAsia="맑은 고딕" w:hAnsi="Cambria Math"/>
                <w:sz w:val="20"/>
                <w:szCs w:val="20"/>
                <w:lang w:eastAsia="ko-KR"/>
              </w:rPr>
            </m:ctrlPr>
          </m:accPr>
          <m:e>
            <m:r>
              <m:rPr>
                <m:sty m:val="p"/>
              </m:rPr>
              <w:rPr>
                <w:rFonts w:ascii="Cambria Math" w:eastAsia="맑은 고딕" w:hAnsi="Cambria Math"/>
                <w:sz w:val="20"/>
                <w:szCs w:val="20"/>
                <w:lang w:eastAsia="ko-KR"/>
              </w:rPr>
              <m:t>θ</m:t>
            </m:r>
          </m:e>
        </m:acc>
      </m:oMath>
      <w:proofErr w:type="spellStart"/>
      <w:r>
        <w:rPr>
          <w:rFonts w:ascii="맑은 고딕" w:eastAsia="맑은 고딕" w:hAnsi="맑은 고딕" w:hint="eastAsia"/>
          <w:sz w:val="20"/>
          <w:szCs w:val="20"/>
          <w:lang w:eastAsia="ko-KR"/>
        </w:rPr>
        <w:t>를</w:t>
      </w:r>
      <w:proofErr w:type="spellEnd"/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통해 </w:t>
      </w:r>
      <w:r w:rsidR="00DD7F50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계산한 </w:t>
      </w:r>
      <m:oMath>
        <m:r>
          <w:rPr>
            <w:rFonts w:ascii="Cambria Math" w:hAnsi="Cambria Math"/>
            <w:sz w:val="20"/>
            <w:lang w:eastAsia="ko-KR"/>
          </w:rPr>
          <m:t>P</m:t>
        </m:r>
        <m:d>
          <m:dPr>
            <m:ctrlPr>
              <w:rPr>
                <w:rFonts w:ascii="Cambria Math" w:hAnsi="Cambria Math"/>
                <w:i/>
                <w:sz w:val="20"/>
              </w:rPr>
            </m:ctrlPr>
          </m:dPr>
          <m:e>
            <m:r>
              <w:rPr>
                <w:rFonts w:ascii="Cambria Math" w:hAnsi="Cambria Math"/>
                <w:sz w:val="20"/>
                <w:lang w:eastAsia="ko-KR"/>
              </w:rPr>
              <m:t>x</m:t>
            </m:r>
          </m:e>
          <m:e>
            <m:sSub>
              <m:sSubPr>
                <m:ctrlPr>
                  <w:rPr>
                    <w:rFonts w:ascii="Cambria Math" w:eastAsia="맑은 고딕" w:hAnsi="Cambria Math"/>
                    <w:i/>
                    <w:sz w:val="18"/>
                    <w:szCs w:val="20"/>
                    <w:lang w:val="en-US" w:eastAsia="de-DE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lang w:eastAsia="ko-KR"/>
                  </w:rPr>
                  <m:t>C=c</m:t>
                </m:r>
              </m:e>
              <m:sub>
                <m:r>
                  <w:rPr>
                    <w:rFonts w:ascii="Cambria Math" w:hAnsi="Cambria Math"/>
                    <w:sz w:val="20"/>
                    <w:lang w:eastAsia="ko-KR"/>
                  </w:rPr>
                  <m:t>i</m:t>
                </m:r>
              </m:sub>
            </m:sSub>
          </m:e>
        </m:d>
      </m:oMath>
      <w:r w:rsidR="008101EF">
        <w:rPr>
          <w:rFonts w:ascii="맑은 고딕" w:eastAsia="맑은 고딕" w:hAnsi="맑은 고딕" w:hint="eastAsia"/>
          <w:sz w:val="20"/>
          <w:lang w:eastAsia="ko-KR"/>
        </w:rPr>
        <w:t xml:space="preserve"> 이용하여 주어진 데이터가</w:t>
      </w:r>
      <w:r w:rsidR="008101EF">
        <w:rPr>
          <w:rFonts w:ascii="맑은 고딕" w:eastAsia="맑은 고딕" w:hAnsi="맑은 고딕"/>
          <w:sz w:val="20"/>
          <w:lang w:eastAsia="ko-KR"/>
        </w:rPr>
        <w:t xml:space="preserve"> </w:t>
      </w:r>
      <w:r w:rsidR="008101EF">
        <w:rPr>
          <w:rFonts w:ascii="맑은 고딕" w:eastAsia="맑은 고딕" w:hAnsi="맑은 고딕" w:hint="eastAsia"/>
          <w:sz w:val="20"/>
          <w:lang w:eastAsia="ko-KR"/>
        </w:rPr>
        <w:t>클래스</w:t>
      </w:r>
      <m:oMath>
        <m:r>
          <w:rPr>
            <w:rFonts w:ascii="Cambria Math" w:hAnsi="Cambria Math"/>
            <w:sz w:val="20"/>
            <w:lang w:eastAsia="ko-KR"/>
          </w:rPr>
          <m:t xml:space="preserve"> i</m:t>
        </m:r>
      </m:oMath>
      <w:r w:rsidR="008101EF">
        <w:rPr>
          <w:rFonts w:ascii="맑은 고딕" w:eastAsia="맑은 고딕" w:hAnsi="맑은 고딕" w:hint="eastAsia"/>
          <w:sz w:val="20"/>
          <w:lang w:eastAsia="ko-KR"/>
        </w:rPr>
        <w:t>에 속할 확률을 구하게 된다.</w:t>
      </w:r>
      <w:r w:rsidR="002934D2">
        <w:rPr>
          <w:rFonts w:ascii="맑은 고딕" w:eastAsia="맑은 고딕" w:hAnsi="맑은 고딕"/>
          <w:sz w:val="20"/>
          <w:lang w:eastAsia="ko-KR"/>
        </w:rPr>
        <w:t xml:space="preserve"> </w:t>
      </w:r>
      <w:r w:rsidR="002934D2">
        <w:rPr>
          <w:rFonts w:ascii="맑은 고딕" w:eastAsia="맑은 고딕" w:hAnsi="맑은 고딕" w:hint="eastAsia"/>
          <w:sz w:val="20"/>
          <w:lang w:eastAsia="ko-KR"/>
        </w:rPr>
        <w:t>이후</w:t>
      </w:r>
      <w:r w:rsidR="008101EF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8101EF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이러한 과정을 </w:t>
      </w:r>
      <w:r w:rsidR="002934D2">
        <w:rPr>
          <w:rFonts w:ascii="맑은 고딕" w:eastAsia="맑은 고딕" w:hAnsi="맑은 고딕" w:hint="eastAsia"/>
          <w:sz w:val="20"/>
          <w:szCs w:val="20"/>
          <w:lang w:eastAsia="ko-KR"/>
        </w:rPr>
        <w:t>모든 클래스에 걸쳐 계산하고,</w:t>
      </w:r>
      <w:r w:rsidR="002934D2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2934D2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이 중 가장 높은 확률이 나온 클래스로 데이터 </w:t>
      </w:r>
      <m:oMath>
        <m:r>
          <w:rPr>
            <w:rFonts w:ascii="Cambria Math" w:hAnsi="Cambria Math"/>
            <w:sz w:val="20"/>
            <w:lang w:eastAsia="ko-KR"/>
          </w:rPr>
          <m:t>x</m:t>
        </m:r>
      </m:oMath>
      <w:r w:rsidR="002934D2">
        <w:rPr>
          <w:rFonts w:ascii="맑은 고딕" w:eastAsia="맑은 고딕" w:hAnsi="맑은 고딕" w:hint="eastAsia"/>
          <w:sz w:val="20"/>
          <w:lang w:eastAsia="ko-KR"/>
        </w:rPr>
        <w:t>를 분류하게 된다.</w:t>
      </w:r>
    </w:p>
    <w:p w14:paraId="6B354398" w14:textId="7094A563" w:rsidR="00DD7F50" w:rsidRPr="0052042A" w:rsidRDefault="00DD7F50" w:rsidP="00DD7F50">
      <w:pPr>
        <w:pStyle w:val="heading2"/>
        <w:rPr>
          <w:lang w:eastAsia="ko-KR"/>
        </w:rPr>
      </w:pPr>
      <w:r w:rsidRPr="00563879">
        <w:t>2.</w:t>
      </w:r>
      <w:r w:rsidR="00EE4FB2">
        <w:t>3</w:t>
      </w:r>
      <w:r w:rsidRPr="00563879">
        <w:tab/>
      </w:r>
      <w:r>
        <w:rPr>
          <w:rFonts w:hint="eastAsia"/>
          <w:lang w:eastAsia="ko-KR"/>
        </w:rPr>
        <w:t>최대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사후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확률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추정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모형</w:t>
      </w:r>
    </w:p>
    <w:p w14:paraId="07800459" w14:textId="14058BA9" w:rsidR="008D2EF2" w:rsidRDefault="008D2EF2" w:rsidP="00DD7F50">
      <w:pPr>
        <w:pStyle w:val="CAADRIAtext"/>
        <w:rPr>
          <w:rFonts w:ascii="맑은 고딕" w:eastAsia="맑은 고딕" w:hAnsi="맑은 고딕" w:cs="맑은 고딕"/>
          <w:sz w:val="20"/>
          <w:szCs w:val="20"/>
          <w:lang w:eastAsia="ko-KR"/>
        </w:rPr>
      </w:pPr>
      <w:r w:rsidRPr="008D2EF2">
        <w:rPr>
          <w:rFonts w:ascii="Times" w:eastAsia="맑은 고딕" w:hAnsi="Times" w:hint="eastAsia"/>
          <w:sz w:val="20"/>
          <w:szCs w:val="20"/>
          <w:lang w:eastAsia="ko-KR"/>
        </w:rPr>
        <w:t>식</w:t>
      </w:r>
      <w:r>
        <w:rPr>
          <w:rFonts w:ascii="Times" w:eastAsia="맑은 고딕" w:hAnsi="Times" w:hint="eastAsia"/>
          <w:sz w:val="20"/>
          <w:szCs w:val="20"/>
          <w:lang w:eastAsia="ko-KR"/>
        </w:rPr>
        <w:t xml:space="preserve"> </w:t>
      </w:r>
      <w:r w:rsidRPr="008D2EF2">
        <w:rPr>
          <w:sz w:val="20"/>
          <w:szCs w:val="20"/>
          <w:lang w:eastAsia="ko-KR"/>
        </w:rPr>
        <w:t>(</w:t>
      </w:r>
      <w:r w:rsidRPr="008D2EF2">
        <w:rPr>
          <w:b/>
          <w:sz w:val="20"/>
          <w:szCs w:val="20"/>
          <w:lang w:eastAsia="ko-KR"/>
        </w:rPr>
        <w:t>6</w:t>
      </w:r>
      <w:r w:rsidRPr="008D2EF2">
        <w:rPr>
          <w:sz w:val="20"/>
          <w:szCs w:val="20"/>
          <w:lang w:eastAsia="ko-KR"/>
        </w:rPr>
        <w:t>)</w:t>
      </w:r>
      <w:r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 xml:space="preserve">에서 </w:t>
      </w:r>
      <m:oMath>
        <m:r>
          <w:rPr>
            <w:rFonts w:ascii="Cambria Math" w:hAnsi="Cambria Math"/>
            <w:sz w:val="20"/>
            <w:lang w:eastAsia="ko-KR"/>
          </w:rPr>
          <m:t>P</m:t>
        </m:r>
        <m:d>
          <m:dPr>
            <m:ctrlPr>
              <w:rPr>
                <w:rFonts w:ascii="Cambria Math" w:hAnsi="Cambria Math"/>
                <w:i/>
                <w:sz w:val="20"/>
              </w:rPr>
            </m:ctrlPr>
          </m:dPr>
          <m:e>
            <m:r>
              <w:rPr>
                <w:rFonts w:ascii="Cambria Math" w:hAnsi="Cambria Math"/>
                <w:sz w:val="20"/>
                <w:lang w:eastAsia="ko-KR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sz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lang w:eastAsia="ko-KR"/>
                  </w:rPr>
                  <m:t>C=c</m:t>
                </m:r>
              </m:e>
              <m:sub>
                <m:r>
                  <w:rPr>
                    <w:rFonts w:ascii="Cambria Math" w:hAnsi="Cambria Math"/>
                    <w:sz w:val="20"/>
                    <w:lang w:eastAsia="ko-KR"/>
                  </w:rPr>
                  <m:t>i</m:t>
                </m:r>
              </m:sub>
            </m:sSub>
          </m:e>
        </m:d>
      </m:oMath>
      <w:proofErr w:type="spellStart"/>
      <w:r>
        <w:rPr>
          <w:rFonts w:ascii="맑은 고딕" w:eastAsia="맑은 고딕" w:hAnsi="맑은 고딕" w:cs="맑은 고딕" w:hint="eastAsia"/>
          <w:sz w:val="20"/>
          <w:lang w:eastAsia="ko-KR"/>
        </w:rPr>
        <w:t>를</w:t>
      </w:r>
      <w:proofErr w:type="spellEnd"/>
      <w:r>
        <w:rPr>
          <w:rFonts w:ascii="맑은 고딕" w:eastAsia="맑은 고딕" w:hAnsi="맑은 고딕" w:cs="맑은 고딕" w:hint="eastAsia"/>
          <w:sz w:val="20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cs="맑은 고딕" w:hint="eastAsia"/>
          <w:sz w:val="20"/>
          <w:lang w:eastAsia="ko-KR"/>
        </w:rPr>
        <w:t>모수</w:t>
      </w:r>
      <w:proofErr w:type="spellEnd"/>
      <w:r>
        <w:rPr>
          <w:rFonts w:ascii="맑은 고딕" w:eastAsia="맑은 고딕" w:hAnsi="맑은 고딕" w:cs="맑은 고딕" w:hint="eastAsia"/>
          <w:sz w:val="20"/>
          <w:lang w:eastAsia="ko-KR"/>
        </w:rPr>
        <w:t xml:space="preserve"> </w:t>
      </w:r>
      <m:oMath>
        <m:r>
          <m:rPr>
            <m:sty m:val="p"/>
          </m:rPr>
          <w:rPr>
            <w:rFonts w:ascii="Cambria Math" w:eastAsia="맑은 고딕" w:hAnsi="Cambria Math"/>
            <w:sz w:val="20"/>
            <w:szCs w:val="20"/>
            <w:lang w:eastAsia="ko-KR"/>
          </w:rPr>
          <m:t>θ</m:t>
        </m:r>
      </m:oMath>
      <w:r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를 따르는 특정 분포로 가정할 경우 다음과 같이 표현할 수 있다.</w:t>
      </w:r>
    </w:p>
    <w:tbl>
      <w:tblPr>
        <w:tblW w:w="705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449"/>
        <w:gridCol w:w="608"/>
      </w:tblGrid>
      <w:tr w:rsidR="008D2EF2" w:rsidRPr="00563879" w14:paraId="61750426" w14:textId="77777777" w:rsidTr="002C219E">
        <w:tc>
          <w:tcPr>
            <w:tcW w:w="6449" w:type="dxa"/>
          </w:tcPr>
          <w:p w14:paraId="4675E325" w14:textId="77777777" w:rsidR="008D2EF2" w:rsidRPr="003739B3" w:rsidRDefault="008D2EF2" w:rsidP="002C219E">
            <w:pPr>
              <w:pStyle w:val="equation"/>
              <w:tabs>
                <w:tab w:val="clear" w:pos="6237"/>
              </w:tabs>
              <w:ind w:left="0" w:firstLine="0"/>
              <w:rPr>
                <w:rFonts w:ascii="맑은 고딕" w:hAnsi="맑은 고딕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 xml:space="preserve"> C=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맑은 고딕" w:cs="맑은 고딕"/>
                            <w:lang w:eastAsia="ko-KR"/>
                          </w:rPr>
                          <m:t>c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|x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θ,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C=c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P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θ</m:t>
                        </m:r>
                      </m:e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C=c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e>
                    </m:d>
                  </m:num>
                  <m:den>
                    <m:nary>
                      <m:naryPr>
                        <m:chr m:val="∑"/>
                        <m:limLoc m:val="undOvr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</w:rPr>
                          <m:t>k=1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K</m:t>
                        </m:r>
                      </m:sup>
                      <m:e>
                        <m:r>
                          <w:rPr>
                            <w:rFonts w:ascii="Cambria Math" w:hAnsi="Cambria Math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ko-KR"/>
                              </w:rPr>
                              <m:t>θ,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C=c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P</m:t>
                        </m:r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lang w:eastAsia="ko-KR"/>
                              </w:rPr>
                              <m:t>θ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C=c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sub>
                            </m:sSub>
                          </m:e>
                        </m:d>
                      </m:e>
                    </m:nary>
                  </m:den>
                </m:f>
              </m:oMath>
            </m:oMathPara>
          </w:p>
        </w:tc>
        <w:tc>
          <w:tcPr>
            <w:tcW w:w="608" w:type="dxa"/>
          </w:tcPr>
          <w:p w14:paraId="3397CBDF" w14:textId="3BB06FD5" w:rsidR="008D2EF2" w:rsidRPr="00563879" w:rsidRDefault="008D2EF2" w:rsidP="002C219E">
            <w:pPr>
              <w:pStyle w:val="equation"/>
              <w:tabs>
                <w:tab w:val="clear" w:pos="6237"/>
              </w:tabs>
              <w:ind w:left="0" w:firstLine="0"/>
              <w:jc w:val="right"/>
            </w:pPr>
            <w:r w:rsidRPr="00563879">
              <w:t>(</w:t>
            </w:r>
            <w:r>
              <w:rPr>
                <w:b/>
              </w:rPr>
              <w:t>10</w:t>
            </w:r>
            <w:r w:rsidRPr="00563879">
              <w:t>)</w:t>
            </w:r>
          </w:p>
        </w:tc>
      </w:tr>
    </w:tbl>
    <w:p w14:paraId="31B23F2F" w14:textId="7D3D0680" w:rsidR="00EE4FB2" w:rsidRDefault="008D2EF2" w:rsidP="00DD7F50">
      <w:pPr>
        <w:pStyle w:val="CAADRIAtext"/>
        <w:rPr>
          <w:rFonts w:eastAsiaTheme="minorEastAsia"/>
          <w:sz w:val="20"/>
          <w:lang w:eastAsia="ko-KR"/>
        </w:rPr>
      </w:pPr>
      <w:r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 xml:space="preserve">이 때 </w:t>
      </w:r>
      <w:proofErr w:type="spellStart"/>
      <w:r w:rsidR="00D9110C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모수</w:t>
      </w:r>
      <w:proofErr w:type="spellEnd"/>
      <w:r w:rsidR="00D9110C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 xml:space="preserve"> </w:t>
      </w:r>
      <m:oMath>
        <m:r>
          <m:rPr>
            <m:sty m:val="p"/>
          </m:rPr>
          <w:rPr>
            <w:rFonts w:ascii="Cambria Math" w:eastAsia="맑은 고딕" w:hAnsi="Cambria Math"/>
            <w:sz w:val="20"/>
            <w:szCs w:val="20"/>
            <w:lang w:eastAsia="ko-KR"/>
          </w:rPr>
          <m:t>θ</m:t>
        </m:r>
      </m:oMath>
      <w:r w:rsidR="00D9110C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 xml:space="preserve">에 대한 확률 </w:t>
      </w:r>
      <m:oMath>
        <m:r>
          <w:rPr>
            <w:rFonts w:ascii="Cambria Math" w:hAnsi="Cambria Math"/>
            <w:sz w:val="20"/>
            <w:szCs w:val="20"/>
            <w:lang w:eastAsia="ko-KR"/>
          </w:rPr>
          <m:t>P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eastAsia="맑은 고딕" w:hAnsi="Cambria Math"/>
                <w:sz w:val="20"/>
                <w:szCs w:val="20"/>
                <w:lang w:eastAsia="ko-KR"/>
              </w:rPr>
              <m:t>θ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eastAsia="ko-KR"/>
                  </w:rPr>
                  <m:t>C=c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eastAsia="ko-KR"/>
                  </w:rPr>
                  <m:t>i</m:t>
                </m:r>
              </m:sub>
            </m:sSub>
          </m:e>
        </m:d>
      </m:oMath>
      <w:r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는 일반적으로</w:t>
      </w:r>
      <w:r w:rsidR="00D9110C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 xml:space="preserve"> 균일하게 가정한다</w:t>
      </w:r>
      <w:r w:rsidR="00DD7F50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.</w:t>
      </w:r>
      <w:r w:rsidR="00D9110C">
        <w:rPr>
          <w:rFonts w:ascii="맑은 고딕" w:eastAsia="맑은 고딕" w:hAnsi="맑은 고딕" w:cs="맑은 고딕"/>
          <w:sz w:val="20"/>
          <w:szCs w:val="20"/>
          <w:lang w:eastAsia="ko-KR"/>
        </w:rPr>
        <w:t xml:space="preserve"> </w:t>
      </w:r>
      <w:r w:rsidR="00D9110C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 xml:space="preserve">이는 데이터에서 어떤 </w:t>
      </w:r>
      <m:oMath>
        <m:r>
          <m:rPr>
            <m:sty m:val="p"/>
          </m:rPr>
          <w:rPr>
            <w:rFonts w:ascii="Cambria Math" w:eastAsia="맑은 고딕" w:hAnsi="Cambria Math"/>
            <w:sz w:val="20"/>
            <w:szCs w:val="20"/>
            <w:lang w:eastAsia="ko-KR"/>
          </w:rPr>
          <m:t>θ</m:t>
        </m:r>
      </m:oMath>
      <w:r w:rsidR="00D9110C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가 추정될 지 알 수 없기 때문이다.</w:t>
      </w:r>
      <w:r w:rsidR="00D9110C">
        <w:rPr>
          <w:rFonts w:ascii="맑은 고딕" w:eastAsia="맑은 고딕" w:hAnsi="맑은 고딕" w:cs="맑은 고딕"/>
          <w:sz w:val="20"/>
          <w:szCs w:val="20"/>
          <w:lang w:eastAsia="ko-KR"/>
        </w:rPr>
        <w:t xml:space="preserve"> </w:t>
      </w:r>
      <w:r w:rsidR="00D9110C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 xml:space="preserve">하지만 이 </w:t>
      </w:r>
      <m:oMath>
        <m:r>
          <m:rPr>
            <m:sty m:val="p"/>
          </m:rPr>
          <w:rPr>
            <w:rFonts w:ascii="Cambria Math" w:eastAsia="맑은 고딕" w:hAnsi="Cambria Math"/>
            <w:sz w:val="20"/>
            <w:szCs w:val="20"/>
            <w:lang w:eastAsia="ko-KR"/>
          </w:rPr>
          <m:t>θ</m:t>
        </m:r>
      </m:oMath>
      <w:r w:rsidR="00D9110C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>를 다시 특정 확률분포에서 얻을 수 있는 확률변수로 가정한 뒤 사후확률을 구할 수 있는데,</w:t>
      </w:r>
      <w:r w:rsidR="00D9110C">
        <w:rPr>
          <w:rFonts w:ascii="맑은 고딕" w:eastAsia="맑은 고딕" w:hAnsi="맑은 고딕" w:cs="맑은 고딕"/>
          <w:sz w:val="20"/>
          <w:szCs w:val="20"/>
          <w:lang w:eastAsia="ko-KR"/>
        </w:rPr>
        <w:t xml:space="preserve"> </w:t>
      </w:r>
      <w:r w:rsidR="00D9110C">
        <w:rPr>
          <w:rFonts w:ascii="맑은 고딕" w:eastAsia="맑은 고딕" w:hAnsi="맑은 고딕" w:cs="맑은 고딕" w:hint="eastAsia"/>
          <w:sz w:val="20"/>
          <w:szCs w:val="20"/>
          <w:lang w:eastAsia="ko-KR"/>
        </w:rPr>
        <w:t xml:space="preserve">이런 </w:t>
      </w:r>
      <w:r w:rsidR="00D9110C" w:rsidRPr="00D9110C">
        <w:rPr>
          <w:rFonts w:ascii="맑은 고딕" w:eastAsia="맑은 고딕" w:hAnsi="맑은 고딕" w:cs="맑은 고딕" w:hint="eastAsia"/>
          <w:sz w:val="18"/>
          <w:szCs w:val="20"/>
          <w:lang w:eastAsia="ko-KR"/>
        </w:rPr>
        <w:t xml:space="preserve">방법을 </w:t>
      </w:r>
      <w:r w:rsidR="00D9110C" w:rsidRPr="00D9110C">
        <w:rPr>
          <w:rFonts w:hint="eastAsia"/>
          <w:sz w:val="20"/>
          <w:lang w:eastAsia="ko-KR"/>
        </w:rPr>
        <w:t>최대</w:t>
      </w:r>
      <w:r w:rsidR="00D9110C" w:rsidRPr="00D9110C">
        <w:rPr>
          <w:rFonts w:hint="eastAsia"/>
          <w:sz w:val="20"/>
          <w:lang w:eastAsia="ko-KR"/>
        </w:rPr>
        <w:t xml:space="preserve"> </w:t>
      </w:r>
      <w:r w:rsidR="00D9110C" w:rsidRPr="00D9110C">
        <w:rPr>
          <w:rFonts w:hint="eastAsia"/>
          <w:sz w:val="20"/>
          <w:lang w:eastAsia="ko-KR"/>
        </w:rPr>
        <w:t>사후</w:t>
      </w:r>
      <w:r w:rsidR="00D9110C" w:rsidRPr="00D9110C">
        <w:rPr>
          <w:rFonts w:hint="eastAsia"/>
          <w:sz w:val="20"/>
          <w:lang w:eastAsia="ko-KR"/>
        </w:rPr>
        <w:t xml:space="preserve"> </w:t>
      </w:r>
      <w:r w:rsidR="00D9110C" w:rsidRPr="00D9110C">
        <w:rPr>
          <w:rFonts w:hint="eastAsia"/>
          <w:sz w:val="20"/>
          <w:lang w:eastAsia="ko-KR"/>
        </w:rPr>
        <w:t>확률</w:t>
      </w:r>
      <w:r w:rsidR="00D9110C" w:rsidRPr="00D9110C">
        <w:rPr>
          <w:rFonts w:hint="eastAsia"/>
          <w:sz w:val="20"/>
          <w:lang w:eastAsia="ko-KR"/>
        </w:rPr>
        <w:t xml:space="preserve"> </w:t>
      </w:r>
      <w:r w:rsidR="00D9110C" w:rsidRPr="00D9110C">
        <w:rPr>
          <w:rFonts w:hint="eastAsia"/>
          <w:sz w:val="20"/>
          <w:lang w:eastAsia="ko-KR"/>
        </w:rPr>
        <w:t>추정</w:t>
      </w:r>
      <w:r w:rsidR="00D9110C">
        <w:rPr>
          <w:rFonts w:eastAsiaTheme="minorEastAsia"/>
          <w:sz w:val="20"/>
          <w:lang w:eastAsia="ko-KR"/>
        </w:rPr>
        <w:t>(</w:t>
      </w:r>
      <w:r w:rsidR="00D9110C">
        <w:rPr>
          <w:rFonts w:ascii="맑은 고딕" w:eastAsia="맑은 고딕" w:hAnsi="맑은 고딕"/>
          <w:sz w:val="20"/>
          <w:szCs w:val="20"/>
          <w:lang w:eastAsia="ko-KR"/>
        </w:rPr>
        <w:t xml:space="preserve">Maximum A </w:t>
      </w:r>
      <w:r w:rsidR="001C62E8">
        <w:rPr>
          <w:rFonts w:ascii="맑은 고딕" w:eastAsia="맑은 고딕" w:hAnsi="맑은 고딕"/>
          <w:sz w:val="20"/>
          <w:szCs w:val="20"/>
          <w:lang w:eastAsia="ko-KR"/>
        </w:rPr>
        <w:t>P</w:t>
      </w:r>
      <w:r w:rsidR="001C62E8" w:rsidRPr="001C62E8">
        <w:rPr>
          <w:rFonts w:ascii="맑은 고딕" w:eastAsia="맑은 고딕" w:hAnsi="맑은 고딕"/>
          <w:sz w:val="20"/>
          <w:szCs w:val="20"/>
          <w:lang w:eastAsia="ko-KR"/>
        </w:rPr>
        <w:t>osteriori</w:t>
      </w:r>
      <w:r w:rsidR="00D9110C">
        <w:rPr>
          <w:rFonts w:eastAsiaTheme="minorEastAsia"/>
          <w:sz w:val="20"/>
          <w:lang w:eastAsia="ko-KR"/>
        </w:rPr>
        <w:t>)</w:t>
      </w:r>
      <w:r>
        <w:rPr>
          <w:rFonts w:eastAsiaTheme="minorEastAsia" w:hint="eastAsia"/>
          <w:sz w:val="20"/>
          <w:lang w:eastAsia="ko-KR"/>
        </w:rPr>
        <w:t>이</w:t>
      </w:r>
      <w:r w:rsidR="00D9110C">
        <w:rPr>
          <w:rFonts w:eastAsiaTheme="minorEastAsia" w:hint="eastAsia"/>
          <w:sz w:val="20"/>
          <w:lang w:eastAsia="ko-KR"/>
        </w:rPr>
        <w:t>라고</w:t>
      </w:r>
      <w:r w:rsidR="00D9110C">
        <w:rPr>
          <w:rFonts w:eastAsiaTheme="minorEastAsia"/>
          <w:sz w:val="20"/>
          <w:lang w:eastAsia="ko-KR"/>
        </w:rPr>
        <w:t xml:space="preserve"> </w:t>
      </w:r>
      <w:r w:rsidR="00D9110C">
        <w:rPr>
          <w:rFonts w:eastAsiaTheme="minorEastAsia" w:hint="eastAsia"/>
          <w:sz w:val="20"/>
          <w:lang w:eastAsia="ko-KR"/>
        </w:rPr>
        <w:t>부른다</w:t>
      </w:r>
      <w:r w:rsidR="00D9110C">
        <w:rPr>
          <w:rFonts w:eastAsiaTheme="minorEastAsia" w:hint="eastAsia"/>
          <w:sz w:val="20"/>
          <w:lang w:eastAsia="ko-KR"/>
        </w:rPr>
        <w:t>.</w:t>
      </w:r>
    </w:p>
    <w:p w14:paraId="17F7B75F" w14:textId="71F67B3E" w:rsidR="009844E1" w:rsidRDefault="00D9110C" w:rsidP="009844E1">
      <w:pPr>
        <w:pStyle w:val="CAADRIAtext"/>
        <w:rPr>
          <w:rFonts w:ascii="맑은 고딕" w:eastAsiaTheme="minorEastAsia" w:hAnsi="맑은 고딕"/>
          <w:sz w:val="20"/>
          <w:szCs w:val="20"/>
          <w:lang w:eastAsia="ko-KR"/>
        </w:rPr>
      </w:pPr>
      <w:r>
        <w:rPr>
          <w:rFonts w:ascii="맑은 고딕" w:eastAsiaTheme="minorEastAsia" w:hAnsi="맑은 고딕" w:hint="eastAsia"/>
          <w:sz w:val="20"/>
          <w:szCs w:val="20"/>
          <w:lang w:eastAsia="ko-KR"/>
        </w:rPr>
        <w:lastRenderedPageBreak/>
        <w:t xml:space="preserve">가능도 함수의 </w:t>
      </w:r>
      <w:proofErr w:type="spellStart"/>
      <w:r>
        <w:rPr>
          <w:rFonts w:ascii="맑은 고딕" w:eastAsiaTheme="minorEastAsia" w:hAnsi="맑은 고딕" w:hint="eastAsia"/>
          <w:sz w:val="20"/>
          <w:szCs w:val="20"/>
          <w:lang w:eastAsia="ko-KR"/>
        </w:rPr>
        <w:t>모수</w:t>
      </w:r>
      <w:proofErr w:type="spellEnd"/>
      <w:r>
        <w:rPr>
          <w:rFonts w:ascii="맑은 고딕" w:eastAsiaTheme="minorEastAsia" w:hAnsi="맑은 고딕" w:hint="eastAsia"/>
          <w:sz w:val="20"/>
          <w:szCs w:val="20"/>
          <w:lang w:eastAsia="ko-KR"/>
        </w:rPr>
        <w:t xml:space="preserve"> </w:t>
      </w:r>
      <m:oMath>
        <m:r>
          <m:rPr>
            <m:sty m:val="p"/>
          </m:rPr>
          <w:rPr>
            <w:rFonts w:ascii="Cambria Math" w:eastAsia="맑은 고딕" w:hAnsi="Cambria Math"/>
            <w:sz w:val="20"/>
            <w:szCs w:val="20"/>
            <w:lang w:eastAsia="ko-KR"/>
          </w:rPr>
          <m:t>θ</m:t>
        </m:r>
      </m:oMath>
      <w:r>
        <w:rPr>
          <w:rFonts w:ascii="맑은 고딕" w:eastAsiaTheme="minorEastAsia" w:hAnsi="맑은 고딕" w:hint="eastAsia"/>
          <w:sz w:val="20"/>
          <w:szCs w:val="20"/>
          <w:lang w:eastAsia="ko-KR"/>
        </w:rPr>
        <w:t xml:space="preserve">에 대한 사전확률 </w:t>
      </w:r>
      <m:oMath>
        <m:r>
          <w:rPr>
            <w:rFonts w:ascii="Cambria Math" w:hAnsi="Cambria Math"/>
            <w:sz w:val="20"/>
            <w:szCs w:val="20"/>
            <w:lang w:eastAsia="ko-KR"/>
          </w:rPr>
          <m:t>P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eastAsia="맑은 고딕" w:hAnsi="Cambria Math"/>
                <w:sz w:val="20"/>
                <w:szCs w:val="20"/>
                <w:lang w:eastAsia="ko-KR"/>
              </w:rPr>
              <m:t>θ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eastAsia="ko-KR"/>
                  </w:rPr>
                  <m:t>C=c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eastAsia="ko-KR"/>
                  </w:rPr>
                  <m:t>i</m:t>
                </m:r>
              </m:sub>
            </m:sSub>
          </m:e>
        </m:d>
      </m:oMath>
      <w:r>
        <w:rPr>
          <w:rFonts w:ascii="맑은 고딕" w:eastAsiaTheme="minorEastAsia" w:hAnsi="맑은 고딕" w:hint="eastAsia"/>
          <w:sz w:val="20"/>
          <w:szCs w:val="20"/>
          <w:lang w:eastAsia="ko-KR"/>
        </w:rPr>
        <w:t>를 특정분포로 가정할 때는</w:t>
      </w:r>
      <w:r>
        <w:rPr>
          <w:rFonts w:ascii="맑은 고딕" w:eastAsiaTheme="minorEastAsia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Theme="minorEastAsia" w:hAnsi="맑은 고딕" w:hint="eastAsia"/>
          <w:sz w:val="20"/>
          <w:szCs w:val="20"/>
          <w:lang w:eastAsia="ko-KR"/>
        </w:rPr>
        <w:t xml:space="preserve">일반적으로 가정한 </w:t>
      </w:r>
      <w:proofErr w:type="spellStart"/>
      <w:r>
        <w:rPr>
          <w:rFonts w:ascii="맑은 고딕" w:eastAsiaTheme="minorEastAsia" w:hAnsi="맑은 고딕" w:hint="eastAsia"/>
          <w:sz w:val="20"/>
          <w:szCs w:val="20"/>
          <w:lang w:eastAsia="ko-KR"/>
        </w:rPr>
        <w:t>가능도함수와</w:t>
      </w:r>
      <w:proofErr w:type="spellEnd"/>
      <w:r>
        <w:rPr>
          <w:rFonts w:ascii="맑은 고딕" w:eastAsiaTheme="minorEastAsia" w:hAnsi="맑은 고딕" w:hint="eastAsia"/>
          <w:sz w:val="20"/>
          <w:szCs w:val="20"/>
          <w:lang w:eastAsia="ko-KR"/>
        </w:rPr>
        <w:t xml:space="preserve"> </w:t>
      </w:r>
      <w:r>
        <w:rPr>
          <w:rFonts w:ascii="맑은 고딕" w:eastAsiaTheme="minorEastAsia" w:hAnsi="맑은 고딕"/>
          <w:sz w:val="20"/>
          <w:szCs w:val="20"/>
          <w:lang w:eastAsia="ko-KR"/>
        </w:rPr>
        <w:t>Conjugate Relationshi</w:t>
      </w:r>
      <w:r>
        <w:rPr>
          <w:rFonts w:ascii="맑은 고딕" w:eastAsiaTheme="minorEastAsia" w:hAnsi="맑은 고딕" w:hint="eastAsia"/>
          <w:sz w:val="20"/>
          <w:szCs w:val="20"/>
          <w:lang w:eastAsia="ko-KR"/>
        </w:rPr>
        <w:t xml:space="preserve">p을 가지는 </w:t>
      </w:r>
      <w:r w:rsidR="00F157CD">
        <w:rPr>
          <w:rFonts w:ascii="맑은 고딕" w:eastAsiaTheme="minorEastAsia" w:hAnsi="맑은 고딕" w:hint="eastAsia"/>
          <w:sz w:val="20"/>
          <w:szCs w:val="20"/>
          <w:lang w:eastAsia="ko-KR"/>
        </w:rPr>
        <w:t>분포를 선택하는데,</w:t>
      </w:r>
      <w:r w:rsidR="009844E1">
        <w:rPr>
          <w:rFonts w:ascii="맑은 고딕" w:eastAsiaTheme="minorEastAsia" w:hAnsi="맑은 고딕" w:hint="eastAsia"/>
          <w:sz w:val="20"/>
          <w:szCs w:val="20"/>
          <w:lang w:eastAsia="ko-KR"/>
        </w:rPr>
        <w:t xml:space="preserve"> 이는 결합되는 두 분포가 </w:t>
      </w:r>
      <w:r w:rsidR="009844E1">
        <w:rPr>
          <w:rFonts w:ascii="맑은 고딕" w:eastAsiaTheme="minorEastAsia" w:hAnsi="맑은 고딕"/>
          <w:sz w:val="20"/>
          <w:szCs w:val="20"/>
          <w:lang w:eastAsia="ko-KR"/>
        </w:rPr>
        <w:t>Conjugate Relationshi</w:t>
      </w:r>
      <w:r w:rsidR="009844E1">
        <w:rPr>
          <w:rFonts w:ascii="맑은 고딕" w:eastAsiaTheme="minorEastAsia" w:hAnsi="맑은 고딕" w:hint="eastAsia"/>
          <w:sz w:val="20"/>
          <w:szCs w:val="20"/>
          <w:lang w:eastAsia="ko-KR"/>
        </w:rPr>
        <w:t>p을 가질 경우 이미 알려진 다른 특정 분포의 형태로 표현될 수 있기 때문이다</w:t>
      </w:r>
      <w:r w:rsidR="00F157CD">
        <w:rPr>
          <w:rFonts w:ascii="맑은 고딕" w:eastAsiaTheme="minorEastAsia" w:hAnsi="맑은 고딕" w:hint="eastAsia"/>
          <w:sz w:val="20"/>
          <w:szCs w:val="20"/>
          <w:lang w:eastAsia="ko-KR"/>
        </w:rPr>
        <w:t>.</w:t>
      </w:r>
      <w:r w:rsidR="00F157CD">
        <w:rPr>
          <w:rFonts w:ascii="맑은 고딕" w:eastAsiaTheme="minorEastAsia" w:hAnsi="맑은 고딕"/>
          <w:sz w:val="20"/>
          <w:szCs w:val="20"/>
          <w:lang w:eastAsia="ko-KR"/>
        </w:rPr>
        <w:t xml:space="preserve"> </w:t>
      </w:r>
      <w:r w:rsidR="009844E1">
        <w:rPr>
          <w:rFonts w:ascii="맑은 고딕" w:eastAsiaTheme="minorEastAsia" w:hAnsi="맑은 고딕" w:hint="eastAsia"/>
          <w:sz w:val="20"/>
          <w:szCs w:val="20"/>
          <w:lang w:eastAsia="ko-KR"/>
        </w:rPr>
        <w:t xml:space="preserve">예를 들어 데이터의 분포 </w:t>
      </w:r>
      <m:oMath>
        <m:r>
          <w:rPr>
            <w:rFonts w:ascii="Cambria Math" w:hAnsi="Cambria Math"/>
            <w:sz w:val="20"/>
            <w:szCs w:val="20"/>
            <w:lang w:eastAsia="ko-KR"/>
          </w:rPr>
          <m:t>P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eastAsia="ko-KR"/>
              </w:rPr>
              <m:t>x</m:t>
            </m:r>
          </m:e>
          <m:e>
            <m:r>
              <m:rPr>
                <m:sty m:val="p"/>
              </m:rPr>
              <w:rPr>
                <w:rFonts w:ascii="Cambria Math" w:eastAsia="맑은 고딕" w:hAnsi="Cambria Math"/>
                <w:sz w:val="20"/>
                <w:szCs w:val="20"/>
                <w:lang w:eastAsia="ko-KR"/>
              </w:rPr>
              <m:t>θ</m:t>
            </m:r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lang w:eastAsia="ko-KR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eastAsia="ko-KR"/>
                  </w:rPr>
                  <m:t>C=c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eastAsia="ko-KR"/>
                  </w:rPr>
                  <m:t>i</m:t>
                </m:r>
              </m:sub>
            </m:sSub>
          </m:e>
        </m:d>
      </m:oMath>
      <w:proofErr w:type="spellStart"/>
      <w:r w:rsidR="00EE4FB2">
        <w:rPr>
          <w:rFonts w:ascii="맑은 고딕" w:eastAsiaTheme="minorEastAsia" w:hAnsi="맑은 고딕" w:hint="eastAsia"/>
          <w:sz w:val="20"/>
          <w:szCs w:val="20"/>
          <w:lang w:eastAsia="ko-KR"/>
        </w:rPr>
        <w:t>를</w:t>
      </w:r>
      <w:proofErr w:type="spellEnd"/>
      <w:r w:rsidR="009844E1">
        <w:rPr>
          <w:rFonts w:ascii="맑은 고딕" w:eastAsiaTheme="minorEastAsia" w:hAnsi="맑은 고딕" w:hint="eastAsia"/>
          <w:sz w:val="20"/>
          <w:szCs w:val="20"/>
          <w:lang w:eastAsia="ko-KR"/>
        </w:rPr>
        <w:t xml:space="preserve"> </w:t>
      </w:r>
      <w:proofErr w:type="spellStart"/>
      <w:r w:rsidR="00FA0E23">
        <w:rPr>
          <w:rFonts w:ascii="맑은 고딕" w:eastAsiaTheme="minorEastAsia" w:hAnsi="맑은 고딕" w:hint="eastAsia"/>
          <w:sz w:val="20"/>
          <w:szCs w:val="20"/>
          <w:lang w:eastAsia="ko-KR"/>
        </w:rPr>
        <w:t>다변수</w:t>
      </w:r>
      <w:proofErr w:type="spellEnd"/>
      <w:r w:rsidR="00FA0E23">
        <w:rPr>
          <w:rFonts w:ascii="맑은 고딕" w:eastAsiaTheme="minorEastAsia" w:hAnsi="맑은 고딕" w:hint="eastAsia"/>
          <w:sz w:val="20"/>
          <w:szCs w:val="20"/>
          <w:lang w:eastAsia="ko-KR"/>
        </w:rPr>
        <w:t xml:space="preserve"> </w:t>
      </w:r>
      <w:proofErr w:type="spellStart"/>
      <w:r w:rsidR="009844E1">
        <w:rPr>
          <w:rFonts w:ascii="맑은 고딕" w:eastAsiaTheme="minorEastAsia" w:hAnsi="맑은 고딕" w:hint="eastAsia"/>
          <w:sz w:val="20"/>
          <w:szCs w:val="20"/>
          <w:lang w:eastAsia="ko-KR"/>
        </w:rPr>
        <w:t>가우시안</w:t>
      </w:r>
      <w:proofErr w:type="spellEnd"/>
      <w:r w:rsidR="00EE4FB2">
        <w:rPr>
          <w:rFonts w:ascii="맑은 고딕" w:eastAsiaTheme="minorEastAsia" w:hAnsi="맑은 고딕" w:hint="eastAsia"/>
          <w:sz w:val="20"/>
          <w:szCs w:val="20"/>
          <w:lang w:eastAsia="ko-KR"/>
        </w:rPr>
        <w:t xml:space="preserve"> 분포</w:t>
      </w:r>
      <w:r w:rsidR="009844E1">
        <w:rPr>
          <w:rFonts w:ascii="맑은 고딕" w:eastAsiaTheme="minorEastAsia" w:hAnsi="맑은 고딕" w:hint="eastAsia"/>
          <w:sz w:val="20"/>
          <w:szCs w:val="20"/>
          <w:lang w:eastAsia="ko-KR"/>
        </w:rPr>
        <w:t>로 가정할 경우,</w:t>
      </w:r>
      <w:r w:rsidR="009844E1">
        <w:rPr>
          <w:rFonts w:ascii="맑은 고딕" w:eastAsiaTheme="minorEastAsia" w:hAnsi="맑은 고딕"/>
          <w:sz w:val="20"/>
          <w:szCs w:val="20"/>
          <w:lang w:eastAsia="ko-KR"/>
        </w:rPr>
        <w:t xml:space="preserve"> </w:t>
      </w:r>
      <w:r w:rsidR="009844E1">
        <w:rPr>
          <w:rFonts w:ascii="맑은 고딕" w:eastAsiaTheme="minorEastAsia" w:hAnsi="맑은 고딕" w:hint="eastAsia"/>
          <w:sz w:val="20"/>
          <w:szCs w:val="20"/>
          <w:lang w:eastAsia="ko-KR"/>
        </w:rPr>
        <w:t xml:space="preserve">일반적으로 </w:t>
      </w:r>
      <m:oMath>
        <m:r>
          <m:rPr>
            <m:sty m:val="p"/>
          </m:rPr>
          <w:rPr>
            <w:rFonts w:ascii="Cambria Math" w:eastAsia="맑은 고딕" w:hAnsi="Cambria Math"/>
            <w:sz w:val="20"/>
            <w:szCs w:val="20"/>
            <w:lang w:eastAsia="ko-KR"/>
          </w:rPr>
          <m:t>θ</m:t>
        </m:r>
      </m:oMath>
      <w:r w:rsidR="009844E1">
        <w:rPr>
          <w:rFonts w:ascii="맑은 고딕" w:eastAsiaTheme="minorEastAsia" w:hAnsi="맑은 고딕" w:hint="eastAsia"/>
          <w:sz w:val="20"/>
          <w:szCs w:val="20"/>
          <w:lang w:eastAsia="ko-KR"/>
        </w:rPr>
        <w:t>의 분포</w:t>
      </w:r>
      <w:r w:rsidR="00EE4FB2">
        <w:rPr>
          <w:rFonts w:ascii="맑은 고딕" w:eastAsiaTheme="minorEastAsia" w:hAnsi="맑은 고딕" w:hint="eastAsia"/>
          <w:sz w:val="20"/>
          <w:szCs w:val="20"/>
          <w:lang w:eastAsia="ko-KR"/>
        </w:rPr>
        <w:t xml:space="preserve"> </w:t>
      </w:r>
      <m:oMath>
        <m:r>
          <w:rPr>
            <w:rFonts w:ascii="Cambria Math" w:hAnsi="Cambria Math"/>
            <w:sz w:val="20"/>
            <w:szCs w:val="20"/>
            <w:lang w:eastAsia="ko-KR"/>
          </w:rPr>
          <m:t>P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m:rPr>
                <m:sty m:val="p"/>
              </m:rPr>
              <w:rPr>
                <w:rFonts w:ascii="Cambria Math" w:eastAsia="맑은 고딕" w:hAnsi="Cambria Math"/>
                <w:sz w:val="20"/>
                <w:szCs w:val="20"/>
                <w:lang w:eastAsia="ko-KR"/>
              </w:rPr>
              <m:t>θ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eastAsia="ko-KR"/>
                  </w:rPr>
                  <m:t>C=c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eastAsia="ko-KR"/>
                  </w:rPr>
                  <m:t>i</m:t>
                </m:r>
              </m:sub>
            </m:sSub>
          </m:e>
        </m:d>
      </m:oMath>
      <w:r w:rsidR="00EE4FB2">
        <w:rPr>
          <w:rFonts w:ascii="맑은 고딕" w:eastAsiaTheme="minorEastAsia" w:hAnsi="맑은 고딕" w:hint="eastAsia"/>
          <w:sz w:val="20"/>
          <w:szCs w:val="20"/>
          <w:lang w:eastAsia="ko-KR"/>
        </w:rPr>
        <w:t>는</w:t>
      </w:r>
      <w:r w:rsidR="00D46931">
        <w:rPr>
          <w:rFonts w:ascii="맑은 고딕" w:eastAsiaTheme="minorEastAsia" w:hAnsi="맑은 고딕" w:hint="eastAsia"/>
          <w:sz w:val="20"/>
          <w:szCs w:val="20"/>
          <w:lang w:eastAsia="ko-KR"/>
        </w:rPr>
        <w:t xml:space="preserve"> </w:t>
      </w:r>
      <w:proofErr w:type="spellStart"/>
      <w:r w:rsidR="00D46931">
        <w:rPr>
          <w:rFonts w:ascii="맑은 고딕" w:eastAsiaTheme="minorEastAsia" w:hAnsi="맑은 고딕" w:hint="eastAsia"/>
          <w:sz w:val="20"/>
          <w:szCs w:val="20"/>
          <w:lang w:eastAsia="ko-KR"/>
        </w:rPr>
        <w:t>가우시안</w:t>
      </w:r>
      <w:proofErr w:type="spellEnd"/>
      <w:r w:rsidR="00D46931">
        <w:rPr>
          <w:rFonts w:ascii="맑은 고딕" w:eastAsiaTheme="minorEastAsia" w:hAnsi="맑은 고딕" w:hint="eastAsia"/>
          <w:sz w:val="20"/>
          <w:szCs w:val="20"/>
          <w:lang w:eastAsia="ko-KR"/>
        </w:rPr>
        <w:t xml:space="preserve"> 분포와 </w:t>
      </w:r>
      <w:r w:rsidR="00D46931">
        <w:rPr>
          <w:rFonts w:ascii="맑은 고딕" w:eastAsiaTheme="minorEastAsia" w:hAnsi="맑은 고딕"/>
          <w:sz w:val="20"/>
          <w:szCs w:val="20"/>
          <w:lang w:eastAsia="ko-KR"/>
        </w:rPr>
        <w:t>Conjugate Relationshi</w:t>
      </w:r>
      <w:r w:rsidR="00D46931">
        <w:rPr>
          <w:rFonts w:ascii="맑은 고딕" w:eastAsiaTheme="minorEastAsia" w:hAnsi="맑은 고딕" w:hint="eastAsia"/>
          <w:sz w:val="20"/>
          <w:szCs w:val="20"/>
          <w:lang w:eastAsia="ko-KR"/>
        </w:rPr>
        <w:t>p을 가지고 있는</w:t>
      </w:r>
      <w:r w:rsidR="009844E1">
        <w:rPr>
          <w:rFonts w:ascii="맑은 고딕" w:eastAsiaTheme="minorEastAsia" w:hAnsi="맑은 고딕" w:hint="eastAsia"/>
          <w:sz w:val="20"/>
          <w:szCs w:val="20"/>
          <w:lang w:eastAsia="ko-KR"/>
        </w:rPr>
        <w:t xml:space="preserve"> 정규</w:t>
      </w:r>
      <w:r w:rsidR="009844E1">
        <w:rPr>
          <w:rFonts w:ascii="맑은 고딕" w:eastAsiaTheme="minorEastAsia" w:hAnsi="맑은 고딕"/>
          <w:sz w:val="20"/>
          <w:szCs w:val="20"/>
          <w:lang w:eastAsia="ko-KR"/>
        </w:rPr>
        <w:t>-</w:t>
      </w:r>
      <w:r w:rsidR="009844E1">
        <w:rPr>
          <w:rFonts w:ascii="맑은 고딕" w:eastAsiaTheme="minorEastAsia" w:hAnsi="맑은 고딕" w:hint="eastAsia"/>
          <w:sz w:val="20"/>
          <w:szCs w:val="20"/>
          <w:lang w:eastAsia="ko-KR"/>
        </w:rPr>
        <w:t>역</w:t>
      </w:r>
      <w:r w:rsidR="009844E1">
        <w:rPr>
          <w:rFonts w:ascii="맑은 고딕" w:eastAsiaTheme="minorEastAsia" w:hAnsi="맑은 고딕"/>
          <w:sz w:val="20"/>
          <w:szCs w:val="20"/>
          <w:lang w:eastAsia="ko-KR"/>
        </w:rPr>
        <w:t>-</w:t>
      </w:r>
      <w:proofErr w:type="spellStart"/>
      <w:r w:rsidR="009844E1">
        <w:rPr>
          <w:rFonts w:ascii="맑은 고딕" w:eastAsiaTheme="minorEastAsia" w:hAnsi="맑은 고딕" w:hint="eastAsia"/>
          <w:sz w:val="20"/>
          <w:szCs w:val="20"/>
          <w:lang w:eastAsia="ko-KR"/>
        </w:rPr>
        <w:t>위샤트</w:t>
      </w:r>
      <w:proofErr w:type="spellEnd"/>
      <w:r w:rsidR="009844E1">
        <w:rPr>
          <w:rFonts w:ascii="맑은 고딕" w:eastAsiaTheme="minorEastAsia" w:hAnsi="맑은 고딕" w:hint="eastAsia"/>
          <w:sz w:val="20"/>
          <w:szCs w:val="20"/>
          <w:lang w:eastAsia="ko-KR"/>
        </w:rPr>
        <w:t xml:space="preserve"> 분포(</w:t>
      </w:r>
      <w:r w:rsidR="00EE4FB2">
        <w:rPr>
          <w:rFonts w:ascii="맑은 고딕" w:eastAsiaTheme="minorEastAsia" w:hAnsi="맑은 고딕" w:hint="eastAsia"/>
          <w:sz w:val="20"/>
          <w:szCs w:val="20"/>
          <w:lang w:eastAsia="ko-KR"/>
        </w:rPr>
        <w:t>N</w:t>
      </w:r>
      <w:r w:rsidR="00EE4FB2">
        <w:rPr>
          <w:rFonts w:ascii="맑은 고딕" w:eastAsiaTheme="minorEastAsia" w:hAnsi="맑은 고딕"/>
          <w:sz w:val="20"/>
          <w:szCs w:val="20"/>
          <w:lang w:eastAsia="ko-KR"/>
        </w:rPr>
        <w:t>ormal Inverse Wishart, NIW</w:t>
      </w:r>
      <w:r w:rsidR="009844E1">
        <w:rPr>
          <w:rFonts w:ascii="맑은 고딕" w:eastAsiaTheme="minorEastAsia" w:hAnsi="맑은 고딕"/>
          <w:sz w:val="20"/>
          <w:szCs w:val="20"/>
          <w:lang w:eastAsia="ko-KR"/>
        </w:rPr>
        <w:t>)</w:t>
      </w:r>
      <w:r w:rsidR="00EE4FB2">
        <w:rPr>
          <w:rFonts w:ascii="맑은 고딕" w:eastAsiaTheme="minorEastAsia" w:hAnsi="맑은 고딕" w:hint="eastAsia"/>
          <w:sz w:val="20"/>
          <w:szCs w:val="20"/>
          <w:lang w:eastAsia="ko-KR"/>
        </w:rPr>
        <w:t>를 가정하게 된다.</w:t>
      </w:r>
      <w:r w:rsidR="00EE4FB2">
        <w:rPr>
          <w:rFonts w:ascii="맑은 고딕" w:eastAsiaTheme="minorEastAsia" w:hAnsi="맑은 고딕"/>
          <w:sz w:val="20"/>
          <w:szCs w:val="20"/>
          <w:lang w:eastAsia="ko-KR"/>
        </w:rPr>
        <w:t xml:space="preserve"> </w:t>
      </w:r>
      <w:r w:rsidR="00EE4FB2">
        <w:rPr>
          <w:rFonts w:ascii="맑은 고딕" w:eastAsiaTheme="minorEastAsia" w:hAnsi="맑은 고딕" w:hint="eastAsia"/>
          <w:sz w:val="20"/>
          <w:szCs w:val="20"/>
          <w:lang w:eastAsia="ko-KR"/>
        </w:rPr>
        <w:t xml:space="preserve">이는 </w:t>
      </w:r>
      <w:proofErr w:type="spellStart"/>
      <w:r w:rsidR="00EE4FB2">
        <w:rPr>
          <w:rFonts w:ascii="맑은 고딕" w:eastAsiaTheme="minorEastAsia" w:hAnsi="맑은 고딕" w:hint="eastAsia"/>
          <w:sz w:val="20"/>
          <w:szCs w:val="20"/>
          <w:lang w:eastAsia="ko-KR"/>
        </w:rPr>
        <w:t>가우시안</w:t>
      </w:r>
      <w:proofErr w:type="spellEnd"/>
      <w:r w:rsidR="00EE4FB2">
        <w:rPr>
          <w:rFonts w:ascii="맑은 고딕" w:eastAsiaTheme="minorEastAsia" w:hAnsi="맑은 고딕" w:hint="eastAsia"/>
          <w:sz w:val="20"/>
          <w:szCs w:val="20"/>
          <w:lang w:eastAsia="ko-KR"/>
        </w:rPr>
        <w:t xml:space="preserve"> 분포의 </w:t>
      </w:r>
      <w:proofErr w:type="spellStart"/>
      <w:r w:rsidR="00EE4FB2">
        <w:rPr>
          <w:rFonts w:ascii="맑은 고딕" w:eastAsiaTheme="minorEastAsia" w:hAnsi="맑은 고딕" w:hint="eastAsia"/>
          <w:sz w:val="20"/>
          <w:szCs w:val="20"/>
          <w:lang w:eastAsia="ko-KR"/>
        </w:rPr>
        <w:t>모수</w:t>
      </w:r>
      <w:proofErr w:type="spellEnd"/>
      <w:r w:rsidR="00EE4FB2">
        <w:rPr>
          <w:rFonts w:ascii="맑은 고딕" w:eastAsiaTheme="minorEastAsia" w:hAnsi="맑은 고딕" w:hint="eastAsia"/>
          <w:sz w:val="20"/>
          <w:szCs w:val="20"/>
          <w:lang w:eastAsia="ko-KR"/>
        </w:rPr>
        <w:t xml:space="preserve"> </w:t>
      </w:r>
      <w:r w:rsidR="00EE4FB2">
        <w:rPr>
          <w:rFonts w:ascii="맑은 고딕" w:eastAsiaTheme="minorEastAsia" w:hAnsi="맑은 고딕"/>
          <w:sz w:val="20"/>
          <w:szCs w:val="20"/>
          <w:lang w:eastAsia="ko-KR"/>
        </w:rPr>
        <w:t>(</w:t>
      </w:r>
      <m:oMath>
        <m:r>
          <m:rPr>
            <m:sty m:val="p"/>
          </m:rPr>
          <w:rPr>
            <w:rFonts w:ascii="Cambria Math" w:eastAsiaTheme="minorEastAsia" w:hAnsi="Cambria Math"/>
            <w:sz w:val="20"/>
            <w:szCs w:val="20"/>
            <w:lang w:eastAsia="ko-KR"/>
          </w:rPr>
          <m:t>μ,</m:t>
        </m:r>
        <m:sSup>
          <m:sSupPr>
            <m:ctrlPr>
              <w:rPr>
                <w:rFonts w:ascii="Cambria Math" w:eastAsiaTheme="minorEastAsia" w:hAnsi="Cambria Math"/>
                <w:sz w:val="20"/>
                <w:szCs w:val="20"/>
                <w:lang w:eastAsia="ko-KR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  <w:sz w:val="20"/>
                <w:szCs w:val="20"/>
                <w:lang w:eastAsia="ko-KR"/>
              </w:rPr>
              <m:t>σ</m:t>
            </m:r>
          </m:e>
          <m:sup>
            <m:r>
              <w:rPr>
                <w:rFonts w:ascii="Cambria Math" w:eastAsiaTheme="minorEastAsia" w:hAnsi="Cambria Math"/>
                <w:sz w:val="20"/>
                <w:szCs w:val="20"/>
                <w:lang w:eastAsia="ko-KR"/>
              </w:rPr>
              <m:t>2</m:t>
            </m:r>
          </m:sup>
        </m:sSup>
      </m:oMath>
      <w:r w:rsidR="00EE4FB2">
        <w:rPr>
          <w:rFonts w:ascii="맑은 고딕" w:eastAsiaTheme="minorEastAsia" w:hAnsi="맑은 고딕"/>
          <w:sz w:val="20"/>
          <w:szCs w:val="20"/>
          <w:lang w:eastAsia="ko-KR"/>
        </w:rPr>
        <w:t>)</w:t>
      </w:r>
      <w:r w:rsidR="00EE4FB2">
        <w:rPr>
          <w:rFonts w:ascii="맑은 고딕" w:eastAsiaTheme="minorEastAsia" w:hAnsi="맑은 고딕" w:hint="eastAsia"/>
          <w:sz w:val="20"/>
          <w:szCs w:val="20"/>
          <w:lang w:eastAsia="ko-KR"/>
        </w:rPr>
        <w:t xml:space="preserve">를 </w:t>
      </w:r>
      <w:r w:rsidR="00EE4FB2">
        <w:rPr>
          <w:rFonts w:ascii="맑은 고딕" w:eastAsiaTheme="minorEastAsia" w:hAnsi="맑은 고딕"/>
          <w:sz w:val="20"/>
          <w:szCs w:val="20"/>
          <w:lang w:eastAsia="ko-KR"/>
        </w:rPr>
        <w:t>NIW</w:t>
      </w:r>
      <w:r w:rsidR="00EE4FB2">
        <w:rPr>
          <w:rFonts w:ascii="맑은 고딕" w:eastAsiaTheme="minorEastAsia" w:hAnsi="맑은 고딕" w:hint="eastAsia"/>
          <w:sz w:val="20"/>
          <w:szCs w:val="20"/>
          <w:lang w:eastAsia="ko-KR"/>
        </w:rPr>
        <w:t>분포의 확률변수로 가정한다는 말과 같다.</w:t>
      </w:r>
    </w:p>
    <w:tbl>
      <w:tblPr>
        <w:tblW w:w="705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449"/>
        <w:gridCol w:w="608"/>
      </w:tblGrid>
      <w:tr w:rsidR="00EE4FB2" w:rsidRPr="00563879" w14:paraId="489F9022" w14:textId="77777777" w:rsidTr="002C219E">
        <w:tc>
          <w:tcPr>
            <w:tcW w:w="6449" w:type="dxa"/>
          </w:tcPr>
          <w:p w14:paraId="30D3D3D6" w14:textId="7F4150C2" w:rsidR="00EE4FB2" w:rsidRPr="00C933C3" w:rsidRDefault="008D2EF2" w:rsidP="002C219E">
            <w:pPr>
              <w:pStyle w:val="equation"/>
              <w:tabs>
                <w:tab w:val="clear" w:pos="6237"/>
              </w:tabs>
              <w:ind w:left="0" w:firstLine="0"/>
              <w:rPr>
                <w:rFonts w:ascii="맑은 고딕" w:hAnsi="맑은 고딕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θ,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C=c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 xml:space="preserve"> ~ </m:t>
                </m:r>
                <m:r>
                  <w:rPr>
                    <w:rFonts w:ascii="Cambria Math" w:hAnsi="Cambria Math"/>
                    <w:lang w:eastAsia="ko-KR"/>
                  </w:rPr>
                  <m:t>N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ko-KR"/>
                      </w:rPr>
                      <m:t>μ,</m:t>
                    </m:r>
                    <m:sSup>
                      <m:sSupPr>
                        <m:ctrlPr>
                          <w:rPr>
                            <w:rFonts w:ascii="Cambria Math" w:eastAsiaTheme="minorEastAsia" w:hAnsi="Cambria Math"/>
                            <w:lang w:val="en-GB" w:eastAsia="ko-KR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eastAsiaTheme="minorEastAsia" w:hAnsi="Cambria Math"/>
                            <w:lang w:eastAsia="ko-KR"/>
                          </w:rPr>
                          <m:t>σ</m:t>
                        </m:r>
                      </m:e>
                      <m:sup>
                        <m:r>
                          <w:rPr>
                            <w:rFonts w:ascii="Cambria Math" w:eastAsiaTheme="minorEastAsia" w:hAnsi="Cambria Math"/>
                            <w:lang w:eastAsia="ko-KR"/>
                          </w:rPr>
                          <m:t>2</m:t>
                        </m:r>
                      </m:sup>
                    </m:sSup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 xml:space="preserve">,  </m:t>
                </m:r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θ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C=c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 xml:space="preserve"> ~ </m:t>
                </m:r>
                <m:r>
                  <w:rPr>
                    <w:rFonts w:ascii="Cambria Math" w:hAnsi="Cambria Math"/>
                    <w:lang w:eastAsia="ko-KR"/>
                  </w:rPr>
                  <m:t>NIW(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ko-KR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eastAsia="ko-KR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κ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eastAsia="ko-KR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eastAsia="ko-KR"/>
                  </w:rPr>
                  <m:t>,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Ψ</m:t>
                </m:r>
                <m:r>
                  <w:rPr>
                    <w:rFonts w:ascii="Cambria Math" w:hAnsi="Cambria Math"/>
                    <w:lang w:eastAsia="ko-KR"/>
                  </w:rPr>
                  <m:t>)</m:t>
                </m:r>
              </m:oMath>
            </m:oMathPara>
          </w:p>
        </w:tc>
        <w:tc>
          <w:tcPr>
            <w:tcW w:w="608" w:type="dxa"/>
          </w:tcPr>
          <w:p w14:paraId="49727FD9" w14:textId="032E3749" w:rsidR="00EE4FB2" w:rsidRPr="00563879" w:rsidRDefault="00EE4FB2" w:rsidP="002C219E">
            <w:pPr>
              <w:pStyle w:val="equation"/>
              <w:tabs>
                <w:tab w:val="clear" w:pos="6237"/>
              </w:tabs>
              <w:ind w:left="0" w:firstLine="0"/>
              <w:jc w:val="right"/>
            </w:pPr>
            <w:r w:rsidRPr="00563879">
              <w:t>(</w:t>
            </w:r>
            <w:r w:rsidR="008D2EF2">
              <w:rPr>
                <w:b/>
              </w:rPr>
              <w:t>11</w:t>
            </w:r>
            <w:r w:rsidRPr="00563879">
              <w:t>)</w:t>
            </w:r>
          </w:p>
        </w:tc>
      </w:tr>
    </w:tbl>
    <w:p w14:paraId="514A37EF" w14:textId="2ADA9A69" w:rsidR="00EE4FB2" w:rsidRDefault="00C933C3" w:rsidP="00C933C3">
      <w:pPr>
        <w:pStyle w:val="CAADRIAtext"/>
        <w:ind w:firstLine="0"/>
        <w:rPr>
          <w:rFonts w:ascii="맑은 고딕" w:eastAsiaTheme="minorEastAsia" w:hAnsi="맑은 고딕"/>
          <w:sz w:val="20"/>
          <w:szCs w:val="20"/>
          <w:lang w:eastAsia="ko-KR"/>
        </w:rPr>
      </w:pPr>
      <w:r>
        <w:rPr>
          <w:rFonts w:ascii="맑은 고딕" w:eastAsiaTheme="minorEastAsia" w:hAnsi="맑은 고딕" w:hint="eastAsia"/>
          <w:sz w:val="20"/>
          <w:szCs w:val="20"/>
          <w:lang w:eastAsia="ko-KR"/>
        </w:rPr>
        <w:t>이 두 분포를 결합하게 되면,</w:t>
      </w:r>
      <w:r>
        <w:rPr>
          <w:rFonts w:ascii="맑은 고딕" w:eastAsiaTheme="minorEastAsia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Theme="minorEastAsia" w:hAnsi="맑은 고딕" w:hint="eastAsia"/>
          <w:sz w:val="20"/>
          <w:szCs w:val="20"/>
          <w:lang w:eastAsia="ko-KR"/>
        </w:rPr>
        <w:t xml:space="preserve">다음과 같은 </w:t>
      </w:r>
      <w:r>
        <w:rPr>
          <w:rFonts w:ascii="맑은 고딕" w:eastAsiaTheme="minorEastAsia" w:hAnsi="맑은 고딕"/>
          <w:sz w:val="20"/>
          <w:szCs w:val="20"/>
          <w:lang w:eastAsia="ko-KR"/>
        </w:rPr>
        <w:t xml:space="preserve">t </w:t>
      </w:r>
      <w:r>
        <w:rPr>
          <w:rFonts w:ascii="맑은 고딕" w:eastAsiaTheme="minorEastAsia" w:hAnsi="맑은 고딕" w:hint="eastAsia"/>
          <w:sz w:val="20"/>
          <w:szCs w:val="20"/>
          <w:lang w:eastAsia="ko-KR"/>
        </w:rPr>
        <w:t>분포로 다시 표현할 수 있다.</w:t>
      </w:r>
    </w:p>
    <w:tbl>
      <w:tblPr>
        <w:tblW w:w="7057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449"/>
        <w:gridCol w:w="608"/>
      </w:tblGrid>
      <w:tr w:rsidR="00C933C3" w:rsidRPr="00563879" w14:paraId="2220D754" w14:textId="77777777" w:rsidTr="00FC62C2">
        <w:tc>
          <w:tcPr>
            <w:tcW w:w="6449" w:type="dxa"/>
          </w:tcPr>
          <w:p w14:paraId="120931A9" w14:textId="2F93FF54" w:rsidR="00C933C3" w:rsidRPr="00C933C3" w:rsidRDefault="00C933C3" w:rsidP="00FC62C2">
            <w:pPr>
              <w:pStyle w:val="equation"/>
              <w:tabs>
                <w:tab w:val="clear" w:pos="6237"/>
              </w:tabs>
              <w:ind w:left="0" w:firstLine="0"/>
              <w:rPr>
                <w:rFonts w:ascii="맑은 고딕" w:hAnsi="맑은 고딕"/>
              </w:rPr>
            </w:pPr>
            <m:oMathPara>
              <m:oMath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θ,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C=c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w:rPr>
                    <w:rFonts w:ascii="Cambria Math" w:hAnsi="Cambria Math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θ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C=c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 xml:space="preserve"> ~  </m:t>
                </m:r>
                <m:sSub>
                  <m:sSub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t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ko-KR"/>
                          </w:rPr>
                          <m:t>v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ko-KR"/>
                      </w:rPr>
                      <m:t>-d+1</m:t>
                    </m:r>
                  </m:sub>
                </m:sSub>
                <m:r>
                  <w:rPr>
                    <w:rFonts w:ascii="Cambria Math" w:hAnsi="Cambria Math"/>
                    <w:lang w:eastAsia="ko-KR"/>
                  </w:rPr>
                  <m:t>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ko-KR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eastAsia="ko-KR"/>
                  </w:rPr>
                  <m:t xml:space="preserve">, 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ko-KR"/>
                          </w:rPr>
                          <m:t>κ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ko-KR"/>
                      </w:rPr>
                      <m:t>+1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ko-KR"/>
                          </w:rPr>
                          <m:t>κ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ko-KR"/>
                      </w:rPr>
                      <m:t xml:space="preserve">( 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ko-KR"/>
                          </w:rPr>
                          <m:t>ν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n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ko-KR"/>
                      </w:rPr>
                      <m:t>-d+1)</m:t>
                    </m:r>
                  </m:den>
                </m:f>
                <m:sSub>
                  <m:sSub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eastAsia="ko-KR"/>
                  </w:rPr>
                  <m:t>)</m:t>
                </m:r>
              </m:oMath>
            </m:oMathPara>
          </w:p>
        </w:tc>
        <w:tc>
          <w:tcPr>
            <w:tcW w:w="608" w:type="dxa"/>
          </w:tcPr>
          <w:p w14:paraId="05C2ED93" w14:textId="0786242C" w:rsidR="00C933C3" w:rsidRPr="00563879" w:rsidRDefault="00C933C3" w:rsidP="00FC62C2">
            <w:pPr>
              <w:pStyle w:val="equation"/>
              <w:tabs>
                <w:tab w:val="clear" w:pos="6237"/>
              </w:tabs>
              <w:ind w:left="0" w:firstLine="0"/>
              <w:jc w:val="right"/>
            </w:pPr>
            <w:r w:rsidRPr="00563879">
              <w:t>(</w:t>
            </w:r>
            <w:r>
              <w:rPr>
                <w:b/>
              </w:rPr>
              <w:t>1</w:t>
            </w:r>
            <w:r w:rsidR="002C219E">
              <w:rPr>
                <w:b/>
              </w:rPr>
              <w:t>2</w:t>
            </w:r>
            <w:r w:rsidRPr="00563879">
              <w:t>)</w:t>
            </w:r>
          </w:p>
        </w:tc>
      </w:tr>
      <w:tr w:rsidR="002C219E" w:rsidRPr="00563879" w14:paraId="1D50C14D" w14:textId="77777777" w:rsidTr="002C219E">
        <w:tc>
          <w:tcPr>
            <w:tcW w:w="6449" w:type="dxa"/>
          </w:tcPr>
          <w:p w14:paraId="2CAF0419" w14:textId="77777777" w:rsidR="002C219E" w:rsidRPr="00D46931" w:rsidRDefault="007A27FE" w:rsidP="00FC62C2">
            <w:pPr>
              <w:pStyle w:val="equation"/>
              <w:tabs>
                <w:tab w:val="clear" w:pos="6237"/>
              </w:tabs>
              <w:ind w:left="0" w:firstLine="0"/>
              <w:rPr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ko-KR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lang w:eastAsia="ko-KR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ko-K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κ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0</m:t>
                            </m:r>
                          </m:sub>
                        </m:sSub>
                      </m:num>
                      <m:den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eastAsia="ko-K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κ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eastAsia="ko-KR"/>
                              </w:rPr>
                              <m:t>0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lang w:eastAsia="ko-KR"/>
                          </w:rPr>
                          <m:t>+n</m:t>
                        </m:r>
                      </m:den>
                    </m:f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lang w:eastAsia="ko-KR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n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ko-KR"/>
                          </w:rPr>
                          <m:t>κ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ko-KR"/>
                      </w:rPr>
                      <m:t>+n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 xml:space="preserve">,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κ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eastAsia="ko-KR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κ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eastAsia="ko-KR"/>
                  </w:rPr>
                  <m:t xml:space="preserve">+n,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ν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eastAsia="ko-KR"/>
                  </w:rPr>
                  <m:t xml:space="preserve">=ν+n,  </m:t>
                </m:r>
              </m:oMath>
            </m:oMathPara>
          </w:p>
          <w:p w14:paraId="078D88DB" w14:textId="513CFC5C" w:rsidR="00D46931" w:rsidRPr="00D46931" w:rsidRDefault="007A27FE" w:rsidP="00D46931">
            <w:pPr>
              <w:rPr>
                <w:lang w:eastAsia="ko-KR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Ψ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n</m:t>
                    </m:r>
                  </m:sub>
                </m:sSub>
                <m:r>
                  <w:rPr>
                    <w:rFonts w:ascii="Cambria Math" w:hAnsi="Cambria Math"/>
                    <w:lang w:eastAsia="ko-KR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Ψ+</m:t>
                </m:r>
                <m:sSub>
                  <m:sSub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ko-KR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xx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+</m:t>
                </m:r>
                <m:f>
                  <m:f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ko-KR"/>
                          </w:rPr>
                          <m:t>κ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ko-KR"/>
                      </w:rPr>
                      <m:t>n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eastAsia="ko-K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eastAsia="ko-KR"/>
                          </w:rPr>
                          <m:t>κ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lang w:eastAsia="ko-KR"/>
                      </w:rPr>
                      <m:t>+n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(</m:t>
                </m:r>
                <m:acc>
                  <m:accPr>
                    <m:chr m:val="̅"/>
                    <m:ctrlPr>
                      <w:rPr>
                        <w:rFonts w:ascii="Cambria Math" w:hAnsi="Cambria Math"/>
                        <w:i/>
                      </w:rPr>
                    </m:ctrlPr>
                  </m:acc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acc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lang w:eastAsia="ko-KR"/>
                      </w:rPr>
                      <m:t>0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)</m:t>
                </m:r>
                <m:sSup>
                  <m:sSup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(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lang w:eastAsia="ko-KR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lang w:eastAsia="ko-KR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eastAsia="ko-KR"/>
                          </w:rPr>
                          <m:t>0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eastAsia="ko-KR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lang w:eastAsia="ko-KR"/>
                      </w:rPr>
                      <m:t>T</m:t>
                    </m:r>
                  </m:sup>
                </m:sSup>
              </m:oMath>
            </m:oMathPara>
          </w:p>
        </w:tc>
        <w:tc>
          <w:tcPr>
            <w:tcW w:w="608" w:type="dxa"/>
          </w:tcPr>
          <w:p w14:paraId="5BC7DC06" w14:textId="434D6B3D" w:rsidR="002C219E" w:rsidRPr="00563879" w:rsidRDefault="002C219E" w:rsidP="00FC62C2">
            <w:pPr>
              <w:pStyle w:val="equation"/>
              <w:tabs>
                <w:tab w:val="clear" w:pos="6237"/>
              </w:tabs>
              <w:ind w:left="0" w:firstLine="0"/>
              <w:jc w:val="right"/>
            </w:pPr>
          </w:p>
        </w:tc>
      </w:tr>
    </w:tbl>
    <w:p w14:paraId="090B1140" w14:textId="77777777" w:rsidR="00D46931" w:rsidRDefault="00D46931" w:rsidP="00C933C3">
      <w:pPr>
        <w:pStyle w:val="CAADRIAtext"/>
        <w:ind w:firstLine="0"/>
        <w:rPr>
          <w:rFonts w:ascii="맑은 고딕" w:eastAsiaTheme="minorEastAsia" w:hAnsi="맑은 고딕"/>
          <w:sz w:val="20"/>
          <w:szCs w:val="20"/>
          <w:lang w:eastAsia="ko-KR"/>
        </w:rPr>
      </w:pPr>
    </w:p>
    <w:p w14:paraId="404D16AA" w14:textId="16F0A238" w:rsidR="00C933C3" w:rsidRDefault="002C219E" w:rsidP="00C933C3">
      <w:pPr>
        <w:pStyle w:val="CAADRIAtext"/>
        <w:ind w:firstLine="0"/>
        <w:rPr>
          <w:rFonts w:ascii="맑은 고딕" w:eastAsiaTheme="minorEastAsia" w:hAnsi="맑은 고딕"/>
          <w:sz w:val="20"/>
          <w:szCs w:val="20"/>
          <w:lang w:eastAsia="ko-KR"/>
        </w:rPr>
      </w:pPr>
      <w:r>
        <w:rPr>
          <w:rFonts w:ascii="맑은 고딕" w:eastAsiaTheme="minorEastAsia" w:hAnsi="맑은 고딕" w:hint="eastAsia"/>
          <w:sz w:val="20"/>
          <w:szCs w:val="20"/>
          <w:lang w:eastAsia="ko-KR"/>
        </w:rPr>
        <w:t>이</w:t>
      </w:r>
      <w:r w:rsidR="00D46931">
        <w:rPr>
          <w:rFonts w:ascii="맑은 고딕" w:eastAsiaTheme="minorEastAsia" w:hAnsi="맑은 고딕"/>
          <w:sz w:val="20"/>
          <w:szCs w:val="20"/>
          <w:lang w:eastAsia="ko-KR"/>
        </w:rPr>
        <w:t xml:space="preserve">렇게 </w:t>
      </w:r>
      <w:r>
        <w:rPr>
          <w:rFonts w:ascii="맑은 고딕" w:eastAsiaTheme="minorEastAsia" w:hAnsi="맑은 고딕" w:hint="eastAsia"/>
          <w:sz w:val="20"/>
          <w:szCs w:val="20"/>
          <w:lang w:eastAsia="ko-KR"/>
        </w:rPr>
        <w:t xml:space="preserve">식 </w:t>
      </w:r>
      <w:r w:rsidRPr="002C219E">
        <w:rPr>
          <w:sz w:val="20"/>
          <w:lang w:eastAsia="ko-KR"/>
        </w:rPr>
        <w:t>(</w:t>
      </w:r>
      <w:r w:rsidRPr="002C219E">
        <w:rPr>
          <w:b/>
          <w:sz w:val="20"/>
          <w:lang w:eastAsia="ko-KR"/>
        </w:rPr>
        <w:t>12</w:t>
      </w:r>
      <w:r w:rsidRPr="002C219E">
        <w:rPr>
          <w:sz w:val="20"/>
          <w:lang w:eastAsia="ko-KR"/>
        </w:rPr>
        <w:t>)</w:t>
      </w:r>
      <w:r w:rsidR="00D46931">
        <w:rPr>
          <w:rFonts w:ascii="맑은 고딕" w:eastAsia="맑은 고딕" w:hAnsi="맑은 고딕" w:cs="맑은 고딕" w:hint="eastAsia"/>
          <w:sz w:val="20"/>
          <w:lang w:eastAsia="ko-KR"/>
        </w:rPr>
        <w:t>에 볼 수 있듯이,</w:t>
      </w:r>
      <w:r w:rsidR="00D46931">
        <w:rPr>
          <w:rFonts w:ascii="맑은 고딕" w:eastAsia="맑은 고딕" w:hAnsi="맑은 고딕" w:cs="맑은 고딕"/>
          <w:sz w:val="20"/>
          <w:lang w:eastAsia="ko-KR"/>
        </w:rPr>
        <w:t xml:space="preserve"> </w:t>
      </w:r>
      <w:r w:rsidR="00D46931">
        <w:rPr>
          <w:rFonts w:ascii="맑은 고딕" w:eastAsia="맑은 고딕" w:hAnsi="맑은 고딕" w:cs="맑은 고딕" w:hint="eastAsia"/>
          <w:sz w:val="20"/>
          <w:lang w:eastAsia="ko-KR"/>
        </w:rPr>
        <w:t xml:space="preserve">두 분포가 </w:t>
      </w:r>
      <w:r w:rsidR="00D46931">
        <w:rPr>
          <w:rFonts w:ascii="맑은 고딕" w:eastAsiaTheme="minorEastAsia" w:hAnsi="맑은 고딕"/>
          <w:sz w:val="20"/>
          <w:szCs w:val="20"/>
          <w:lang w:eastAsia="ko-KR"/>
        </w:rPr>
        <w:t>Conjugate Relationshi</w:t>
      </w:r>
      <w:r w:rsidR="00D46931">
        <w:rPr>
          <w:rFonts w:ascii="맑은 고딕" w:eastAsiaTheme="minorEastAsia" w:hAnsi="맑은 고딕" w:hint="eastAsia"/>
          <w:sz w:val="20"/>
          <w:szCs w:val="20"/>
          <w:lang w:eastAsia="ko-KR"/>
        </w:rPr>
        <w:t>p을 가지고 있다면 또 다른 분포의 형태로 표현할 수 있게 된다.</w:t>
      </w:r>
      <w:r w:rsidR="00D46931">
        <w:rPr>
          <w:rFonts w:ascii="맑은 고딕" w:eastAsia="맑은 고딕" w:hAnsi="맑은 고딕" w:cs="맑은 고딕"/>
          <w:sz w:val="20"/>
          <w:lang w:eastAsia="ko-KR"/>
        </w:rPr>
        <w:t xml:space="preserve"> </w:t>
      </w:r>
      <w:r w:rsidR="00D46931">
        <w:rPr>
          <w:rFonts w:ascii="맑은 고딕" w:eastAsiaTheme="minorEastAsia" w:hAnsi="맑은 고딕" w:hint="eastAsia"/>
          <w:sz w:val="20"/>
          <w:szCs w:val="20"/>
          <w:lang w:eastAsia="ko-KR"/>
        </w:rPr>
        <w:t xml:space="preserve">만약 서로 </w:t>
      </w:r>
      <w:r w:rsidR="00D46931">
        <w:rPr>
          <w:rFonts w:ascii="맑은 고딕" w:eastAsiaTheme="minorEastAsia" w:hAnsi="맑은 고딕"/>
          <w:sz w:val="20"/>
          <w:szCs w:val="20"/>
          <w:lang w:eastAsia="ko-KR"/>
        </w:rPr>
        <w:t>Conjugate Relationshi</w:t>
      </w:r>
      <w:r w:rsidR="00D46931">
        <w:rPr>
          <w:rFonts w:ascii="맑은 고딕" w:eastAsiaTheme="minorEastAsia" w:hAnsi="맑은 고딕" w:hint="eastAsia"/>
          <w:sz w:val="20"/>
          <w:szCs w:val="20"/>
          <w:lang w:eastAsia="ko-KR"/>
        </w:rPr>
        <w:t>p관계가 없는 분포라면 이러한 닫힌 형태(</w:t>
      </w:r>
      <w:r w:rsidR="00D46931">
        <w:rPr>
          <w:rFonts w:ascii="맑은 고딕" w:eastAsiaTheme="minorEastAsia" w:hAnsi="맑은 고딕"/>
          <w:sz w:val="20"/>
          <w:szCs w:val="20"/>
          <w:lang w:eastAsia="ko-KR"/>
        </w:rPr>
        <w:t>Closed-Form)</w:t>
      </w:r>
      <w:r w:rsidR="00D46931">
        <w:rPr>
          <w:rFonts w:ascii="맑은 고딕" w:eastAsiaTheme="minorEastAsia" w:hAnsi="맑은 고딕" w:hint="eastAsia"/>
          <w:sz w:val="20"/>
          <w:szCs w:val="20"/>
          <w:lang w:eastAsia="ko-KR"/>
        </w:rPr>
        <w:t>로 나타나지 않기 때문에,</w:t>
      </w:r>
      <w:r w:rsidR="00D46931">
        <w:rPr>
          <w:rFonts w:ascii="맑은 고딕" w:eastAsiaTheme="minorEastAsia" w:hAnsi="맑은 고딕"/>
          <w:sz w:val="20"/>
          <w:szCs w:val="20"/>
          <w:lang w:eastAsia="ko-KR"/>
        </w:rPr>
        <w:t xml:space="preserve"> </w:t>
      </w:r>
      <w:proofErr w:type="spellStart"/>
      <w:r w:rsidR="00D46931">
        <w:rPr>
          <w:rFonts w:ascii="맑은 고딕" w:eastAsiaTheme="minorEastAsia" w:hAnsi="맑은 고딕" w:hint="eastAsia"/>
          <w:sz w:val="20"/>
          <w:szCs w:val="20"/>
          <w:lang w:eastAsia="ko-KR"/>
        </w:rPr>
        <w:t>수치해석적인</w:t>
      </w:r>
      <w:proofErr w:type="spellEnd"/>
      <w:r w:rsidR="00D46931">
        <w:rPr>
          <w:rFonts w:ascii="맑은 고딕" w:eastAsiaTheme="minorEastAsia" w:hAnsi="맑은 고딕" w:hint="eastAsia"/>
          <w:sz w:val="20"/>
          <w:szCs w:val="20"/>
          <w:lang w:eastAsia="ko-KR"/>
        </w:rPr>
        <w:t xml:space="preserve"> 방법을 통해 근사계산을 하여야 한다.</w:t>
      </w:r>
    </w:p>
    <w:p w14:paraId="288C0288" w14:textId="78E2B7D4" w:rsidR="00D46931" w:rsidRPr="009844E1" w:rsidRDefault="00694CC1" w:rsidP="00D46931">
      <w:pPr>
        <w:pStyle w:val="CAADRIAtext"/>
        <w:rPr>
          <w:rFonts w:ascii="맑은 고딕" w:eastAsiaTheme="minorEastAsia" w:hAnsi="맑은 고딕"/>
          <w:sz w:val="20"/>
          <w:szCs w:val="20"/>
          <w:lang w:eastAsia="ko-KR"/>
        </w:rPr>
      </w:pPr>
      <w:r>
        <w:rPr>
          <w:rFonts w:ascii="맑은 고딕" w:eastAsiaTheme="minorEastAsia" w:hAnsi="맑은 고딕" w:hint="eastAsia"/>
          <w:sz w:val="20"/>
          <w:szCs w:val="20"/>
          <w:lang w:eastAsia="ko-KR"/>
        </w:rPr>
        <w:t>이상 설명한</w:t>
      </w:r>
      <w:r w:rsidR="00D46931">
        <w:rPr>
          <w:rFonts w:ascii="맑은 고딕" w:eastAsiaTheme="minorEastAsia" w:hAnsi="맑은 고딕" w:hint="eastAsia"/>
          <w:sz w:val="20"/>
          <w:szCs w:val="20"/>
          <w:lang w:eastAsia="ko-KR"/>
        </w:rPr>
        <w:t xml:space="preserve"> </w:t>
      </w:r>
      <w:r w:rsidR="00D46931">
        <w:rPr>
          <w:rFonts w:ascii="맑은 고딕" w:eastAsiaTheme="minorEastAsia" w:hAnsi="맑은 고딕"/>
          <w:sz w:val="20"/>
          <w:szCs w:val="20"/>
          <w:lang w:eastAsia="ko-KR"/>
        </w:rPr>
        <w:t>3</w:t>
      </w:r>
      <w:r w:rsidR="00D46931">
        <w:rPr>
          <w:rFonts w:ascii="맑은 고딕" w:eastAsiaTheme="minorEastAsia" w:hAnsi="맑은 고딕" w:hint="eastAsia"/>
          <w:sz w:val="20"/>
          <w:szCs w:val="20"/>
          <w:lang w:eastAsia="ko-KR"/>
        </w:rPr>
        <w:t>가지 모형을 기반으로 본 보고서에서는 실험을 진행하였다.</w:t>
      </w:r>
    </w:p>
    <w:p w14:paraId="647BFE5E" w14:textId="22275F02" w:rsidR="00DE7D20" w:rsidRDefault="00DE7D20" w:rsidP="00DE7D20">
      <w:pPr>
        <w:pStyle w:val="heading1"/>
        <w:tabs>
          <w:tab w:val="clear" w:pos="454"/>
        </w:tabs>
        <w:rPr>
          <w:rFonts w:asciiTheme="minorHAnsi" w:eastAsiaTheme="minorHAnsi" w:hAnsiTheme="minorHAnsi"/>
          <w:lang w:eastAsia="ko-KR"/>
        </w:rPr>
      </w:pPr>
      <w:r>
        <w:rPr>
          <w:rFonts w:asciiTheme="minorHAnsi" w:eastAsiaTheme="minorHAnsi" w:hAnsiTheme="minorHAnsi"/>
        </w:rPr>
        <w:t>3</w:t>
      </w:r>
      <w:r w:rsidRPr="00563879"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 w:hint="eastAsia"/>
          <w:lang w:eastAsia="ko-KR"/>
        </w:rPr>
        <w:t>실험 결과</w:t>
      </w:r>
    </w:p>
    <w:p w14:paraId="67405E7A" w14:textId="3E349E43" w:rsidR="005928E1" w:rsidRPr="0052042A" w:rsidRDefault="005928E1" w:rsidP="005928E1">
      <w:pPr>
        <w:pStyle w:val="heading2"/>
        <w:rPr>
          <w:lang w:eastAsia="ko-KR"/>
        </w:rPr>
      </w:pPr>
      <w:r>
        <w:t>3</w:t>
      </w:r>
      <w:r w:rsidRPr="00563879">
        <w:t>.1</w:t>
      </w:r>
      <w:r w:rsidRPr="00563879">
        <w:tab/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환경</w:t>
      </w:r>
    </w:p>
    <w:p w14:paraId="26B87D81" w14:textId="2EDD4471" w:rsidR="000E2EA7" w:rsidRDefault="0078774B" w:rsidP="000E2EA7">
      <w:pPr>
        <w:pStyle w:val="CAADRIAtext"/>
        <w:rPr>
          <w:rFonts w:ascii="맑은 고딕" w:eastAsia="맑은 고딕" w:hAnsi="맑은 고딕"/>
          <w:sz w:val="20"/>
          <w:lang w:eastAsia="ko-KR"/>
        </w:rPr>
      </w:pPr>
      <w:r>
        <w:rPr>
          <w:rFonts w:ascii="맑은 고딕" w:eastAsia="맑은 고딕" w:hAnsi="맑은 고딕" w:hint="eastAsia"/>
          <w:sz w:val="20"/>
          <w:szCs w:val="20"/>
          <w:lang w:eastAsia="ko-KR"/>
        </w:rPr>
        <w:t>피부 검출을 위한 데이터셋은 F</w:t>
      </w:r>
      <w:r>
        <w:rPr>
          <w:rFonts w:ascii="맑은 고딕" w:eastAsia="맑은 고딕" w:hAnsi="맑은 고딕"/>
          <w:sz w:val="20"/>
          <w:szCs w:val="20"/>
          <w:lang w:eastAsia="ko-KR"/>
        </w:rPr>
        <w:t>ace Detection Data Set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/>
          <w:sz w:val="20"/>
          <w:szCs w:val="20"/>
          <w:lang w:eastAsia="ko-KR"/>
        </w:rPr>
        <w:t>2,845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장을 사용하였다.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데이터</w:t>
      </w:r>
      <w:r w:rsidR="000E2EA7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이미지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들의 각각의 픽셀 </w:t>
      </w:r>
      <w:r>
        <w:rPr>
          <w:rFonts w:ascii="맑은 고딕" w:eastAsia="맑은 고딕" w:hAnsi="맑은 고딕"/>
          <w:sz w:val="20"/>
          <w:szCs w:val="20"/>
          <w:lang w:eastAsia="ko-KR"/>
        </w:rPr>
        <w:t>RGB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값을 독립변수 </w:t>
      </w:r>
      <m:oMath>
        <m:r>
          <w:rPr>
            <w:rFonts w:ascii="Cambria Math" w:hAnsi="Cambria Math"/>
            <w:sz w:val="20"/>
            <w:lang w:eastAsia="ko-KR"/>
          </w:rPr>
          <m:t>X</m:t>
        </m:r>
      </m:oMath>
      <w:r>
        <w:rPr>
          <w:rFonts w:ascii="맑은 고딕" w:eastAsia="맑은 고딕" w:hAnsi="맑은 고딕" w:hint="eastAsia"/>
          <w:sz w:val="20"/>
          <w:lang w:eastAsia="ko-KR"/>
        </w:rPr>
        <w:t>로 보고,</w:t>
      </w:r>
      <w:r>
        <w:rPr>
          <w:rFonts w:ascii="맑은 고딕" w:eastAsia="맑은 고딕" w:hAnsi="맑은 고딕"/>
          <w:sz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lang w:eastAsia="ko-KR"/>
        </w:rPr>
        <w:t xml:space="preserve">이에 대한 피부 여부 </w:t>
      </w:r>
      <m:oMath>
        <m:r>
          <m:rPr>
            <m:sty m:val="p"/>
          </m:rPr>
          <w:rPr>
            <w:rFonts w:ascii="Cambria Math" w:eastAsia="맑은 고딕" w:hAnsi="Cambria Math"/>
            <w:sz w:val="20"/>
            <w:lang w:eastAsia="ko-KR"/>
          </w:rPr>
          <m:t>Y={0, 1}</m:t>
        </m:r>
      </m:oMath>
      <w:r>
        <w:rPr>
          <w:rFonts w:ascii="맑은 고딕" w:eastAsia="맑은 고딕" w:hAnsi="맑은 고딕" w:hint="eastAsia"/>
          <w:sz w:val="20"/>
          <w:lang w:eastAsia="ko-KR"/>
        </w:rPr>
        <w:t>를 종속 변수로 설정하였다.</w:t>
      </w:r>
      <w:r>
        <w:rPr>
          <w:rFonts w:ascii="맑은 고딕" w:eastAsia="맑은 고딕" w:hAnsi="맑은 고딕"/>
          <w:sz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lang w:eastAsia="ko-KR"/>
        </w:rPr>
        <w:t>계산비용 상의 문제로,</w:t>
      </w:r>
      <w:r>
        <w:rPr>
          <w:rFonts w:ascii="맑은 고딕" w:eastAsia="맑은 고딕" w:hAnsi="맑은 고딕"/>
          <w:sz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lang w:eastAsia="ko-KR"/>
        </w:rPr>
        <w:t xml:space="preserve">전체 </w:t>
      </w:r>
      <w:proofErr w:type="spellStart"/>
      <w:r w:rsidR="000E2EA7">
        <w:rPr>
          <w:rFonts w:ascii="맑은 고딕" w:eastAsia="맑은 고딕" w:hAnsi="맑은 고딕" w:hint="eastAsia"/>
          <w:sz w:val="20"/>
          <w:lang w:eastAsia="ko-KR"/>
        </w:rPr>
        <w:t>이미지중</w:t>
      </w:r>
      <w:proofErr w:type="spellEnd"/>
      <w:r>
        <w:rPr>
          <w:rFonts w:ascii="맑은 고딕" w:eastAsia="맑은 고딕" w:hAnsi="맑은 고딕" w:hint="eastAsia"/>
          <w:sz w:val="20"/>
          <w:lang w:eastAsia="ko-KR"/>
        </w:rPr>
        <w:t xml:space="preserve"> </w:t>
      </w:r>
      <w:r w:rsidR="000E2EA7">
        <w:rPr>
          <w:rFonts w:ascii="맑은 고딕" w:eastAsia="맑은 고딕" w:hAnsi="맑은 고딕"/>
          <w:sz w:val="20"/>
          <w:lang w:eastAsia="ko-KR"/>
        </w:rPr>
        <w:t>1000</w:t>
      </w:r>
      <w:r>
        <w:rPr>
          <w:rFonts w:ascii="맑은 고딕" w:eastAsia="맑은 고딕" w:hAnsi="맑은 고딕" w:hint="eastAsia"/>
          <w:sz w:val="20"/>
          <w:lang w:eastAsia="ko-KR"/>
        </w:rPr>
        <w:t>장의 이미지를 임의</w:t>
      </w:r>
      <w:r w:rsidR="000E2EA7">
        <w:rPr>
          <w:rFonts w:ascii="맑은 고딕" w:eastAsia="맑은 고딕" w:hAnsi="맑은 고딕" w:hint="eastAsia"/>
          <w:sz w:val="20"/>
          <w:lang w:eastAsia="ko-KR"/>
        </w:rPr>
        <w:t>선택한 후</w:t>
      </w:r>
      <w:r>
        <w:rPr>
          <w:rFonts w:ascii="맑은 고딕" w:eastAsia="맑은 고딕" w:hAnsi="맑은 고딕" w:hint="eastAsia"/>
          <w:sz w:val="20"/>
          <w:lang w:eastAsia="ko-KR"/>
        </w:rPr>
        <w:t xml:space="preserve"> 다시 </w:t>
      </w:r>
      <w:r w:rsidR="00C445AC">
        <w:rPr>
          <w:rFonts w:ascii="맑은 고딕" w:eastAsia="맑은 고딕" w:hAnsi="맑은 고딕" w:hint="eastAsia"/>
          <w:sz w:val="20"/>
          <w:lang w:eastAsia="ko-KR"/>
        </w:rPr>
        <w:t xml:space="preserve">약 </w:t>
      </w:r>
      <w:r w:rsidR="000E2EA7">
        <w:rPr>
          <w:rFonts w:ascii="맑은 고딕" w:eastAsia="맑은 고딕" w:hAnsi="맑은 고딕"/>
          <w:sz w:val="20"/>
          <w:lang w:eastAsia="ko-KR"/>
        </w:rPr>
        <w:t>7</w:t>
      </w:r>
      <w:r w:rsidR="00C445AC">
        <w:rPr>
          <w:rFonts w:ascii="맑은 고딕" w:eastAsia="맑은 고딕" w:hAnsi="맑은 고딕"/>
          <w:sz w:val="20"/>
          <w:lang w:eastAsia="ko-KR"/>
        </w:rPr>
        <w:t>0</w:t>
      </w:r>
      <w:r>
        <w:rPr>
          <w:rFonts w:ascii="맑은 고딕" w:eastAsia="맑은 고딕" w:hAnsi="맑은 고딕"/>
          <w:sz w:val="20"/>
          <w:lang w:eastAsia="ko-KR"/>
        </w:rPr>
        <w:t>0</w:t>
      </w:r>
      <w:proofErr w:type="gramStart"/>
      <w:r>
        <w:rPr>
          <w:rFonts w:ascii="맑은 고딕" w:eastAsia="맑은 고딕" w:hAnsi="맑은 고딕" w:hint="eastAsia"/>
          <w:sz w:val="20"/>
          <w:lang w:eastAsia="ko-KR"/>
        </w:rPr>
        <w:t>장</w:t>
      </w:r>
      <w:r w:rsidR="00777D63">
        <w:rPr>
          <w:rFonts w:ascii="맑은 고딕" w:eastAsia="맑은 고딕" w:hAnsi="맑은 고딕" w:hint="eastAsia"/>
          <w:sz w:val="20"/>
          <w:lang w:eastAsia="ko-KR"/>
        </w:rPr>
        <w:t xml:space="preserve"> </w:t>
      </w:r>
      <w:r>
        <w:rPr>
          <w:rFonts w:ascii="맑은 고딕" w:eastAsia="맑은 고딕" w:hAnsi="맑은 고딕"/>
          <w:sz w:val="20"/>
          <w:lang w:eastAsia="ko-KR"/>
        </w:rPr>
        <w:t>:</w:t>
      </w:r>
      <w:proofErr w:type="gramEnd"/>
      <w:r w:rsidR="00777D63">
        <w:rPr>
          <w:rFonts w:ascii="맑은 고딕" w:eastAsia="맑은 고딕" w:hAnsi="맑은 고딕"/>
          <w:sz w:val="20"/>
          <w:lang w:eastAsia="ko-KR"/>
        </w:rPr>
        <w:t xml:space="preserve"> </w:t>
      </w:r>
      <w:r w:rsidR="00C445AC">
        <w:rPr>
          <w:rFonts w:ascii="맑은 고딕" w:eastAsia="맑은 고딕" w:hAnsi="맑은 고딕"/>
          <w:sz w:val="20"/>
          <w:lang w:eastAsia="ko-KR"/>
        </w:rPr>
        <w:t>3</w:t>
      </w:r>
      <w:r w:rsidR="000E2EA7">
        <w:rPr>
          <w:rFonts w:ascii="맑은 고딕" w:eastAsia="맑은 고딕" w:hAnsi="맑은 고딕"/>
          <w:sz w:val="20"/>
          <w:lang w:eastAsia="ko-KR"/>
        </w:rPr>
        <w:t>0</w:t>
      </w:r>
      <w:r w:rsidR="00C445AC">
        <w:rPr>
          <w:rFonts w:ascii="맑은 고딕" w:eastAsia="맑은 고딕" w:hAnsi="맑은 고딕"/>
          <w:sz w:val="20"/>
          <w:lang w:eastAsia="ko-KR"/>
        </w:rPr>
        <w:t>0</w:t>
      </w:r>
      <w:r>
        <w:rPr>
          <w:rFonts w:ascii="맑은 고딕" w:eastAsia="맑은 고딕" w:hAnsi="맑은 고딕" w:hint="eastAsia"/>
          <w:sz w:val="20"/>
          <w:lang w:eastAsia="ko-KR"/>
        </w:rPr>
        <w:t>장으로 나누어 각각 트레이닝셋과 테스트셋으로 분류하</w:t>
      </w:r>
      <w:r w:rsidR="000E2EA7">
        <w:rPr>
          <w:rFonts w:ascii="맑은 고딕" w:eastAsia="맑은 고딕" w:hAnsi="맑은 고딕" w:hint="eastAsia"/>
          <w:sz w:val="20"/>
          <w:lang w:eastAsia="ko-KR"/>
        </w:rPr>
        <w:t>여 실험하였다.</w:t>
      </w:r>
      <w:r w:rsidR="000E2EA7">
        <w:rPr>
          <w:rFonts w:ascii="맑은 고딕" w:eastAsia="맑은 고딕" w:hAnsi="맑은 고딕"/>
          <w:sz w:val="20"/>
          <w:lang w:eastAsia="ko-KR"/>
        </w:rPr>
        <w:t xml:space="preserve"> </w:t>
      </w:r>
      <w:r w:rsidR="000E2EA7">
        <w:rPr>
          <w:rFonts w:ascii="맑은 고딕" w:eastAsia="맑은 고딕" w:hAnsi="맑은 고딕" w:hint="eastAsia"/>
          <w:sz w:val="20"/>
          <w:lang w:eastAsia="ko-KR"/>
        </w:rPr>
        <w:t xml:space="preserve">그 후 </w:t>
      </w:r>
      <w:r>
        <w:rPr>
          <w:rFonts w:ascii="맑은 고딕" w:eastAsia="맑은 고딕" w:hAnsi="맑은 고딕" w:hint="eastAsia"/>
          <w:sz w:val="20"/>
          <w:lang w:eastAsia="ko-KR"/>
        </w:rPr>
        <w:t xml:space="preserve">이러한 과정을 </w:t>
      </w:r>
      <w:r w:rsidR="00A23E67">
        <w:rPr>
          <w:rFonts w:ascii="맑은 고딕" w:eastAsia="맑은 고딕" w:hAnsi="맑은 고딕" w:hint="eastAsia"/>
          <w:sz w:val="20"/>
          <w:lang w:eastAsia="ko-KR"/>
        </w:rPr>
        <w:t xml:space="preserve">로지스틱 회귀는 </w:t>
      </w:r>
      <w:r w:rsidR="00A23E67">
        <w:rPr>
          <w:rFonts w:ascii="맑은 고딕" w:eastAsia="맑은 고딕" w:hAnsi="맑은 고딕"/>
          <w:sz w:val="20"/>
          <w:lang w:eastAsia="ko-KR"/>
        </w:rPr>
        <w:t>100</w:t>
      </w:r>
      <w:r w:rsidR="00A23E67">
        <w:rPr>
          <w:rFonts w:ascii="맑은 고딕" w:eastAsia="맑은 고딕" w:hAnsi="맑은 고딕" w:hint="eastAsia"/>
          <w:sz w:val="20"/>
          <w:lang w:eastAsia="ko-KR"/>
        </w:rPr>
        <w:t>번,</w:t>
      </w:r>
      <w:r w:rsidR="00A23E67">
        <w:rPr>
          <w:rFonts w:ascii="맑은 고딕" w:eastAsia="맑은 고딕" w:hAnsi="맑은 고딕"/>
          <w:sz w:val="20"/>
          <w:lang w:eastAsia="ko-KR"/>
        </w:rPr>
        <w:t xml:space="preserve"> </w:t>
      </w:r>
      <w:r w:rsidR="00A23E67">
        <w:rPr>
          <w:rFonts w:ascii="맑은 고딕" w:eastAsia="맑은 고딕" w:hAnsi="맑은 고딕" w:hint="eastAsia"/>
          <w:sz w:val="20"/>
          <w:lang w:eastAsia="ko-KR"/>
        </w:rPr>
        <w:t>생성모형은</w:t>
      </w:r>
      <w:r>
        <w:rPr>
          <w:rFonts w:ascii="맑은 고딕" w:eastAsia="맑은 고딕" w:hAnsi="맑은 고딕"/>
          <w:sz w:val="20"/>
          <w:lang w:eastAsia="ko-KR"/>
        </w:rPr>
        <w:t>1000</w:t>
      </w:r>
      <w:r>
        <w:rPr>
          <w:rFonts w:ascii="맑은 고딕" w:eastAsia="맑은 고딕" w:hAnsi="맑은 고딕" w:hint="eastAsia"/>
          <w:sz w:val="20"/>
          <w:lang w:eastAsia="ko-KR"/>
        </w:rPr>
        <w:t>번 반복한</w:t>
      </w:r>
      <w:r w:rsidR="004B35A0">
        <w:rPr>
          <w:rFonts w:ascii="맑은 고딕" w:eastAsia="맑은 고딕" w:hAnsi="맑은 고딕" w:hint="eastAsia"/>
          <w:sz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lang w:eastAsia="ko-KR"/>
        </w:rPr>
        <w:lastRenderedPageBreak/>
        <w:t>후 평균 정확도를 측정하는 교차</w:t>
      </w:r>
      <w:r>
        <w:rPr>
          <w:rFonts w:ascii="맑은 고딕" w:eastAsia="맑은 고딕" w:hAnsi="맑은 고딕"/>
          <w:sz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lang w:eastAsia="ko-KR"/>
        </w:rPr>
        <w:t>검증(</w:t>
      </w:r>
      <w:r>
        <w:rPr>
          <w:rFonts w:ascii="맑은 고딕" w:eastAsia="맑은 고딕" w:hAnsi="맑은 고딕"/>
          <w:sz w:val="20"/>
          <w:lang w:eastAsia="ko-KR"/>
        </w:rPr>
        <w:t>cross validation)</w:t>
      </w:r>
      <w:r>
        <w:rPr>
          <w:rFonts w:ascii="맑은 고딕" w:eastAsia="맑은 고딕" w:hAnsi="맑은 고딕" w:hint="eastAsia"/>
          <w:sz w:val="20"/>
          <w:lang w:eastAsia="ko-KR"/>
        </w:rPr>
        <w:t>을 사용하였다.</w:t>
      </w:r>
      <w:r w:rsidR="000E2EA7">
        <w:rPr>
          <w:rFonts w:ascii="맑은 고딕" w:eastAsia="맑은 고딕" w:hAnsi="맑은 고딕"/>
          <w:sz w:val="20"/>
          <w:lang w:eastAsia="ko-KR"/>
        </w:rPr>
        <w:t xml:space="preserve"> </w:t>
      </w:r>
      <w:r w:rsidR="000E2EA7">
        <w:rPr>
          <w:rFonts w:ascii="맑은 고딕" w:eastAsia="맑은 고딕" w:hAnsi="맑은 고딕" w:hint="eastAsia"/>
          <w:sz w:val="20"/>
          <w:lang w:eastAsia="ko-KR"/>
        </w:rPr>
        <w:t xml:space="preserve">학습은 </w:t>
      </w:r>
      <w:r w:rsidR="000E2EA7">
        <w:rPr>
          <w:rFonts w:ascii="맑은 고딕" w:eastAsia="맑은 고딕" w:hAnsi="맑은 고딕"/>
          <w:sz w:val="20"/>
          <w:lang w:eastAsia="ko-KR"/>
        </w:rPr>
        <w:t xml:space="preserve">R </w:t>
      </w:r>
      <w:r w:rsidR="000E2EA7">
        <w:rPr>
          <w:rFonts w:ascii="맑은 고딕" w:eastAsia="맑은 고딕" w:hAnsi="맑은 고딕" w:hint="eastAsia"/>
          <w:sz w:val="20"/>
          <w:lang w:eastAsia="ko-KR"/>
        </w:rPr>
        <w:t>채널만을 이용</w:t>
      </w:r>
      <w:r w:rsidR="00382A1F">
        <w:rPr>
          <w:rFonts w:ascii="맑은 고딕" w:eastAsia="맑은 고딕" w:hAnsi="맑은 고딕" w:hint="eastAsia"/>
          <w:sz w:val="20"/>
          <w:lang w:eastAsia="ko-KR"/>
        </w:rPr>
        <w:t xml:space="preserve">한 경우와 </w:t>
      </w:r>
      <w:r w:rsidR="00382A1F">
        <w:rPr>
          <w:rFonts w:ascii="맑은 고딕" w:eastAsia="맑은 고딕" w:hAnsi="맑은 고딕"/>
          <w:sz w:val="20"/>
          <w:lang w:eastAsia="ko-KR"/>
        </w:rPr>
        <w:t xml:space="preserve">RGB </w:t>
      </w:r>
      <w:r w:rsidR="00382A1F">
        <w:rPr>
          <w:rFonts w:ascii="맑은 고딕" w:eastAsia="맑은 고딕" w:hAnsi="맑은 고딕" w:hint="eastAsia"/>
          <w:sz w:val="20"/>
          <w:lang w:eastAsia="ko-KR"/>
        </w:rPr>
        <w:t>채널을 이용한 경우로 나누어 진행하였다.</w:t>
      </w:r>
      <w:r w:rsidR="00505726">
        <w:rPr>
          <w:rFonts w:ascii="맑은 고딕" w:eastAsia="맑은 고딕" w:hAnsi="맑은 고딕"/>
          <w:sz w:val="20"/>
          <w:lang w:eastAsia="ko-KR"/>
        </w:rPr>
        <w:t xml:space="preserve"> </w:t>
      </w:r>
      <w:r w:rsidR="00505726">
        <w:rPr>
          <w:rFonts w:ascii="맑은 고딕" w:eastAsia="맑은 고딕" w:hAnsi="맑은 고딕" w:hint="eastAsia"/>
          <w:sz w:val="20"/>
          <w:lang w:eastAsia="ko-KR"/>
        </w:rPr>
        <w:t>모델들의 성능은 정확도와 정밀도(</w:t>
      </w:r>
      <w:r w:rsidR="00505726">
        <w:rPr>
          <w:rFonts w:ascii="맑은 고딕" w:eastAsia="맑은 고딕" w:hAnsi="맑은 고딕"/>
          <w:sz w:val="20"/>
          <w:lang w:eastAsia="ko-KR"/>
        </w:rPr>
        <w:t xml:space="preserve">Precision), </w:t>
      </w:r>
      <w:proofErr w:type="spellStart"/>
      <w:r w:rsidR="00505726">
        <w:rPr>
          <w:rFonts w:ascii="맑은 고딕" w:eastAsia="맑은 고딕" w:hAnsi="맑은 고딕" w:hint="eastAsia"/>
          <w:sz w:val="20"/>
          <w:lang w:eastAsia="ko-KR"/>
        </w:rPr>
        <w:t>재현율</w:t>
      </w:r>
      <w:proofErr w:type="spellEnd"/>
      <w:r w:rsidR="00505726">
        <w:rPr>
          <w:rFonts w:ascii="맑은 고딕" w:eastAsia="맑은 고딕" w:hAnsi="맑은 고딕" w:hint="eastAsia"/>
          <w:sz w:val="20"/>
          <w:lang w:eastAsia="ko-KR"/>
        </w:rPr>
        <w:t>(</w:t>
      </w:r>
      <w:r w:rsidR="00505726">
        <w:rPr>
          <w:rFonts w:ascii="맑은 고딕" w:eastAsia="맑은 고딕" w:hAnsi="맑은 고딕"/>
          <w:sz w:val="20"/>
          <w:lang w:eastAsia="ko-KR"/>
        </w:rPr>
        <w:t>Recall)</w:t>
      </w:r>
      <w:r w:rsidR="00505726">
        <w:rPr>
          <w:rFonts w:ascii="맑은 고딕" w:eastAsia="맑은 고딕" w:hAnsi="맑은 고딕" w:hint="eastAsia"/>
          <w:sz w:val="20"/>
          <w:lang w:eastAsia="ko-KR"/>
        </w:rPr>
        <w:t>로 측정 ∙ 비교하였다</w:t>
      </w:r>
    </w:p>
    <w:p w14:paraId="7154F14D" w14:textId="3D42332C" w:rsidR="00694CC1" w:rsidRDefault="00694CC1" w:rsidP="000E2EA7">
      <w:pPr>
        <w:pStyle w:val="CAADRIAtext"/>
        <w:rPr>
          <w:rFonts w:ascii="맑은 고딕" w:eastAsia="맑은 고딕" w:hAnsi="맑은 고딕"/>
          <w:sz w:val="20"/>
          <w:lang w:eastAsia="ko-KR"/>
        </w:rPr>
      </w:pPr>
      <w:r>
        <w:rPr>
          <w:rFonts w:ascii="맑은 고딕" w:eastAsia="맑은 고딕" w:hAnsi="맑은 고딕" w:hint="eastAsia"/>
          <w:sz w:val="20"/>
          <w:lang w:eastAsia="ko-KR"/>
        </w:rPr>
        <w:t>실험은 먼저 데이터를 분포를 간단히 살펴본 뒤, 로지스틱 회귀 모형,</w:t>
      </w:r>
      <w:r>
        <w:rPr>
          <w:rFonts w:ascii="맑은 고딕" w:eastAsia="맑은 고딕" w:hAnsi="맑은 고딕"/>
          <w:sz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lang w:eastAsia="ko-KR"/>
        </w:rPr>
        <w:t>히스토그램을 통해 추정한 확률</w:t>
      </w:r>
      <w:r w:rsidR="0029617E">
        <w:rPr>
          <w:rFonts w:ascii="맑은 고딕" w:eastAsia="맑은 고딕" w:hAnsi="맑은 고딕" w:hint="eastAsia"/>
          <w:sz w:val="20"/>
          <w:lang w:eastAsia="ko-KR"/>
        </w:rPr>
        <w:t>질량</w:t>
      </w:r>
      <w:r>
        <w:rPr>
          <w:rFonts w:ascii="맑은 고딕" w:eastAsia="맑은 고딕" w:hAnsi="맑은 고딕" w:hint="eastAsia"/>
          <w:sz w:val="20"/>
          <w:lang w:eastAsia="ko-KR"/>
        </w:rPr>
        <w:t>함수를 사용한 생성 모형,</w:t>
      </w:r>
      <w:r>
        <w:rPr>
          <w:rFonts w:ascii="맑은 고딕" w:eastAsia="맑은 고딕" w:hAnsi="맑은 고딕"/>
          <w:sz w:val="20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sz w:val="20"/>
          <w:lang w:eastAsia="ko-KR"/>
        </w:rPr>
        <w:t>가우시안</w:t>
      </w:r>
      <w:proofErr w:type="spellEnd"/>
      <w:r>
        <w:rPr>
          <w:rFonts w:ascii="맑은 고딕" w:eastAsia="맑은 고딕" w:hAnsi="맑은 고딕" w:hint="eastAsia"/>
          <w:sz w:val="20"/>
          <w:lang w:eastAsia="ko-KR"/>
        </w:rPr>
        <w:t xml:space="preserve"> 분포를 사용한 생성 모형,</w:t>
      </w:r>
      <w:r>
        <w:rPr>
          <w:rFonts w:ascii="맑은 고딕" w:eastAsia="맑은 고딕" w:hAnsi="맑은 고딕"/>
          <w:sz w:val="20"/>
          <w:lang w:eastAsia="ko-KR"/>
        </w:rPr>
        <w:t xml:space="preserve"> </w:t>
      </w:r>
      <w:proofErr w:type="spellStart"/>
      <w:r>
        <w:rPr>
          <w:rFonts w:ascii="맑은 고딕" w:eastAsia="맑은 고딕" w:hAnsi="맑은 고딕" w:hint="eastAsia"/>
          <w:sz w:val="20"/>
          <w:lang w:eastAsia="ko-KR"/>
        </w:rPr>
        <w:t>가우시안과</w:t>
      </w:r>
      <w:proofErr w:type="spellEnd"/>
      <w:r>
        <w:rPr>
          <w:rFonts w:ascii="맑은 고딕" w:eastAsia="맑은 고딕" w:hAnsi="맑은 고딕"/>
          <w:sz w:val="20"/>
          <w:lang w:eastAsia="ko-KR"/>
        </w:rPr>
        <w:t xml:space="preserve"> </w:t>
      </w:r>
      <w:r w:rsidR="00B93E03">
        <w:rPr>
          <w:rFonts w:ascii="맑은 고딕" w:eastAsia="맑은 고딕" w:hAnsi="맑은 고딕" w:hint="eastAsia"/>
          <w:sz w:val="20"/>
          <w:lang w:eastAsia="ko-KR"/>
        </w:rPr>
        <w:t>사전</w:t>
      </w:r>
      <w:r w:rsidR="002C28BC">
        <w:rPr>
          <w:rFonts w:ascii="맑은 고딕" w:eastAsia="맑은 고딕" w:hAnsi="맑은 고딕" w:hint="eastAsia"/>
          <w:sz w:val="20"/>
          <w:lang w:eastAsia="ko-KR"/>
        </w:rPr>
        <w:t>분포</w:t>
      </w:r>
      <w:r>
        <w:rPr>
          <w:rFonts w:ascii="맑은 고딕" w:eastAsia="맑은 고딕" w:hAnsi="맑은 고딕" w:hint="eastAsia"/>
          <w:sz w:val="20"/>
          <w:lang w:eastAsia="ko-KR"/>
        </w:rPr>
        <w:t xml:space="preserve">의 결합분포를 사용한 </w:t>
      </w:r>
      <w:r w:rsidR="00B93E03">
        <w:rPr>
          <w:rFonts w:ascii="맑은 고딕" w:eastAsia="맑은 고딕" w:hAnsi="맑은 고딕"/>
          <w:sz w:val="20"/>
          <w:lang w:eastAsia="ko-KR"/>
        </w:rPr>
        <w:t xml:space="preserve">MAP </w:t>
      </w:r>
      <w:r>
        <w:rPr>
          <w:rFonts w:ascii="맑은 고딕" w:eastAsia="맑은 고딕" w:hAnsi="맑은 고딕" w:hint="eastAsia"/>
          <w:sz w:val="20"/>
          <w:lang w:eastAsia="ko-KR"/>
        </w:rPr>
        <w:t>생성모형의 순서대로 살펴본다.</w:t>
      </w:r>
    </w:p>
    <w:p w14:paraId="5355F6A0" w14:textId="572D7D3F" w:rsidR="000E2EA7" w:rsidRPr="0052042A" w:rsidRDefault="000E2EA7" w:rsidP="000E2EA7">
      <w:pPr>
        <w:pStyle w:val="heading2"/>
        <w:rPr>
          <w:lang w:eastAsia="ko-KR"/>
        </w:rPr>
      </w:pPr>
      <w:r>
        <w:t>3</w:t>
      </w:r>
      <w:r w:rsidRPr="00563879">
        <w:t>.</w:t>
      </w:r>
      <w:r>
        <w:t>2</w:t>
      </w:r>
      <w:r w:rsidRPr="00563879">
        <w:tab/>
      </w:r>
      <w:r w:rsidR="008569AF">
        <w:rPr>
          <w:rFonts w:hint="eastAsia"/>
          <w:lang w:eastAsia="ko-KR"/>
        </w:rPr>
        <w:t>데이터</w:t>
      </w:r>
      <w:r w:rsidR="008569AF">
        <w:rPr>
          <w:rFonts w:hint="eastAsia"/>
          <w:lang w:eastAsia="ko-KR"/>
        </w:rPr>
        <w:t xml:space="preserve"> </w:t>
      </w:r>
      <w:r w:rsidR="008569AF">
        <w:rPr>
          <w:rFonts w:hint="eastAsia"/>
          <w:lang w:eastAsia="ko-KR"/>
        </w:rPr>
        <w:t>분석</w:t>
      </w:r>
    </w:p>
    <w:p w14:paraId="083B78B7" w14:textId="67915C02" w:rsidR="00DE7D20" w:rsidRDefault="00505726" w:rsidP="000F016F">
      <w:pPr>
        <w:pStyle w:val="CAADRIAtext"/>
        <w:rPr>
          <w:rFonts w:ascii="맑은 고딕" w:eastAsia="맑은 고딕" w:hAnsi="맑은 고딕"/>
          <w:sz w:val="20"/>
          <w:szCs w:val="20"/>
          <w:lang w:eastAsia="ko-KR"/>
        </w:rPr>
      </w:pPr>
      <w:r>
        <w:rPr>
          <w:rFonts w:ascii="맑은 고딕" w:eastAsia="맑은 고딕" w:hAnsi="맑은 고딕" w:hint="eastAsia"/>
          <w:noProof/>
          <w:sz w:val="20"/>
          <w:szCs w:val="20"/>
          <w:lang w:eastAsia="ko-KR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3E34EE97" wp14:editId="4B16C684">
                <wp:simplePos x="0" y="0"/>
                <wp:positionH relativeFrom="margin">
                  <wp:align>center</wp:align>
                </wp:positionH>
                <wp:positionV relativeFrom="paragraph">
                  <wp:posOffset>500380</wp:posOffset>
                </wp:positionV>
                <wp:extent cx="5611495" cy="3870325"/>
                <wp:effectExtent l="0" t="0" r="8255" b="0"/>
                <wp:wrapSquare wrapText="bothSides"/>
                <wp:docPr id="17" name="그룹 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11495" cy="3870325"/>
                          <a:chOff x="0" y="0"/>
                          <a:chExt cx="6051550" cy="4150360"/>
                        </a:xfrm>
                      </wpg:grpSpPr>
                      <pic:pic xmlns:pic="http://schemas.openxmlformats.org/drawingml/2006/picture">
                        <pic:nvPicPr>
                          <pic:cNvPr id="16" name="그림 16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990725"/>
                            <a:ext cx="6051550" cy="21596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14" name="그림 14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575" y="0"/>
                            <a:ext cx="5997575" cy="215963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9F1F388" id="그룹 17" o:spid="_x0000_s1026" style="position:absolute;left:0;text-align:left;margin-left:0;margin-top:39.4pt;width:441.85pt;height:304.75pt;z-index:251661312;mso-position-horizontal:center;mso-position-horizontal-relative:margin;mso-width-relative:margin;mso-height-relative:margin" coordsize="60515,415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sg9+BQMAADsJAAAOAAAAZHJzL2Uyb0RvYy54bWzsVt1q2zAYvR/sHYTv&#10;U//EjmPTpHRJWwbdFvbzAIosx6K2JCQlaRl7msFeYRvsibaX2CfZydIksNKLQWEXcfT76XznO8fy&#10;6dltU6MVVZoJPvLCk8BDlBNRML4YeR/eX/aGHtIG8wLXgtORd0e1dzZ+/ux0LXMaiUrUBVUIgnCd&#10;r+XIq4yRue9rUtEG6xMhKYfJUqgGG+iqhV8ovIboTe1HQTDw10IVUglCtYbRaTvpjV38sqTEvClL&#10;TQ2qRx5gM+6p3HNun/74FOcLhWXFSAcDPwJFgxmHQ7ehpthgtFTsIFTDiBJalOaEiMYXZckIdTlA&#10;NmGwl82VEkvpclnk64Xc0gTU7vH06LDk9WqmECugdqmHOG6gRj+/fvv1+TuCAWBnLRc5LLpS8p2c&#10;qW5g0fZswrelauw/pIJuHa93W17prUEEBpNBGMZZ4iECc/1hGvSjpGWeVFCeg32kuuh2DoIkTBIo&#10;nN0Zh0nQH7ia+ZuDfYtvC0cyksOvIwpaB0T9XVCwyywV9bogzYNiNFjdLGUPaiqxYXNWM3Pn9AnV&#10;s6D4asbITLWdHc4Hu5x/+YHCgeXF7rCL2i3YpnQtyI1GXEwqzBf0XEtQNtTMrvbvL3fde+fNayYv&#10;WV3bMtl2lxm4YE9FR8hpFToVZNlQblrLKVpDkoLrikntIZXTZk5BQeplEUKlwO4GVCQV48Z5AmRw&#10;rY093QrCueJjNDwPgix60ZskwaQXB+lF7zyL014aXKRxEA/DSTj5ZHeHcb7UFNLH9VSyDjqMHoA/&#10;aoHuZdGay5kUrbB7FVjiHKDNv4MIQ5Yhi1Ur8hZIhnXQNooaUtlmCUR247B4O+FY/0O0LYkGv6D5&#10;+pUogA28NMKRcdQvYZYF6cYTG9fc034UJtmg71yz1T4IQ2lzRUWDbAMKAHjdIXgF2bQZbpZY7FxY&#10;GWwkY/F16gG4reqg8XTME++bJ37a5on+m8e9pR5snmiYpHCrHLlwsix1U/ba+AfWcbcQ3NDuXdJ9&#10;TdhPgN0+tHe/eca/AQAA//8DAFBLAwQKAAAAAAAAACEA6HWyOwBUAQAAVAEAFAAAAGRycy9tZWRp&#10;YS9pbWFnZTEucG5niVBORw0KGgoAAAANSUhEUgAABUYAAAHkCAYAAAGF3cUBAAAAAXNSR0IArs4c&#10;6QAAAARnQU1BAACxjwv8YQUAAAAJcEhZcwAAIdUAACHVAQSctJ0AAP+lSURBVHhe7J0HmBRV1v5H&#10;XVfddffb6P43fvttjrq6a9Zdc0TJWUFEJK2ggkrOgqCCggiIBFEJIiBJEAWRIElyBgHJSVCRpKjn&#10;37/TXePQ9AyTeqp75v09z5nuqq6uqqm+99z3npsyTIgUR4lUpDxKpCLlUSIVKY8SqUh5ijSRfvXV&#10;V25Hjhyxzz//3DZv3myjR4+2L7/80o3PoF+/fv6ajvB/fPbZZ/7/QefOnf318OHDduzYMX//9NNP&#10;+2s6cv7552f+jvyP48ePt0suucT279+f+T/feuutvl1YFHkive6662z27NlWtmxZW7NmjVWoUMHK&#10;lCljH330kVWpUiXzuHRl6tSp1qNHD//hdu7caTfccIM99thjtmnTJuvevbsfM3z4cH9NR5YsWWLL&#10;li1z5/Lqq6/69uWXX27Tp0+PHWF222232XvvvRfbKjgq7kXK44kUN33nnXfazTffbM2bN7ehQ4fa&#10;Bx98kOmyH3jgAX9NRyh6T8Ynn3wSe5d+3HfffbF3xRN+P0+kvPniiy9cK5Iwd+zYYRs3brT169f7&#10;gQ8++KC/piNKpOlNZiI9GZmJtFSp6GsawT/57rvvesUlgMrN9u3bbeLEib7dpEkTf01HlEhjpHsi&#10;PRnypKmLEmmMdE+klAyPPPKI1ytq165tvXv3tkWLFrmNGTMmdmR6okQaQ540dVEijaFEmrookcZQ&#10;Ik1dlEhjKJGmLpmJ9Oqrr7Y6derYf//7X+vWrZsNGzbMJkyY4K+gRJq6BBUnDNK5STkRmYl01KhR&#10;Hkt85ZVXrG/fvt7W3KFDB+vatasfqESaupBIO3XqZHfccYf3g6DFcOzYsbZ161ZbvHixt6/v2bMn&#10;dnT6kZlIT0a6J9JatWq5h6FVjebemTNnWpcuXax+/fq+nx80XZEmjSFPmrookcZQIk1dlEhjKJGm&#10;LkqkMZRIUxcSaVC7R1/HW7qjRBqjOHhSKoREaagMMiqAnl0M7eB/C4atpCNKpDFU3KcumYmU3jP0&#10;vq9UqZJVq1bNatSo4b1patas6QcqkaYuJSaRNm3a1Dp27GgNGzb0Vifs/vvvz3wA6Z5I27Zta61a&#10;tbLWrVt7i1r//v1t8uTJtmLFCj9GiTR1yUykJyPdEykJ8rXXXvPESYasWLGilxYtW7b0Y5RIU5e8&#10;J9KLLoq+phH8kydDiTT1mDUr+qpEGiPdE2mzZs28Vl+5cmWXai+88ILPabB27Vp78803fTxXunHX&#10;XdHXgiVSZuH4z39iG6lLQRLpl19FexalMsXVkxZOIs2IfBXbti22IzXJTyIlCH5K61Mso12G/bTz&#10;T2N7UxMl0hgnJNIggQaWwuQnkTZ7o5kn0MA+++Lk5wgLJdIYxyXSM844MZE+80z08xQkr4l06LKh&#10;xyVQt5YZKdvEWGISKZ2dn3rqKe88++ijj3qnZ2Z+e/HFF/3AkyZSLEXJayI9IYHG7AeP/iB2RGpR&#10;YhIpvfIJcjPbG0Y8keA+Q0rguESaKIFiffpEj0kx+Cfp7MxMfo8//ri3qJUqVcrHqTMzHJ/lJpFi&#10;qQiJFC9PYwWxXzp49+rVyxYuXOgz2/E/piMFK+4TJdDAUhD+SYZRMK8Vc1yRII8ePeqJMyjCc5tI&#10;z2pzVuyo1EGaNEauE+lPfhI9LoXgnzwZuU2k2IZ9G2JHpgb5TaSRfGrf/a5ZbBhbypG8RIr96EfR&#10;Y1OEwk6k2IEjB2JHh09+Emmin+3IkdiHKUJyEymWQiQjkbq1To3/M6+JNNHPFVgqBTCSn0ix730v&#10;+p2QSVoijdmZ7c60Y1+E16m4MBMplioUTSINLGSSnUgD+9tTf7ORy0bGzlJ0kEipBDJLNxGa+fPn&#10;2759+3xxjHvuucdKly593JDtRD9RVvvZz2IHhkzRJtLAvvENs0ceiZ6nCCmqRJrVvtH8G1ZvTL3Y&#10;GZNLYXvSwMIu+k9IpLxhJuSPP/7YpyP/8MMPbe/evf4KhZJIc2unnJJ4f7whJ848M3pfORBGIj3O&#10;2mbYK8tfiZ298ElWIsXeeSf2pRA4IZGOGDHC2rRpY0OGDLFZs2b5fPks7xL0XM9c2KEoEml+jM6H&#10;WQebdewYexP9Jyn6iIlSLBIvfeONN7xlrW7dur6frm0BCRNaIduvuv7Km1rvH3+/fXbs5JkoJ5KZ&#10;SAPbtCn25SIknOK+KOx3v6P5zOycc6L3GyF0T5oXi3hd7LS2p9mprU+1BuMbxO4qe4oikWa1deti&#10;J0oyxTeRZrUYaZVIc7BBCwdltpAdPHrQX6GoE2lWixRESUOJNI50SKSBPTv/WX8NCBIp0oWe+fxW&#10;TNm5LuLykG6DBw8+bgW+RI+qMO2OOwqn0hXrNqJEGpBOiTSwgDA9aV7sO98x+9OfzH7zG7Prr4/e&#10;y5tvslxR9H08SqRxKJGmnimRxqFEmnqmRBqHEmnqmRJpHEqkqWe5TqSsrAYcyErON954o78WxIJz&#10;ZWc177or4f682NEs1wjCNolgjXZqwVm/W1B74oknEu4vTGN+/KzbOfHwww8fd+zJbPHiRQn3B8a6&#10;/Yn258XGjRubcH92lmMijefAgZz7UfI5rTrZQYJhHk0unAg82kcffXScZ8vKoUOHMlfZyA6uQRNv&#10;bjxoPDklaMjp3uDgwYP+DGheTgQjAnJ6RsH1g+eUCK7BfWR3jZOR0//I/8Yzzg6ujfF/JCKn+w7g&#10;t+ca2aUl/i8saxrJUyJdvXp17F1irr/+erv11ltjWyfCw73tttt8lYxEMACQh0BuTQTzb9arV8+e&#10;fPLJbH9o5uK85ZZbrHHjxrE9uads2bI5/og8vKA/QyL43xiiQv+HRJBx6KHE/5AI/ifuf+DAgT55&#10;XCKYjWTLli35TqTP5DCyl3NmbSKOh8zPWqWMp0oEz47/kWZ1BncmgnOwIgozrCSCZ/jpp5/a7bff&#10;HtuTx0QqRBgokYqUR4lUpDxKpCLlUSIVKY8SqUh5lEhFyqNEKlIeJVKR8hRpIv3LX/5iR44c8ZYJ&#10;mr1Yl/3cc889rhmMVh+OSUe++93v2rPPPuv/H02HzExI2zlNhUELGa1RrEmfjgRNnvw+/F7MyT9x&#10;4kTfjwWtdYU9k1+RJtK5c+f6CNSXXnrJR2wuWbLEzj//fJ/QIKBKlSr2/PPPx7bSC5rynnvuObvh&#10;hhv8h3znnXd8ikkSLP8v0GzavXt3f59ukBAvu+wynyqUhej4/apXr+4TUOzZs8c7vkDW37MwUHEv&#10;Up4MJl1lIS6KJiaXxRvQRY9JWHPqEZMO5NQjqyTBHAPpCrIig8kS6FlD7xyKKH7YrPoinVEijZL2&#10;iTT2vlhCIqXbFwtwMbQXLTVjxgxfG+Cqq66yqlWr2q5du2JHF1+CRBqRymlHiUikQok0pSkpifSt&#10;t96yHj16+HCYDRs2eOnB/x70oFciTWHkSaMokaYwSqRRlEhTkZ07/UWJNIoSaSpSsaK/KJFGSftE&#10;yujEcuXK2UMPPWTjxo3LHInIqM3sRvSlPCUskTJCk/+VH5TKEiMyA4Ni4UmZIIFgPjsI4geWtj9y&#10;CUukLODAWrAzZ860Dz74ILN2j6MB4sKg4j6VyJJIGSffoUMHGz9+vPdQql+/vq/BySuhm5KQkKVJ&#10;UxFp0uNQIk1FlEiPQ4k0FVEiPQ4l0lSkhCXSoMd8UOENesoH+5VIU5FinkgPfx4NLQUwmoHKYPny&#10;5X3qybffftuHqQT/v2r3qUgJS6QnI+096Ysvvmjt27f36fjoQUPHZ4LDFBXZTWGY8iiRHkfaJ1Lm&#10;q+zZs6dNmjTJA8FBIuUHzu8cmKGTJZFiwYgD/mEaLWi8oEikI3Q6UuISaex98SJLIuWfnDNnTmbi&#10;ZDwX66hec8013jM/K1f3uzr2LrVRIs2JSM0xLchncX/d89fF3qU2SqQ5oUSaEsQn0j//+c9eg2ey&#10;jWXLlvm07/zvwWjfkptIb7kl9iYFKaREWurFUrF3qYU8aU4EiTTrgjupSAETKQHxYL0k3qcaSqQ5&#10;kSiR3n9/dF8qkc9Eelbbs/zV150PFvZqk3oZUYk0J+ifeMopxydSLNXIZyL9Zptvfp04s9jnX+S8&#10;oFdRU+ISKf0s6cHNDxq09/IBi0ERNz2O+MQZ2K9+FTsgRchnIk2UQANLJUpcIr0/UlwTyN+6dasn&#10;VoYfEE8cOnSotWzZMnZojEQJNLBUIksixajxtm7d2heyqly5ss97tXz5cv+fs5IocQb2h6f+EDsq&#10;fOITaZ8+fbxBZtasWe5Y6JGPs6FRBkpWcZ8ocQY2bVrsoBQgLpGyHCGv/Gi8Z/pFMuLKlSv9uIBE&#10;iTOrfflVzksSFhX59aS//a2/pBWFm0ixVCEJxb1bpEKVChQkka5d62/txz9m9e3o+1Sm8BMplgok&#10;K5FG7LQ2p8WODo+CJFKWfv3b347/yagLpyrJSaRY2CQxkQZ2Qe8LYt8qegqSSBP9XNjTT/shKUfy&#10;EikWqZiERqloS1EyE6lbmwzrN79f7NtFRzISKZaC7RZJTqQYwicMIrV4SHoiDSySWF9YlP0S3IVN&#10;/LWGDBliO2NTCwH/N+32wdz1Qc/8kyVSLNVIfiIN7JJLzLJZ4z0pFHUizWqRylW9cfW8OTVZTaoD&#10;Fg6IvcsdufWkgT35pB+eEngizWkK8hMecqL/qDAtUWtWdvaNb5h99FHsxuIIM5FmNZpXW2XYsS+P&#10;xa5QOCQ7kQaWCmQm0ptuusnuuusu76nO/E8sd7Jp0yYP8h9Hov8kFWxA3I9Wpoy/BImU+a1YlofO&#10;zizjwv/KpLMsXkG3toCECa2wLZJof/fk7+zcnufGrpp3iiqRYqeFHMwouuK+qIzhLjVrnpBIc0vC&#10;RFWUFtG2bhEP/MmRT2zB1gWxOzseEnpeKEgijbeirlwVv0QaWLom0uysdYbdP/br3mZhJtLAvvUt&#10;s6ZN/bRJRYk0joQJJNUs5mmzMm3aNOvfv78tWLDAV1NBwlHH4BXyUrsviFWubMaKlAX1ti9kCV4o&#10;kcaRMFGkouWxeTYZnjQvRiSSV4I8P/8568f67TiR6oHt3h3biJG1X5MSaRwJE0QqWpol0vxYgBJp&#10;HAkTRCqaEmkOJDpbKpoS6XEokaaiKZEeR7FOpMwRxUG5tXnz5yfcH9j2HTsS7s+LDR02LOH+7Cwn&#10;SMTBcJnc2IgRIxLuz4t9dvSzhPsDY977RPuzs5wIphGiszfHsp5q/PfzasG5srOKFSsm3J8Xy3oN&#10;Wj1zTKTx5NQWzZioYLWLRDCkgU4PwVKC8XDunM4P3DTnoHd9Ipi7CuO4/BAshJAIEnRO9xfcf07H&#10;cA7uPbsl2rl3Ps/uPvi/WC0mv/Ab5QQLQpBps4P/jc+zK6G4d1rwsvt9+L9yU7qRjrL+hnlKpI8/&#10;/njs3YnwgPv1y77bGjG7l19+2Zo0aRLbczw8AHLQ2rVrPeaXCG5+4sSJPvtfIlivnx/ixhtvjO3J&#10;G2+88Ubs3Ylwb8OHD882EfLj0fTK0uxZm1qzMm/ePJ9L9PXXX4/tOR5Kro0bN/r4q0Rs3rzZf2gW&#10;qzhhkGQuONl3rr76aiubNT4UB4mvevXqETUVlVPx0OxMQo8fOxbA70+TdLt27bJNrGRCzs/CGwF5&#10;SqRChIESqUh5lEhFyqNEKlIeJVIhhCggcqRCCFFA5EiFEKKAyJEKIUQBkSMVQogCUmwdKb3pmJmb&#10;HnP0iqP314MPPmgXXnih97ajqyLv6V98/vnn2wsvvOCjgeltSFfPu+++O3YmswoVKnjvwpy6WYrC&#10;p1y5cta5c2fv/bl69Wq74YYb7J///Kf3xNy7d69PutOsWTNr1aqV99AEJt3p2rWrNWdYdQwmrIEB&#10;8ZPciKRCfmG1VHp3sgYePTPpyXnFFVfY888/7z13//Wvf9ncuXPtkksu8fEEM2bM8N+WLuf1skwd&#10;d+2119ott9ySOUI/1ZAizQYSAd2KMZGeBL+fCsD0JJ3yYKE50saNG7vKkxWdUWoznqUwQDUkuoYs&#10;ufbf//439gsUHNZ8SnQNWfKM2it50B0pnr9q1aq+nlGNGjXsxRdf9IFiNWvW9MWrLr74Yq8CM0CM&#10;AWBTp051mb5v3z7/AeGBBx6IvRNFBb9BYTpSUfTcd999sXcFJ5hXQRQd5D8caqEpUuKPx1GpUuyN&#10;SBaBI2X0NDHc7du3e0FIDLFOnTpeQBLrpdRkBDETd9eqVcsn8W7UqJENGzYsdiY50rBIpiPNYVC6&#10;KCSS70hjwX+RPAJHSkMMz58VARo2bOhOEcfK5yxrTC2CKiTT6jZo0MBWrFhhTZs29SkaAuRIwyGZ&#10;jjQdlzlON+RIiwGq2qc/gSOl9kBtonTp0l7Y0VOE3gfEPSdMmGBvvvmmvf/++76s+P79+712QQ1k&#10;8eLFmd+XIy165EiLAXKk6U/gSOnWQ5e9wEkyIR9dufiNV61a5Z+x1hivLMHJ63vvveevAXKkRY8c&#10;aTFAjjT9UdU+vZEjLQbIkaY/cqTpjRxpOlKxYuxNFDnS9EeONL2RI01H5EiLHXKk6c1xjvS2227z&#10;sa44wyFDhnjrIV1kateu7cOzWOmFUTSMmyW4/dZbb3lwvG/fvn4yVlo5oUO+HGnhI0da7AgcKd3T&#10;6L5WqVIlb62n1X7y5MnWtm1b7/fLe+aNoKWe35z8yTZj2AOCFeID5EiTjxRpOpKDI+3QoYO39pIZ&#10;ae2lhZfJIJ577jl79tlnvUsNnfSZwIOJP+rWret9TikYMTnScAgcKd2XghZ43gO/L/uCNQ+zew2Q&#10;Ii165EjTkZMoUn7QkSNHeuYbP368vzK0lwyHgqFLDYqGLjaspUi3mgA50nBQ1T69kSNNR1S1L3bI&#10;kaY3cqTpiBxpsUOONL2RI01H5EiLHXKk6Y0caToiR5rWfPnViRNMB46UWbqYXIYZuWgEpLX+1ltv&#10;tdtvv92PKVOmjPXo0cOntZw+fbo3Jq5bt+6431+OtOiRI01H5EjTmsOfH469+5rAkW7YsMF/TyYl&#10;odWeBkEyKN0OmRaRffTK4HXr1q3ekEjvjKzIkRY9cqTpiBxpWpOTIy0M5EiLnuMcKd1iqDo89NBD&#10;PkclkwDTNYYZ8ikZWTSMkpGuNJSELCbHdq9evfxkLGilDvlFgBxpWiNHWvyQIk1HcnCkdLSfN2+e&#10;V/3oS8pnTzzxhG3bts3uvfden3KNgpF9FJiMpAkKRqqI11xzjZ9HJA850uJH8h3pRRexJnJsQxQK&#10;RaxIr3v+utg7URjIkRY/5EjTETnStCYnR8p8FXfeeaevqUWorHz58vbKK6/46ry00NOaz9j6jRs3&#10;eq1j8+bNHpJjHfgAOdLkc9ddsTcxwnWkrD66e3dsQ+QaOdK05mSKlNZ5MiXtDzhLukMRevn444/9&#10;82B9d1rvYe/evf4aIEeafFLDkf7iF2a//rVZRuSy2Kmnxj4QuSIFHOmWj7ZYRtsMy2gXsWYZ9vkX&#10;n8c+ESdDVfv0J3xHSqt+4EDjbc2a2EEiR0J0pCijjFYxB5rVIk613rh6saNETsiRpj/hOdLt283+&#10;8IfEDjSrxatXcSJF7Ei/2eabtmbvmqgKbZ3AiQYWcaZ95vWJfUtkhxxp+hOOIz3nHLMzzkjsOBOZ&#10;yJkidqSntjnVvvfo9xI7zwT2zdbftH2H9sW+LeKRI01/TupIaS0sW7as7du3zzvaU5WjtRAIcnMw&#10;fRAJiDOD/jvvvOPHA2trn9AhH0eayFmezA6fmNhEjCJ2pImc5Uktok5FYnJypDQgtW7d2lvr2Vel&#10;ShXr1q2bO8fXXnvNpk6d6nPK7tq1y+eUpaGJYaVLlizx74McafIJR5EmcpQnMxqkVM1PTA6OtF69&#10;epktvfwWb775pk948fDDD1ujRo3s2muvtdGjR3vnfL7DMjG8YkzyPGXKFD9PVhI6ytxY68jvKE4g&#10;J0dKtyZWN6CFHjFDyz1dnPiNWWoEYYNg4TVYz37RokX+GhDvSP/0p9gbUWikjyPFTjlFzjQR6aBI&#10;A4so0wpDKsTOJKCoq/a//W30dfXq6GtAtWpmr74a2xB5Ir0caWCzZsVOJpx0cqSBtcpIOH1cSSQs&#10;R7p2rdkPfmCRGklUoyTKaq+/Hj1W5Ex6OlKMvqaRqqmIkI6ONIv9q9e/7NgXxy/YVpIIw5HeeuuJ&#10;WSon4ztfqtzLlvR1pIFRpDIiqiST5o40q53W4jQ78vmR2JVKBmE40kRZKTc2cmTsJOI40t+RxttH&#10;H8UuVIK47bbYmyjp7EhPsObFf5RUTo6U6SsZaz9w4EB76qmnvGFp1KhR3vg0btw4O3LkiM/qtX79&#10;em8oZOx906ZNrVWrVv59KExHip12WuxEIpPi50iz2tVXm336aezCxZji7EgTWdsMe2DSA/bZscL5&#10;H8NmwMIBsXdfEzjSZ555xtq1a+fvn3/+eX997LHHvFW+S5cu/tq1a1ff/+yzz/orvTDocRFQ2I40&#10;MLJ2xFeICMXbkWZnN91kVqWK2X/+Y7Zypdn775NizTp2NLvnHrMyZczuvdeMvnhMDMHn69aZVa/O&#10;E4r9IxHo23rggNnRo7EdEQgk0c+W2XfeeSd6Hq7HuZYvN2PN+Bo1zIYOjR63bZtFZEX0u9wLx+SV&#10;kuZIszEGCnyr/bes28xu9tx7z9m0jdNid5za5ORIC4NkOdKshmah8aqkclJHOmHCBO8EPDSS8ekU&#10;vDKS2Vu2bOlTd02bNs2/QLWCvor0UaQkpBQF+rwVWof8kmT0mcX59uhx8u5eY8ZEHX8WAkfKb8Jv&#10;hmqpW7eu76NfKb9RkyZNvON2586d7e233/YqYb9+/Wzu3LneATwgnRxpjtYywy7ud7H9oMsP7IeP&#10;/dAenf6oP59UoDg40ngrpHI8bcjRkZLQMDJi0ME32A4SYXavASmpSNPRaFQbPDj2ELPArFnZOFJ+&#10;J2a4X7Bggc9+T+FXp04dn/m+YsWK9sYbb/goNEam8TtVqFDB+vfv76/B711sHGke7Fsdv2UZbTLs&#10;h51+aD/p/BM7o90Z1nNOT1u2a5n//zM2fz3XZ2GQ0SLy+8aR7o40q/3oR2Z9+uAbYjdQDCmZVft0&#10;tv/9X7OzzjK7/PKv92XjSAuDkuhIC2RtI9Y6w87tea5N3zTdOr7d0Y4eyxL6SQB9auMpTo40O0Mb&#10;dOhgNmSI2bE07/0mR1ocTI40fSziNFu/2dqOfXnM/ufR/7FXV76acB6CwJHu3LnTQ2g33HCDh8mq&#10;Vq1qvXv3dnvrrbd83gtm0Wf4KAtSMt6ekM3s2bP9+5CqjvRkdu21FqlNmc2fH22OSGVq1469iSFH&#10;mo4mR5reloMjZT17xs4zKRATkpA5cZyE0IKx9suWLfPXYMz98uXLM0MzkK6ONDcWjMj64x/N/v53&#10;szPPNJs58/imhazvkwGKuk6d2EYMOdJ0NDnS9LYcHGlhUJwdaVHZ6adHX8eNo3Az+/GPzZ57LtrJ&#10;h/1ypMXB5EjT2+RI097kSIuDyZGmt8mRpr3JkRYHkyNNb5MjTXsrdEdas2ZN78AfIEdaBFaIjpRW&#10;YlqDGcMNcqRFYIXsSFnV4o477ohtyZEWhRW6I6XbBa2H2TFv3rzYu/xDN4+CgJPI2qqZH3L6H3ML&#10;XVUKSkH/j3hoDWa0U2GfNyuF8X+/z7DdAhI/eCSvFDQdQtYlQQqL6dOn+wjE7JgzZ07sXf5JVMDm&#10;hUOHDhU4jQVLHhUElmgpKDn9H/l2pCeDWWsYYpofrrjiCu/yMXbsWCtVqlRsb+7hH8aJktAY8cOk&#10;Dyjo3ML3GQXEsh0MueRc/D/xJX5OkHmvvvpqVwx0a2nRooUnyrwoSO6D9bOuuuoqV5CMRAomtkg2&#10;l156aWY3m7zCvTZs2NBnNOL7eT0Hx5eJqG/+d55XcB90EcotHM9z5zfAodSuXdu7C+WW4L4PHz7s&#10;v1v37t09DaACcwtpgGVBGHHGki9BdybWXioKuPeOzCuRD8iDFGIsQXNb3BwPuYFnx9BxBNUtt9xi&#10;PXv2tMqVK8c+PTl8v0OHDv7sGzRo4MOdMdJEbuEcF198sdecEX7333+/F4rH8jAqgHMwIxd+hHW1&#10;7r77bmvWrFns069JmiMlA3AT+SH4Lv9wfs7B97Hg+1SB86JK+A6JIGvVOXjNLRzPOYL/I9iXF/g+&#10;3+V7nIf/gXsqKqiy5AfuM7/PDfhfg/85v+fhufH8+B73k/V3yA0cH/x+wbV5HmznluAeCvo88ktB&#10;rsV3g2eWl/85IHj2wffTOQ9yD8F5ssuDSXOkQghRUpAjFUKIAiJHKoQQBUSOVAghCoCcqBBCFAA5&#10;USGEKAByokIIUQDkRIUQogDIiQohRAGQExVCiAIgJyqEEAVATlQIIQqAnKgQQhSAYutEmZ6N6az+&#10;8pe/+CwswewyzOrC65VXXmlDhgyx3bt3+zYz9qxdu9ZfmcElgOOHDx9uf/vb32J7RFGwbt06n5KO&#10;aQr5fYLfJJgdiAnCJ02a5FPWzZgxw3+npUuXZs6klBWmZ3vjjTd8GWNRdNx5552+LPSf/vSnzDwY&#10;zHDFb8q0j4MHD7bNmzdn5kGm5OM16+xL/J6jRo2y8847L7YntSi2TrRx48Z23XXX2QUXXOBzC44f&#10;P962bdvmPxAZk3kCmX8SJ9qkSRP/cVkj/Gc/+5mtX7/ejwNeH3/8cfvvf//r26JowIlSeD311FM+&#10;tyqT/jJHJ/OFMv8oE/iSqZgHtlu3bvbhhx/6fuaTJcNmXcN98uTJ7mjnsxi6KDLq1Klj1157rf3j&#10;H//wOXZHjBjh86uSp/r16+f58vrrr3cnWr9+fc+DzEv8q1/9yiehDqazw4neeuutx83wn0oUWyeK&#10;0yMz/eEPf7Cbb77ZJ3slEwI/1KBBg6xv377+A27ZssXXAG/UqJH9/e9/dwUbqBl+8I0bN7qDFUUH&#10;tQIy1TnnnOOTHE+cONFVJ78VTvXZZ5+1d999195++2175513rHXr1j6pNxMTo2pef/312JnMbrrp&#10;JleprVq1iu0RRQGTGqMoUaJM9sw2vwNQ8FETfPrpp120YEzOjrhhcmVWSwiEDHmRSdcvueQS3041&#10;FBPNhgMHDri6QQGJ9IMMyO+HifSEQjMd8qCcqBBCFIBCcaKUFJT8sqK1wozTErNKdA1Z8oz1vLI2&#10;oBQEFFuia8iSa4QAMwjgs0IhCzTR8ELwnUWi9u7dax999JHHClk07KWXXvK4VI0aNXxRKVo8A+Jb&#10;Q0XRUJhrmiteWPSQCQvTiYqih8axDIL3NMAQmKelk1Zs9q1evdr30xpKiUl3E1ZQxHnSKFO2bNnY&#10;aeREw0JONL2RE01/3IniIDds2OAtmvTR4pWWUUClsh18jlLFwfKDZXWcanwJBznR9EZONP1xJxp7&#10;XyDkRMMhcKLUDuiMTD86uoLww9IPr0ePHu4c6QZEnz0Kw+rVq3ur51133eUFY0C8Ey0/vHzsnUgW&#10;cqLpj5xomhM4UfqxVq1a1Xbu3Gm1a9e2CRMmeJ+8pk2beqz73HPPtUWLFnkQ/PDhw/bKK6/493bt&#10;2uWv7dq1O8GJ3vTiTbF3IlnIiaY/cqJpTuBE6Yz+8ssv27333mtTp05158lAApQoDvKtt97yY+nQ&#10;XK9ePW8wpGU/JyUqJ5p85ETTHznRNCeZMVE50eQjJ5r+yImmOXKi6U3gRKkR0GDLsEd6yNCgy7DH&#10;WbNm+SQr1Cg6d+5stWrVsrp16/p8EMS0mzdv7t/F5ETDQU40zZETTW+yKlHG/ONEcaZvvvmmT77B&#10;2PJNmzb5BDk4VGZF6tq1q1WrVs3DMqNHj84MyRCiEUWPnGiaIyea3mR1ojQOwty5c90xvvfee/4a&#10;zGaEM6U7IrOOffLJJz4gZuvWrf4dkBINBznRNEdONL1RTDT9kRNNc+RE0xs50fRHTjTNkRNNb+RE&#10;0x850TRHTjS9kRNNf+RE04kvv4y9+Ro50fRGTjT9kRNNJ44cib35GjnR9EZONP2RE00n5ESLHXKi&#10;6Y+caDohJ1rskBNNfzKdKMvSMuJhypQpPtyMWeyZ7Z6Jml988UWfYu2hhx7yYWcsgcpSEkytFiAn&#10;WgTIiRY7sjpRZteicz2vwTYwby/76XDPKxOlM6qJ93w/QE40HNyJ4jwZm9unTx//cV599VX/wRhe&#10;xigJHOfMmTP99bHHHvPxug0bNrR58+b5D0kiYLiaSDJyosWOwIkyOmnw4MHuCMl7DPFkVBLDPlk/&#10;n2GfzzzzjA/3ZDrD8uXL+1SHzNxFHgQ50XA4rjrPj8m0aThSHCivAwYM8OFlrK3EXJXMScni+6y5&#10;NG7cuNg3pUSLBDnRYkfgRFk3H2fIVIUoTSbRZojn888/b4sXL7bGjRvbCy+84BNqM80h65wxb+zY&#10;sWMzFSmrUoiiRzHRdCIHJ8rzL1WqlN14442euZioolmzZj6nKGqG0Axjsll8kMxG7WPhwoW+CCGQ&#10;EeVEi56s1fmgah68okgBp8rvE1Thg9fgfYCUaDjIiaYTOTjRG264wX73u9/55MzPPfecO1GcJFU+&#10;ahDUKIixsY/Mx+KDxNqoDgJOtWXLlv4+QE40+WR1ogVFTjQc5ETTiZNU5wm1oDSZ2QcHifpEqcyY&#10;McMdJ0uG8BpMn0Y4htcAKdGiR040/ZETTScUEy12yImmP3Ki6YScaLFDTjT9kRNNJ+REix1youmP&#10;nGg6ISda7JATTX/kRNMJOdFih5xo+iMnmk7IiRY75ETTHznRdEJOtNgROFG6mgUd53PzyvGBBciJ&#10;hoOcaDohJ5r2bPpoU+xdlMCJrlq1ykeUMVCCYZ68p78vjnHz5s2+EihDQunrO2rUKJ8YiCHa5cqV&#10;i51JTjQs5ETTCTnRtKfaq9Vi76Jkrc6jKh944AE7ePCgvfLKK644ly9f7vuD5ZOZhASHWqZMGRsz&#10;Zozdfvvtmd/ds2ePvxdFi5xoOiEnmvZk50QZYbZlyxbf98EHH/hrMKHIhg0b/BXnibNkqkpe9+3b&#10;lzm+HqREw0FONJ2QE017clKiBUVONBzkRNMJOdG0R060+OFOlKm2mK+Q2X7q1q3rs/0wkz0/SsWK&#10;FX1ii6pVq/qMP8z0Q9yG9xwTICdaBMiJpj1yosWPTCWKcwwmhh02bJjHWjp16uQthDVr1vTWQma2&#10;79atm7cK/ve//3XnyvG7du1yxyqSjJxo2iMnWvxwJ8oPyZIf27ZtswcffNCVKMt/ELhu0KCBz2SP&#10;UmUW7SeffNKdK9OoZXWcUqJFQA5OdNKkSdavXz+bPn26jR8/3rvDsNzLgQMH7PHHH/eJfdu2best&#10;vjhLCr82bdoc1zAhJ5p85ESLH4qJphM5OFGcZYUKFdwxDhw40O666y5bunSpT85M1xe6xrDcBGv3&#10;4ECnTZvmLcIsPwF0mZETTT5yosUPOdF0IgcnOnLkSI9ns4AZ4ZdHHnnEHejrr7/uHbOpZbBUCOtl&#10;jRgxItOB0pE7IN6J/r3X32PvRGEhJ1r8SK4TveKK2BtRKBRxTFROtPCREy1+JNeJXnVV7I0oFORE&#10;0x450fQmSxNCJnKi6YScaNqTnRMlTk2DLaOUaARkQUH2s1Q5Qz9pFKTXDN0KCdVcFclb9JZ59tln&#10;/bsgJ5p8Erk5OdF0Qk407cnOie7fv98eeugh71GBE3333Xd9P+PjV65c6V0QX3vtNXeixLhvueUW&#10;XxqbRkScKMfSi0Ykl9RyopSekR9e5AE50bTnZNV5HOLu3bv9PSu3AstZs5+JSeiiRqMgjhbLmu+k&#10;RJNP6jhR5kW8/HKLFLGxHSJXpJgTbTa5WeydyC2KiaY34TvRIUPMzjzTLCNySeznPzebNSv2oTgp&#10;KeJEM5pnWEbbiLXLsHlb58X2itwgJ5rehO9EH3zwawca2P/7f9GqvTg5ITtRqpSPTHkk04G6Rd7v&#10;+GRH7AhxMuRE05twnejWrWa33nqiE8Vuvjl2kMiRkJ1op7c7He9AY3ZK61Ns7Z61saNETsiJpjfh&#10;OtEBAxI70MCkRk9OCE50+a7l/p4GjTPbn3mCAw2s5qs1/TiRM3Ki6U04TnTNGrOhQ80GDUrsPAN7&#10;9NHYl0S2hOBEl+5aahf3vNiemfVMQucZ2KmtT419S+SEnGh6E44THT3arHNns8qVEzvPrCZyJgQn&#10;umTXEstondhxxtuARQPs6LGjsW+LRMiJpjdF70R/+Uuzvn2jTjSR04y37t1jXxQJCcGJ1hpdK6HD&#10;zM7+8MQfvAFKJEZONL3J1onSafexxx7zH7RHjx4+ddrw4cNt7dq1Nnv2bJ+jctOmTZFa+VCfY5T5&#10;Kenwy3eCDJPQieIY+/XLvRPFDh6MfVmcQAhONJGjzNHaZtiynctiZxDxyImmNzkqUX5IlgfhR2UC&#10;5qlTp0Zq4JV9uBnjdq+77jqfg/Kee+7xY3r16uUT+jKKgkmcGaZ2AoFj/MY3jneUOdl558W+LE4g&#10;HZxoxM7veX7sDCKe7JwoDXcIlLfeestHLK1bt85X92T+VybZfvrppyNapLPnv/r169vFF1/s78mf&#10;AQwdFcklWyfKD8kPxI9ApmSeSSb4ZQmQ6tWruzNt0aKFVatWzYYMGeLLgzApwqBBg06uRPNjIjE5&#10;OFGW1W3WrJn/TvPnz7cpU6a4MtmxY4d98sknPmkzc4qSSZncgszHTPhVqlTx70PWDAn5daLYgaMH&#10;YmcRWcnOiZKPcKSsHMHrG2+84cM6Bw8e7HO+sooEQqVGjRq+RA9zxeJMWWEiyIMMDxXJJUclWlAK&#10;1YkuWBA7gTiOHJzoxx9/7M6RAg/H2b9/f8+MwaQUFJCEYAYMGOCKp06dOl6zKF26tH9O2KawlChW&#10;8eWKsbOIrOSkRN977z1/pRDEMQZrmK1evdprfThTfkPG1FMDJM+xBn1Aoup8gwaxN6JQSB8niokT&#10;ycGJEr9evHixZzqqgkBtge3gNXCoHAssQkgmDihMJ4p9eEgxuniKOiZ6yy2xN6JQSC8n+o9/xE4i&#10;MkmTmGimtY78juI4wnCitO3GExG39s47sQ2Ra9LLiWIRZSWykG5ONGI/7fzT2NkEhOFEBw6MbcRo&#10;3Tpqp55q9sMfmu3bF/tAnJT0c6Lf/a5Z27axk4l0dKLYQxMeip1RhOVEjx6NJp/vfOfEbIYzveyy&#10;6AyVImfSz4lif/yj2RdfxE5YwklTJ0rf0cv6RHKpCMWJMgMlPQf/9KfEWSyrJcrG4mvS04lif/1r&#10;4hWiShrp6kQDa51hb61/K3b2kklRO1FU5re/nThbZWdZVtEWcaSvE8U6doydtAST7k4Ui6jS09uc&#10;bo/Pejx2lZJFUTvRRFkpN6bmiMSktxPF3ngjduISSnFwooFFnOnwZcNjVyo5pIsTxcSJpL8TDezC&#10;C0tmnHTUqNibr0lbJxpYqwz7Zedf2srdJWO9rXRyoldfHTuJyKT4OFHsmmtKniNlXtY40t6JBhZR&#10;pve/fn/sysWX7JworzNnzvQBEEzsw1LI9erVs0aNGvnQXIZfs33XXXf5OPquXbv6uPqXXnrJRzlB&#10;YTtRTKswH0/xcqLYD35gds89sYuVAIqzE8UijvTs9mfbu1vete6ziue0iJVHVo69i5JViT7xxBM+&#10;vBN78MEHbcGCBT4st1OnTp5Rb7jhBh8rX6tWLT+me/fu/nrkyBEfDppo3flE2SavtkNLaGVS/Jxo&#10;VmP4xVfFfB7L4u5EE9gZbc+wFpNbxO4o/aky8usJXyCrEm3Tpo1POcnEMDjFiRMn+pwHDNtds2aN&#10;K03mO2DWNOZGYIISJiwJSIYSDWzy5NgJSzjF24kGdsopZmefbdazJ9PaxG6kmFACnWhgp7Y61W58&#10;4Ub7vx7/Z+s/XO9zAWDpRnZOtDBIphPFmNGypHfILxlONKudfrrZv/5l9uc/f72+PYr1f//XbNEi&#10;5n4zq1rVbM4csyVLop9v3BjtKDd7dnQ7YOnSr4+BXbui60Zt22b20ktmkyaZfetb0XMysw7HRlSF&#10;z9YfTDEXZBZSYn5SYwl2osdZpNr/jbbfsFNanWJLdi6xN9alT6+NdHaigdUswWsSZutEKdGDH4Bp&#10;toDp0oB5KAlcU4UIfnCMqsSnn37qx0BKOtHCMJRtov35Nc73ve+ZPfVUdMb/vDjT4Sd2CSqRTjSr&#10;RRwqdkqzU+yjwx/Z5198PStVKlIcnCh22mlmn3wSu0gJIkclyuSvOE4c5ujRoz0m8+ijj/oclUwE&#10;+8ILL/jrww8/bB06dPBZtYN5D/kO81meQKKnLzve7r7bIg/Z7L33Yg8tBzg+jsCJToooYX6PMWPG&#10;WM+ePSNCeIn/VsFE2xR6devWzXzlN2NSX+alDEhLJxpvbTLsb73+Zhf2vdDOaneWXdD7Apu2cVrs&#10;Pwqf4uJEAytp85XmqER79+7tqpP1lZgclmD2iBEjfBLfRx55xGe5v+OOOyJSvqbdeuutvv3MM89k&#10;xqVoITyBRE9dlr2NHWvWps3X1f6s0J2LY+LIqkSZzZ4uMSNHjvRuMcwb2rBhQ3eU/JZk2KVLl/pv&#10;NjZyLQpKWoSB7xTmzPYpZy0z7Nye51pGiww7u93Zdu5T59qhz6I54osvi66rXHFzooE1bVoyRmbn&#10;6ERRJsErZH1lfyILjoFiW50vasORsdQ0TjMrJ3Gib7/9tpUrV86aNGniXWBYuoXtVatWecGHI8Wh&#10;4jj50cm4KFFmwQ8oFko0L9Y2ul4+Y/r/X+f/Z+d0PseuH3i9NZncJHPp52NfFp5nGLFiRFp1ts+P&#10;RSo/NmFC7OLFkByr8wVFTjQJVq9e9Dkyi0QwBU8cJT4mmkxrk8WIvcbe3zfhPl9Dav/hvC0MN3Ll&#10;yGLvROON2SwL6d9LCeRE080qVDCrXPn4xq045ETDs+93+r79oPMP7LSWp9meg3vsthdvy1G5lkQn&#10;GlikgmQ7d5rt2RO7sTRFTrQ4WBxyoilkEbV6Xq/zbOYHM2393vWxp/g1ZV8uW2KdaLxRsaLHXrp1&#10;5ZYTLQ4Wh5xoClqs29Vvuv7Gbh9yuy3dudSuH3C9x16zc6K0MdAbhtg1S1yvXLnS152fPHmyNwp2&#10;7NjRMytj6OklE6w7z3f4LqSTE81qdOK//nqzhg1jN53C9O4de5MFOdF0szjkRFPcIo7zjlF3ZG7n&#10;pETpmsYSyHRDmzBhgo+LZ7IRlkxm8hF6VNBDhuGhjK3Hib711lvuROme+Nxzz/l5spIoCaWL/eIX&#10;ZtOmmc2YQQER+4dChvuKR0403SwOOdH0spyUKOvM4wyDpa+Dpa7ff/99d6j0pGDQC31/6ZdNt0Jm&#10;fQpIVyWaW6ODP/b3v5v95S9mLVpEp8vAIOv7ZMF9xCMnmm4Wh5xoepliosk1Rl6zginvyRrlykUn&#10;e2Nw4G9/azZ+fPS5rF0bHSy4Zk10O3C+WUd2x8MxnDceOdF0szjkRNPL5ERT3+iWVamSWbXIT0WX&#10;bZwtvQyDz+ORE003i0NONL1MTjT9LR450XSzOORE08vkRNPf4pETTTeLQ040vUxONP0tHjnRdLM4&#10;5ETTy+RE09/ikRNNN4tDTjS9TE40/S0eOdF0szjkRNPL5ETT3+KRE003i0NONL1MTjT9LZ58O9Hd&#10;u3fb1KlTM52nnGgRWRwFcaKsYV6NznAx5ESTb4XpRLdt2+bDPoMJ0eVEi8biybcTnT17tk/KzKS/&#10;vJIYCtteGTky4f68WJfHHku4Py92NJLIE+3Prb07Z07C/XkxnF2i/Vh+YdndwHFyHjJz1vNee+21&#10;x23nx1heJtH+3NqWLVtOuK+8Wk7PLrc2atSohPvzZJ8l2BexYAKRvIIDZZw9E5UkKw8OHfpywv15&#10;sZ49n064Py/22WdHE+7PrU2fPj3h/rwYk5sn2s+Q3Hw5UX60zp075zsB5Iass67nl/XrT5ySLK8U&#10;9H9krHNBYVx1YTNz5kxbtmxZbOtE5s6dG3uXfxKuvZUHGCte0OdfGM9uJ5NhFpDCzitFkQeZEKWg&#10;4OQLCv9rQQgW4CwIrFuWHflyorkh62qgeYEH9tFHH3niyE8m5HtMKcYr60bl5zwso0EJw/eZmowS&#10;P+uibicj6zX5fnBPnCe3UMoF3+F5QEGdUl4Inl1+4Lv8/jjBvPzPAcHvR5iI9BD8HrmF7/Lcg7QE&#10;bOcFrs1vwP0H4Sr+r7zA7xWkhWDFXKwoCNJcfgjSXPAc80pwbV4Lkge5j6x5kGeYW/jtg2sG98A9&#10;5cUhUwvityft5ZQHk+JEr7zySp+FJi83HECp0aBBA59HkX88r5mQ75QpU8b69Onj10dtsS/rjDcn&#10;g+NZPZMqLYqtdu3atm7dutinJ4fvY/wAPPRu3br5j0CVILdw78zogz300EN+/5wzJ/VYmJDw2rZt&#10;G9vKG5dffrk/r9dff91KlSoV25t7+D/JRISNbrzxRnvyySePi9+eDL7fpUsXd+RMI8fvwP/z+OOP&#10;x444OTz/K664wq87b948a9q0qf+GeXGC3Effvn3t6quvtl27dlnVqlVPiD0nC+YcXbBggd9DXiHe&#10;ymKUrPLL9/Oaj/kOeZDfjWfPfXAOnkFu4Rz4kKuuusq/X6dOHX/NLXwfIx3hPJlqkLx4Nyvs5hLu&#10;ec6cOZ4OmzVrZhs2bPB9LAKZlaQ40UqVKnnDE/9EXsH788/iRAmW5+cHvO2222z48OHeAMY/TuJP&#10;FHjPDjIKD46pyXB8OHX+n9yC42feR0owpjLr16+fr7RJhs4tJGRigiQAqlXcP/8H/09RwHWeYn38&#10;fMDvd9111/lqsbfffntsb+6hsYRzvPLKK1ahQgVfcZaF93ILaYCJjElLOFJ+gw8++MCGDBkSO+Lk&#10;kP5QPhSgr732mk+ATHgoL4U66ZA0wD3wHG655RZ3TkUB12Ze0vzkQRwPYaihQ4f6CsB5PQd5luuz&#10;YOLmzZttzZo1npfyomr57Vh5mO/x27PUN7Hp3MJz79Spk/9e3MOLL77ok13npTGWUASOn9+PcyDw&#10;SJfky6wkrTqf32oLPxgPEILXvBB8P+t5SBR5gR+A7/B9EgTnYl9u4Xi+n/Ue+D7buSW4B64fnCN4&#10;LQoKci2+GzyzvPzPAXwfC75PRshLYcp3eHZ8L/g/8vr/cHzwGwa/fV7Pwff5Lt/jPPwPeXHCBSW/&#10;ebCgaY7/Nfif83ueIP0H58Hy8uw4Pvj9gmvn9XlwfG7SUdKcqBBClATkRIUQogDIiQohRAGQExVC&#10;iAIgJyqEEAVATlQIIQqAnKgQQhQAOVEhhBBCCBEaEqNCCCGEECI0JEaFEEIIIURoSIwKIYQQQojQ&#10;kBgVQgghhBChITEqhBBCCCFCQ2JUCCGEEEKEhsSoEEIIIYQIDYlRIYQQQggRGhKjacZXX31la9as&#10;sVWrVvl7mDNnjn3xxRf+Pjfs2rXL3nrrLZs+fbrt3r3bjh49anPnzs08H3z00UfHXSMnvvzyS3vv&#10;vfds0qRJfl6+K0Rx5eDBg/b222/boUOHfHvTpk22detWf58bjh07ZvPnz7cpU6bY4sWLfXv9+vW2&#10;b9++2BFRyFPBNXIDx+IL3njjDVuxYoXnSyGKI5RLpPF169YdVw7mprwK2LFjh7355pv2zjvv2Icf&#10;fmiHDx+2BQsWHHcO8iTlbW7LQfI15SB5m7JV5B6J0TSDTHH//fdbo0aNrFu3bp4Bzj//fPv444/t&#10;kUcesQoVKliVKlU8o23ZssWuvvpqa9iwoZUpU8a3Z86caeXKlbM9e/bYZ5995ucj01x44YW+/eij&#10;j1q/fv1s4cKF1qJFCxeWF198sT344IN2++232+TJk0/ImJ9//rndcccd9sEHH7go/tOf/mQ7d+6M&#10;fSpE8YIC8Oabb7ZSpUp5PuvRo4fnGSp0ZcuWdevfv7/nhZtuusnzZfny5e2pp55y4XnVVVfZu+++&#10;6+IxEIzktdmzZ3vBV61aNc8/1atXt82bN1v37t09z9955512zz332KeffurfyUrXrl39PoK8ySv5&#10;UojiCPmmTp069t///td69+7t2+edd55XFB944AEvB8kvBF5WrlxpN954o9WrV8/3k7def/11/3zv&#10;3r2Z+YS89u9//9uDM23atLEhQ4bYrFmzrFOnTi5Wr7jiCs+HpUuX9kBOfDnI9ypWrGgbN250EXvR&#10;RRd5OStyh8RomkEGaNy4sc2bN8/GjRvnhdi//vUvGzBggPXq1cs/J6JJpiNawytQAySDAcccOHDA&#10;C79LL73UNmzYYH/84x89I1LQAjVEMjUi94ILLvB9ZFwKSDJdVsjMlStXtgkTJtjAgQM90+YloiNE&#10;OkEeoUL3ySef2C233GKtW7e2Pn36eIFH5Y2CsWrVqrZs2TK7/PLLvRJ45MgRryRSOAJ5hkoglbiX&#10;XnrJWrVqZddee6117NjRBStQgSTq2rlzZ4+0kG8RtFQI42nbtq3fA/CdESNGeIVViOJIIEbJY0OH&#10;DrUuXbp4OUUeGDRokOeVJUuW2F133eUR1Fq1avn3xowZY08++aS/5xjy8LRp07zsoyL45z//2d+T&#10;h2DGjBnWsmVLL/vIy7B9+3arWbPmCZW9QIzyOZ9xf4nyqkiMxGiaQQaithYUau+//77X4IhqkumI&#10;yEydOtUzAxmNJjugQETAUnOcOHGiPffcc/bqq6/a/v37fR/vyeDbtm1zUcn5uQ6FKJ8BzRg0w8dn&#10;QiJA7Ee4AtcNviNEcQPBSSFDfiHtv/jii14BJB+NGjXKBg8e7PmHvErhR8UPgYmg5BjyKd8hr9JM&#10;zzmIqlKI8Z78yXua+8hLtFKQfznf0qVLPYITD/dCFGbkyJGet7kW+VWI4gjpnegkIhHIf+Qp9iNC&#10;yQM0v5PvOIZuNUDghc8pqwjmcNzo0aM9j2LkV85BKx/5j/KQvEle4jigZYLyjryaFbb5PoL4+eef&#10;t0WLFvm5RO6QGBV5ggyH+H3ooYfs4Ycf9lcKTyFE0YAwbd68uec/rFmzZl5pFEIUDYhcBGfWcpAI&#10;q8g/KSVGiRrQlEVoXSYr7nbfffedEGUOGyJxyoOykmJ0eUq1PEhrlfKgrCQY3R2aNGniedDFKH0L&#10;6cxbv359e/nll10U0umeDr+rV6/2JmD6I957772ZfZd4ZZswN58T1uZ4+k8RxiZDcQ7OSd8oau5P&#10;P/2096OgryLniId+hgyUEaK4Q4QZMUreSSUQo/RfFKK4QwGYinmQwTIMJBWiuEPeY1BYphilT8Vr&#10;r71mPXv29JHXTZs29T5LdMhl9CZ9MehfgYCsW7euT6EQdI7nM/pu/PWvf/XQ9fLly70zPedA5HIO&#10;Ro+OHTvW+1MAwpfzBzD6jFHfjApn0IwQxR2JUSHCRWJUiHA5QYwyCIbpQxi12b59exeUjD5r166d&#10;Rz7pGI8oZRQaYpEv8srxDRo08MxDP0IKMSKhRFMZjc20C/SnQMgSHSWSymhRxGp8519QZFSUFCRG&#10;hQgXiVEhwuUEMZoq5EqMqqO+KAbEi1G26d7CiM5gMAqvdJkJ4FiOCSpywXfIyEDLBdu0RvAeYxQo&#10;+SrYDs6R3SjP3IjRI58rD4r0J53FqCZKEMWB9Bajt94aeyNE+hIvRpnjjgnS+/bt6wL0scce8yl9&#10;mEaIuSiZJ5apgOgKw9yWTO9TqVIlz8S0NjDlTzBhM1NzcSyTNbOKD4Ub88AyZx7n5xjOgSiNJzdi&#10;9MYhN8beCZG+pLMYvf762Bsh0pj0FqOlSsXeCJG+xItRMiMikUgmI2kRkswLS8HEqEMGDAZCkpWw&#10;GDDIxOpETxGjzJ1H32wEJt1imHaEbjScgxVHWNUnEKPks9tuu+04MRpEWTn2ZGL0phdvir0TIn1J&#10;ZzF6ww2xN0KkMRKjQoRMvBgl4kkUlMhk0IROhJTJmWleB4Qns1TwXeA7bCNQgeM4PmuzPAKTcwbb&#10;nCNYJSgRuYmMSoyK4oDEqBDhIjEqRMjEi9FUQWJUlBTixSivLJnM3Id0a2EKQlawo2WC1gYqcGvX&#10;rvWBuD169PDvk1+YwpAlI6nkka8ZDMxAXlb74TvMInP33XfbzJkzvUJIK0YwLSIVyngkRkVJQWJU&#10;iJCRGBUiXLKLjLIuObPHsFQrohAB2a9fP18Okv0ITPpiM/c2XWVY+nXHjh0+swx9vZmNhhaIGjVq&#10;eNcYpkwEpkNkiUquybVZUpJZaDg/cN3q1at7NxyJUVESkBgVImQkRoUIl0RilOhmxYoVM2e1YE7s&#10;wYMH+/zadIEhcsriLURL6bc9efJkn1ObKQzp183AQgTlE0884UZXG6KgiNmyZct6lxqmTESgcm76&#10;aMejyKgoKUiMChEyEqNChEt2kdGwkRgVJQWJUSFCRmJUiHCRGBUiXCRGhQgZiVEhwkViVIhwkRgV&#10;ImQkRoUIF4lRIcJFYlSIkJEYFSJcJEaFCBeJUSGSyZEjZuXLxzYSIzEqRLhIjAoRLhKjQiQTxGjF&#10;irGNxEiMChEuEqNChIvEqBDJRGJUiJRHYlSIcMlWjFIQsSoES5QxGe/YsWNt/fr1vkIEa1xPmjTJ&#10;FixY4CtQcMysWbNs+vTpPjkwxyxdutRef/11nziYbSYAHj9+vG3bts232c/nLIeWaG1siVFRLJAY&#10;FSLlkRgVIlxOEKMIxYkTJ/r6u7Vq1bKVK1daw4YNXTAOHDjQRSmrSvAFhCTr8rIixfvvv+9LobFE&#10;2iuvvGJvvvmmC1NWp1i4cKF17NjRz43AZFk01us9fPiwr9HLefkM9u7da0899ZR16tTJHnjgAd+X&#10;LRKjItWRGBUi5YkXo2yzuhLLdg4YMMC3Kesot1h7nuNYZYl15iknCa5s377d17JnH8uAEqShbKRM&#10;ZPlQ8nm3bt18FSbyFWUqARo+Zx9BnngkRkVJ4QQxyhvWxUVcsi4u0dDrr7/etmzZkik6yXAITJYy&#10;C8Rk3759bcSIEZ5hV69e7cdyTO3atT1D3XHHHbZhwwa76KKLPOOydi9r+jZp0sSPC8RogCKjolgg&#10;MSpEyhMvRidMmGClS5f2Moo15wnKPPLII15OvfzyyzZ06FAv0xCUK1as8OAJZR5lJ/mGIEz//v09&#10;8MI5We6T9e0Ro5yja9euHvSpV6+eX3vOnDm+LGhQDhLY4RiEL+fOCYlRURw4QYymChKjoliQTzFK&#10;oUSB9Oyzz/r+NWvWWPv27b1rDJ9RwaOwIuJCgcgxRHAw8g7HUNhR+O3Zs8e3Fy1a5AXb2rVrfZtI&#10;DudgTe1EXWUkRkVJIV6MkoeIghKxJM/wOXmB7aBVb+TIkd5KWKZMGc9jCFEEbKVKlWz+/PkeGS1X&#10;rpzVqFHDBg0a5Odo3ry5R1IJ0pDvX3rpJf+8QoUKvt59PIqMipKCxKgQySQfYpTtF1980ebNm+eF&#10;Ft1hWrRo4QISsTlmzBhvneA4PqNbC5GYrVu32u7duz1CQ0vF3LlzvasMx/L+8ccf93OQ4YnY0Dpx&#10;9OhR7+s9ePBg/wwQwRTARIKIzOSExKgoDsSL0VRBYlSUFCRGhUgm+RCjRClJ/wcPHrTKlSu7wKSr&#10;DN1ZqlSp4ts079F/GxFKE+KoUaOsbdu21qVLFxs2bJhHacqXL++RU/peHzhwwCM2iNDzzz/fRWrj&#10;xo29zxrnpPtNIEYDFBkVJQWJUSHCRWJUiGSSz2b6VEBiVJQUJEaFCBeJUSGSicSoECmPxKgQ4SIx&#10;KkQykRgVIuWRGBUiXCRGhUgmEqNCpDwSo0KEi8SoEMlEYlSIlEdiVIhwkRgVIplIjAqR8kiMChEu&#10;EqNCJBOJUSFSHolRIcJFYlSIZCIxKkTKEy9Gt23bZk2bNvVFH1jJjHl6WTSCuXx37Njhx7N6EvmD&#10;ZT6ZG3jWrFl+/Lhx43z1pc2bN1ubNm18AQrm9WUZbM7BghKcjwUnXnjhBWvdurUvoZ0IiVFRUpAY&#10;FSKZSIwKESqHPz9slV6pFNtKTLwY3blzp68tzxK8iMFGjRr5YhOUSyznyfKer7/+ui8UwRr1rHD2&#10;8MMP+zZL+LLW/D//+U8/FyupIUIbNmzo5yVf3RBRkCNGjLA33njDj2E5UIRnwAcffODXYb/Wphcl&#10;AYlRIZKJxKgQoYIYrfZqtdhWYuLF6Jo1a6xfv37WtWtXX09+5syZVqdOHWvXrp316dPHtmzZ4iK0&#10;d+/evqwu32Od+p49e9rdd99t+/btcxHJ9xGVnG/q1KkuainXJk2a5JHTO++807p16+bL/RJdjUeR&#10;UVFSkBgVIplIjAoRKvkRo6mCxKgoKUiMCpFMJEaFCBWJUSFSnxPEKH1e6FhNQUSna7YpLNnmoOCY&#10;Tz/91D8PthGPBw8e9PfAOTiG7wIduum0HWzTJBF04k6ExKgoFkiMChEqEqNCpD4JxSjCEWFJf5fx&#10;48dbtWrVXDx2797dZsyYYeXLl3exSB8YRgM+9NBD9t5779n69eu9T8yUKVNsyJAhLjb5Lvs5hkK3&#10;atWqtmLFCrvnnnv881GjRtmYMWMyRSzX4dp79uyxBx54wPdli8SoSHUkRoUIFYlRIVKfE8RoIAYR&#10;pCNHjrSnnnrKqlSp4hHMxx57zGbPnm2VKlXyaSqYwmLo0KE+NQUdvJctW+bTYSBS6fxNJ246aG/Y&#10;sMGjnERSy5UrZ2vXrvXO4GQ0ROuECRMyxWiAIqOiWCAxKkSoSIwKkfqcIEYRhYjGoAmdbQpLtjko&#10;OCZRMz0WiMqgmT4YIahmelEiyYcYJW/s2rXL9u7d66N3p02bZqVLl/ZpYWgtWLdunbcwMEKXKWNo&#10;raDVgsojFcQnn3zSp5ahkkgrRO3atb2lgQogo4Avv/xyP3fdunX9HBxHy0Y85F+JUZHuSIwKkfqc&#10;IEZTBYlRUSzIhxilQochSp9//nkXl7Q4cBwTaDO/IdPIUMGbP3++70Nobtq0ySfrZj7DwYMH2/Tp&#10;0z0f1ahRwxYtWmSdO3f2c957770+92G9evW8Qkm3mmHDhmVWJAMQo0zinRPXvXCdbd6/ObYlROoh&#10;MSpE6pPeYvSmm8xWraL0ju0QIsXIZ2SUftZENxGYbH/88cf27rvveoQT0cixCFG6wLDNOVauXOmR&#10;UEQq+5g4e8GCBS442SYayuTctEiwTR7jHERL2Y4nN830f+/1d7vu+etiW0KkHhKjQqQ+6S1GL7rI&#10;7KqrJEZF6pIPMZoqSIyK4oDEqBCpj8SoEMlEYlSIUCmIGGW5Tpb1pMsK3VyuvPJKX2+ePEt3mSuu&#10;uCKSvSva4cOHvYvMtddeazfddJOvrsQ5y5Yt6995++23vcWC/tn02aaPN60Rr776qp/jrrvuSjh+&#10;QmJUFAcics5q1IhtZIPEqBDJRGJUiFDJjxilawtpn5lfmJ7wnXfe8dlkEJDPPfeci0j6adOFhsF/&#10;Tz/9tM86w8BDBhqyRGiXLl282wznqlmzpp/jmWee8fNT6CJQmQoRkcoMNPTzDrrL0KWGvuBMrygx&#10;KtIdxGikvpUjEqNCJBOJUSFCJT9iFFEYGGvNkxcYRMh82bwiMAcMGGD169d3sco0hsuXL/f16jme&#10;aQ7pm800iMxaMWLECI988t1gfXryPcIW4UpklOPjUWRUFAckRrODpxJxHnZdpBCN1FyFSBoSoyfl&#10;06Ofxt4JUfioz6gQ4SIxCl9+SZuH2datFqmmmp15ptmvf2324x+bnXOO2SOPmG3ejDeKfUGIQkRi&#10;NJON+zfaRc9eZKVeLGX/6P0Py3gowzJaZ9iNg2705k4hkoHEqBDhIjEKLCmaEfnXTmbly8e+IEQh&#10;IjHqfP7F53bzgJtdfGa0i7O2GfbNNt+09m+1jx0tROEhMSpEuEiM7t5t1qhRYvEZb6ecYnbBBWbL&#10;l8e+LEQhUILFKP3thi8bbveNv8++1/l7LjpPEKJZ7JQ2p9jFvS+2Q59FPJcQhYTEqBDhUrLF6HPP&#10;JRadubHIAxGiUCgJYrT/dS4846Hp/dHpjyaOhuZkkeMfmvRQ7CxCFAyJUSHCpWSKUZzJxx+bPf98&#10;YqGZG/vpT83mzMm5+V+I3FACxChN7Et3LXVBymAkROgXX35hGc0SCM3cWNsM+0H7H9i2T7bFriJE&#10;/pEYFSJcSpYYHT06KiK7dDE77TSzwYMTC83c2o03mr33XuxCQuSTEiRGRywfYRmtMuycR8/JezQ0&#10;3iLfv/mFm23pzqWxKwmRPyRGhQiXkiFGr77a7J//NOvTx+yMM8w6d04sLvNj9CM9dix2MSHyQQkR&#10;oyt2rbDfPf67k/YLzZNFznVK61Osz4I+1npqazv0ufqSirwjMSpEuORLjAYT/QYWEL8vr9uQ3XbW&#10;fQG5FqOBcOzbt/DFKMb5Jk6Migoh8koJEKMuQANLJCoLapy3TYad2+NcFxZC5AWJUSHCJV9ilKXJ&#10;FixYYNu3b/fVJlhV4qmnnrKRI0fam2++aZ06dbK5c+daixYtbM2aNb7CxO7du33liWDptIMHD1r1&#10;6tV9mTTW4mXZMzLUxIiomzZtmnXo0MHPxVJnS5cu9aXSKJCzkmcxetllZqefbtakyfFisjDsZz+L&#10;jrLXXIgir5QEMZpIQCbDWmXYoEWDYlcWInfkR4ySJ1977TVr2bKl9enTx1dPYp36Rx55xMaNG+f9&#10;oletWmXNmjWz3r17+/c+/vhjLx9ZBpQVmShLe/Xq5edYt26df4dzcg7KRIIwixcv9rJ04MCBfg/x&#10;SIyK4kC+xCiwwZJlrKVLhqlcubIfyHq57GcJs8mTJ/tn5cuX9/V3yWDA6/79++2aa67x75CBWY+X&#10;JdHYz7kRn/369fP1eMmwZcqUiZTZ0cjjp59+6vsnTJhgDzBHaE5kFaPJtt//PjowSoi8kA8xSp4g&#10;z9x0003Ws2dP3w7yDcsGUtBRsLFW9s0335xZ0FHZY/v111/3bfbfdttt9sQTT/g237vzzjvdyG8U&#10;sG3btrXSpUvb5s2bT2ihSDkxGrEzO5xplYdX9gFSQuSG/EZGEZdly5b1Mu7dd9+1zp07ez6i/Bs1&#10;alTm2vQLFy70fFq1atXMtekbNmyYuTb94cOHrUaNGjZjxgzP1+QzytHp06f7Nbn2W2+9ZS+88EJm&#10;Hly/fr3deOONdumll7rAzQmJUZHq5EuMUjCSucgoGAUYGWTJkiW+n4IRNm3aZLNmzfJCjc8Rmmwj&#10;WNlmPxl448aNfjzfW7RokUdLgWPIcBxDoRhPniOjRWG/+U3swkLkknyI0QDEIOKT6Mitt97qeWjP&#10;nj2eYRGY5B2gsJw/f763OEDz5s09394QKaU4N60QtG7UqlXLWy04D+ft3r27zZkzx4+h0CXPAWtk&#10;UyEcO3asR3VyoqjFqFurDJv1wazYHQiRM/kRo2wPGzbM8wCik/xFK+Arr7zieeejjz7ywEvfvn29&#10;VZDykAAKrYnsJ1hDBY9ADkIVIUughe8OGTLEK5qUe+QvAjNVqlSxHTt2+LWzkpvI6PXX40NiG0Kk&#10;IPmOjKYCKSlGMboCzJ0buwEhTkI+xCivd999tzffvfrqqx5tQRzWr1/fCy+iMlu3bvUuMRR07du3&#10;98rfPffc482C9957r5+DAhDRSmFJtxu62vB9MvyUKVO8mZFj6S7To0ePzKhMQCpGRt3aZti3O3zb&#10;qo+obl9+pa4zImeKe5/R3/7W7JZbYhtCpCASo8mySK1WiFxRgMho2KSsGA2sTYb9tutv7f1978fu&#10;RogTkRg9nrffjr0RooiQGE22bdqk9hGRMxKjSbez255ti3cs9v57QsRTksTowIFma9dG3yfiwIFo&#10;LIVjWKSQhj56zv3xj1HBIEQykBhNtp16qtmMGdG5SA9ryhmRAInRorE2GXblc1fa4c+UD8XxlFQx&#10;un9/9JV4yUcfRafiZursREVZYDVqmPXoERWtQhQWEqNFZWefbRFPZrZ9u6Z/EscjMVqkdmqLU23I&#10;kiH26Wefxu5QlHRKkhgdMCAqRp98Mlo0NWtm1q7diUVWbuw73zG7916zxo2j5xYiv0iMFrV985t4&#10;Na3aJL5GYjQcoz/p07+1O1+909fLjx+cJUoOJUGMshL21q3RkfWJiqaCGudnCimKNyHyisRoWMba&#10;+CNGxG5SlGgkRsO3thl2RvszrOKIivbetvdszZ41mqe0BFESxGiiYigZxnTbe/fGLixELpEYDdPq&#10;1zfr0iXaWUeUXCRGU8tiS4te3Pdim7d1ngsVUbyRGC1cY6jEn/+Mf4jdgBAnQWI0FYwe4+3bm02a&#10;ZLZrl9ns2epXWpKQGE1diwjTU1qcYtVfqW6T1k6ylbtXxv4rUZyQGE2OnXuu2bx5sZsQIgckRlPR&#10;/vrXqJUpE/snRLFm6FCz226LbSRGYjSFLCJQz2x/pp3d/mybsHqC7T64O/afinQlP2KUacLWrl3r&#10;a8i///77vk0+ZcWyeREFxnHsW7lypa9UyOpKbLO4BN9hSVC2yUN8zrnot8yqS6ycxjk4H6uhLVu2&#10;zGbOnOllXnzf5lQWoxg90saNMzt4MHYzQiRAYjSV7cwzzX79a7M1a6I5mQiaKH5IjKa3tcqwBuMb&#10;2PJdy+3IMeXRdIQBbFVfrRrbSkx2kVHyJuvMb9myJZKNb3MxieBs0qRJ5nK6CMjbb7/dl7pux9D1&#10;CJyLJXmvv/56P/fo0aNtwIABvrIa+QoRyupnLNPLOTimTJkymUtj796928/P+U62Nn2YYjSw667T&#10;ZDIieyRG08nOOis6jwZzcqSYKBEFQGK0+FjbDDu99el2SqtTXKSe1vo0O7v12XbRsxfZ49Mft0Of&#10;RTyuSDkGLBxgVUZWiW0lJl6MkidZIvfpp5/26CSfP/744/byyy/7+vR8Nnv2bF+LfsmSJVa9enUX&#10;n+XKlfNldsuXL2+HDx/2NecXLVrkwpMIKEv3sob98OHD7dlnn7U33njDI5+zZs1y0Us0NSupHhmN&#10;t6uvVlxFnIjEaDrbN75h9t3vmv33v2ZvvmnWtavZzp1fz2Qs0gOJ0ZJhsYFRGa0z7PLnLrfJ6ybb&#10;noN77LMvor+p5j0Nj/yI0VQh3cRoYDTfs9LTjh2m9WCExGiJsM6do1XRjz82o78R824wgj/RXKd4&#10;BdpSspLdsakA97t+fXpXtSVGS7YhULPYjzr/yLq9081eWvKSrf1wrT0w7gE7+kW0aVYkB4nRcI01&#10;YRAiKzU+sMQiMVqS7YwzzL71LbMrrzT70Y+iE/ITbeUz5ubgc94H+7J+j/6s2F/+Yvbvf5v98IdR&#10;+973zH7yk+gMAXQr4NwLF0aX/AisZUuztm2jUV3m/+A8//xn9DzYQw9FvRJDMa+4Inp9lvr4xS++&#10;vkdeWTQ569p1vOdcHMf/xXu83P/7f9HP+Z/4LscxQIxr/exnZuefH12y9f33o1FlZjT405/M6JvF&#10;d/ftiyWmJCExKsvJ2mbYqW1OtTPbnWmntTnNvtnqm9Z5emcXqvR1FAVHYjS1DJdMUaHm/JJDvsQo&#10;fVZef/11K126tI0bN863a9asac8995xVrVrVRwk++eSTEb3R1vvJLF261PvE3Hnnnfbwww/biy++&#10;aAcOHLCbbrrJj2vatKkLy3vuucf7yFwRESBs8xkdsytXrpw50jArEqOyIrGf/zzqzYMIMemQKHNh&#10;DA99+22zP/zBIpkptiMx8WKUvEC+Y5BDkC94ZTvoUxZs891gm/dY8J3szhG/HZwjHonRkK1Fhn2z&#10;9Tftbz3/ZqUGl7IFWxfYwc8O2rEvj9nnX3xumz/abKt2rfLXo8eO2pdfafRIIiRGU9euvTY6scye&#10;PbF/RhRL8iVGAwYPHuwdrXfs2GG1a9f2go0RgS+99JILSL7AlBctWrRw0UinbQQkHbYRs2PHjvVj&#10;GD24fPlyHxVI4de7d28/Dx266eC9YsUKe+yxxzILSEYq/ve//7UaNWrYAw884PuyRWJUVphGZJWI&#10;L+9/97to9b0gjBkTPddJpvFKJEY/iohjBk9MmTIloosPWqlSpfyVChzTwpAHySvkJQZVMKBi/Pjx&#10;tnjxYh9UwTFt2rTxUbnVqlXzSiQVQiqKVDSpANapU8e2bt3qo3z5bpAHAyRGU9Dom5qdtc6wU1ud&#10;ao++86hNWT/F+6wCswCwPeX9KbZk5xLfV5KQGE0P+9vfLKIdzN55h98j9s+JYkG+xCgF0owZM6xB&#10;gwaeOYN51Zo1a2ZDhw71SArTXFBIPfHEEy4og0gnIwUpIBGuQ4YMsebNm3vUlO1p06b5NoUn11i3&#10;bp21bt3aevbsaUcSxOsVGZWFbsxuQHcBmtl5P2qURWpVscR3EiL5xH71q+h58ihGA/r16+dilFG6&#10;CEqO69+/v02ePNkqVKjg+Wb+/PkuWlu2bGkLFy70ymPdunX9mIEDB3r+pNVi06ZN3krBORo3buz5&#10;GnHK/IhvvvmmDRo0KFOMkvcYIcwIX86bExKjaWwR8fr7br/3laiGLhlq5V4qZ00mN7GN+zbavkP7&#10;bO/Bvbb9k+325ro3M6Pn6baM6qb9m6z2mNoSo2loP/6xRTSA2QcfoEti/6xIS/IlRlMFiVFZyhp9&#10;TZcuRUVGc1isoHaP+dZbZiNHRvvT/vGP0ePzERllHxW/oBmdfbyPb6bHgu3gO4GojN/Ortme4xKh&#10;yKgs04Loa6uItcywU5udame3Ott6zetl175wrfVf2N9Ovf9UKz20tDV6vZH9pdtfbO6Wudb2rbb2&#10;6+6/tlIvl7LnFjxnE9dMzEx/iGC6GwTbyWDkypF+z1qBqfgYwwMwVty++GKzl1+Ozm+axGQkCojE&#10;qEyWTPu//zOrWjUqTkePNhs2LOol44/LZ2Q0bCRGZYVqETF7Vvuz7Medf2zndD7HV7lauWul/bDt&#10;D63PvD6299O99sLiFzKnw0Kkjl4VyVcFQGK05BhjbCtXNtu2LfZgRMogMSqTJdsYvc+ker//feLP&#10;MYlRmSyxEW0NXmP2jTbfsG+2/aZPhfXLJ35ppYaUslV7VuUrgioxWrKNiVmC10qVLCJ2zDZv1tyn&#10;RY3EqEyWCiYxKpMVzCIi9dSWp9oF/S7wvq7favMte2X5K96vNessAsw00GJKC1uxa4WNXT022q0g&#10;8t38rE3/1ltv+UBa1p+HuXPnWq1atWzMmDH++bZt23zVJMZO0N2FPtwM1GVsBP28Ec/0265Xr54P&#10;GAzOyYBg1q/ncwYBMz6DmWYSdZeRGE2uBQ1ZxBLKlTN76aXYQxWFyvjxEqMyWfgmMSqTJcciwtQF&#10;Z8SYLeCdTe9EFxhgX/OIcUw+xGgAA2wZfLtx40YfAIiAZEaZESNG+KBCBCYzwiAY69ev78d9/PHH&#10;kYL3Lp+lAtHJuRlEyDSIXbt29XN06dLFBxkyqwyfM6DwmWeeyYz+Uv4xCw1LjkqMhmuXX25WvrzZ&#10;OeeYVahgNmuW2aBBZqtWRdeQidRDIr/b16/UKWI/o4gwdarZP/5hds89sR3ZIDEqkyXbJEZlsqQb&#10;iwa4EI3/LB9iFFHIWvLMrf3II4/Y+vXrXVAy5SHTFTJlGtOsMYsMs1IQPX3nnXf8HEx3OHLkSD+G&#10;NeqZ7YJp1ijTmE6NObuvv/56n6oNofnUU095BBYhG4jRAEVG08OCtWOYfIVX1nSJ1C0iFRmzxo2j&#10;r1ndO8J1/vzoa3FnyJDoM4kk/RyRGJXJkm0SozJZeFaAyGjYSIyWDKObwCWXmL35ZnTBwMAuvNDs&#10;lVfMGjaM9nVlAUH2z5x5opBlRgE+//RT0k1sZwogMSqTpYpJjMpk4ZnEqEzmq2OzmnbNmtFZB9jH&#10;AoTs++UvzXr1Mvvf/42uCP7ss2Zly0ab13/wA7OrrzZbtiwa3UUYd+oUTXtBl4TVq6OCGlhp+4Yb&#10;ooKZ4iO4vsSoTBa2SYzKZOGZxKhMlhRjABgil/ff/nZUxLICdvxxmMSoTBa2SYzKZOGZxKhMFrpJ&#10;jMpkYZvEqEwWnkmMymShm8SoTBa2SYzKZOGZxKhMFrpJjMpkYZvEqEwWnkmMymShm8SoTBa2SYzK&#10;ZOGZxKhMFrpJjMpkYZvEqEwWnkmMymShW8qKUVaaYFULllVjjd/4lSckRmXFxlJUjJLn1q1b53lw&#10;+/btJ+RBiVFZsbAUFqPkuTVr1nge3Llz5wl5UGJUVlwsZcXo3LlzfRk01vZt2bKlZ0jYs2ePr9vL&#10;vgsuuMDatWuX2Dp0sC4//am1i/yXYVrHiLWP21fUxvU7xe0Lwzon2FfUxrPoELcvDDvuWfzud55e&#10;E6bjmN18881FXhDOnDnTevfu7WKYJQ/ff/99379r1y7r3LmzNW/e3C699NKE94t1bN/Rzil1jmVc&#10;GinwLwvRrojY5XH7wrArE+wrarsqYqnwe2CJPisq4xnwLGLv/1j2j9ahffZ5kOU6S5UqVeR5kLXr&#10;WR6UPNikSRP74IMPfD/CFBFKvvz3v/+d8J6xjh3b2f/8T5dIYd8uZOsYsfZx+4rauD73keizorTO&#10;CfYVtfEsOsTtC8O+fhZ//Ws769AhcTrGyIOlS5f2PFikYpRoaO3atV2EVqpUyT7++OPYJ7nnlltu&#10;ib0Lj9GjR9t8FpkNEdZAfuyxx06oVRc1d911l1cuwmTevHkeZQib6tWrh/4sTsbmzZvt3nvv9TxY&#10;uXJlO3DgQOyT3MMa22HDOuCLFy+ObYUDkeUnnngi9DyYCunu3XfftTFjxsS2woP13lM9D27YsMHq&#10;1atnq1ev9jz4KWs55pFrr7029i48hg8f7mv5hwn+rGfPnqHnQfRM2OnunXfesQkTJsS2wgNNkJ/f&#10;o0jFqBBCCCGEEFlJKzE6bdo0q1Onjt1zzz323nvvFVltiG4E1113nXcxIAJHs8rdd9/tTSy9evVK&#10;+n3Ql5YuDDTdHD582PvdEgGgv9OwYcO8Zk20iyZWmniOHTsW+2bhQa3vlVdesWuuucYWLFjg1+SZ&#10;9OjRw1544QV/BkOGDLGmTZtalSpVbOPGjbFvFh5ck/6MRIQrVqzo/+eoUaOsUaNGVrNmTVu5cqUt&#10;X77cow0PPPBA0qKlzz//vHcrIcpPVHbRokVWrlw5Tx9z5szx++K34ff473//awcPHox9M/154403&#10;rG7duv6/L1mypMjyIE2YRGR5xvzmRJfIg/zOffv2Tfp9kPb4Pa+++mo7evSorV271tMcvy8tJUSY&#10;uR+OIa/SBFvYcM6hQ4d6HiQqzDUDv0TeI48OGjTIHn74YY/UbNmyJfbNwiPIg6R/8jlpnQhZ48aN&#10;/XnwXLi3qlWrel8wfqtkwG+OH+CZUxaQD/EJPAvec19EH/kt8A/40OLCuHHjrEGDBv6/r1ixosjy&#10;4NatWzPz4GuvveblUK1atfx3HjhwYNLvg/RO+cY9kAeJLBOF41kQEaS/O/fTrFkza9u2bVIileRB&#10;8hp+gKgw1wzy4Msvv+zX7N+/v98neXDHjh2xbxYeXLNFixberapatWp+Ty+++KL7wjvvvNN/F8ro&#10;O+64w9M+6SUZ0N2rW7dunu/J83QBwyfwLMiT9ANFl5AHSSNHjhyJfTMxaSVG//GPf7iToSDinyuq&#10;sDjX3Ldvn/eru+yyy6x79+42e/Zs/6xChQpJKXgSUbZsWf9B6VeE8OL/J1PMmjXLnTOQ+FatWuXv&#10;k8GTTz7pXRT4n+loT1eL2267zfseIlAQy3THQKgnAxweBRzPgGeB8OSaNDvTB4VCEfHHZ2TGZBVC&#10;nPfWW2/1dMG1eA7cA78Rvw0OEkgr/D7FBfIgvz0Oj9+4qPIgjm3//v2eBy+//HJvHg+6yvDMi+o+&#10;uBYFIWmN3xvfQB6cPn26C0GoX7++DxJLFogwKkBBHvzoo4/spptucr9IZZ38wHsK5WRAHkQUP/74&#10;4572KXR5Jgijjh07etonD3IfFI68JgOEMf2uyXtBHsT3cT9Lly71MgK4TwRqcYE8SHpHjFHxKCox&#10;Sr8+8iACizzYtWtXT4dQpkyZIs+DCDL8EL893RbeeustF4RAwGrTpk3+Phl06NDBAx/kQcoADFHK&#10;NRFg3BO/D6I4GfCsEcUEw8hfVMT4fQgQIFKpiJE/KKcoB7mfZBD4HvIe98Erz4WuQwsXLvTKOXBP&#10;bOdEWolR+mgRcXrooYc8UlJUEBkl4kfGRwhRM+nUqZNHRYiEJRsKPGoXN954o3f4pUBu3bq1PwuE&#10;DwX1M88849vcXzKcAg5v8uTJnuipkSMEqP1hdMbncxIbtTOeVX76Ip4MzklBwzX4LXCMFIAUOtwH&#10;BTNOgefAMWSKZIAYoDbINd988013APzPpEvSA8+faBEVA2rJ/D7FBVoFeL787/RbLiooAHm+PGei&#10;Mji99u3bex4kCpBsyIOIO/IgQpT/nTzJs0CUUhA8/fTTvj127Nik5cGJEyd6BZjClv+bZ8JvMWDA&#10;AP+cfUH+SEZFjDxYvnz5zGvwOyD8qATyfMiTe/fu9d+FmVHwT8kA/4sf4n+nxQzfw7PA8E08/5de&#10;esnzIM+G36+4QEWDdMbz5lkXFURGyX8YkUiECHmBewlEaTLBj5LmyINUesiDCFJ+Y4IhCFRa6tjm&#10;/pIh0jkn+Zs8QB4k3fE8uK/Bgwf75wzUJn+QNpMhAnnutMQFeZA8yfMnD/I8yJNohCAP0lqRDBDa&#10;PAPuYcaMGV7hI0BBHuR+yINU0Pk9aD09WR5Un1EhhBBCCBEaEqNCCCGEECI0JEaFEEIIIURoSIwK&#10;IYQQQojQkBgVQgghhBChITEqhBBCCCFCQ2JUCCGEEEKEhsSoEEIIIYQIDYlRIYQQQggRGhKjQggh&#10;hBAiNCRGhRBCCCFEaEiMCiGEEEKI0JAYFUIIIYQQoSExKoQQQgghQkNiVAghhBBChIbEqBBCCCGE&#10;CA2JUSGEEEIIERoSo0IIIYQQIjQkRoUQQgghRGhIjAohhBBCiNCQGBVCCCGEEKEhMSqEEEIIIUJD&#10;YlQIIYQQQoSGxKgQQgghhAgNiVEhhBBCCBEaEqNCCCGEECI0JEaFEEIIIURoSIymGYcOHbIZM2b4&#10;K2zdutW2bNni73PDsWPHbMGCBTZlyhRbsmSJb69fv9727dsXOyLKokWL7ODBg7GtnNm/f7+98cYb&#10;NmnSJD/nl19+GftEiOLFV199ZStXrnQLeOedd2LvTg7f37Vrl7355ps2ffp02717tx05csTee+89&#10;/yzgo48+shUrVsS2Tg7f3bBhg+drzhufn4UoThw4cMDLQfIObNy40bZv3+7vc8Pnn39u8+fP9/yy&#10;bNky++KLL2z16tV+3qyQLw8fPhzbypkPP/wwsxykjOWcIvdIjKYZZLof//jH9tRTT7no69evn/Xq&#10;1csLo88++8yOHj2aWaiR4cgQ7ONY3j/00EPWrl07zzDdunXzQot9U6dOzTwHxy5fvtwFL2KVbc7B&#10;+0RQGFetWtUL2GuvvdZeeeWV2CdCFC/IQ7Vr17a//vWvtnPnTt/3wx/+0F/5jMKRfEJeIt+QB8lT&#10;vLLvgw8+sCuuuMLGjRtnQ4YMsVGjRnmF8j//+Y9/P/jOxx9/bGvXrvXvsI1lzdtZYd/AgQOtSpUq&#10;Nn78eBs6dKjdc889mQW1EMWNVatW2Q9+8AN77rnnPM907tzZXnjhBc8L8eUg21nLQfJn/fr1rUuX&#10;Lvb66697OfjJJ59YvXr1PJgSnINjly5dmpmn2eYcnCsRCNG77rrLK4ONGjWyrl27xj4RuUFiNM3Y&#10;tGmTlS5d2m666SaPsDz//PPWp08fe/fdd61cuXJuQQa99dZb7cEHH7Ty5ctb9+7dPYNdffXV9vbb&#10;b7vQ5BgyXosWLVxQksHvvPNO27Fjhxe4XKtHjx728MMPW40aNaxOnToJo6UzZ860li1b+vkoDBs3&#10;bhz7RIjiBWmcQqtJkyZeiLH985//3AusZs2aeV6jYobAXLNmjV133XXWsGFD309+Ip9VqFDB9uzZ&#10;4/kRtm3bZtdff70XdB07dvQKJpEV8h2VRc5x//33e76nEhkUsgFEc8477zwXsAFB4SlEcYSyirKO&#10;cpCIJHnxpZdeciFYtmxZNyp75AHKvKZNm/rxlJXks8suu8zmzJmTWQ7Cfffd51HSxYsXW82aNT2P&#10;Vq9e3SudHTp08HKSbfJzomgpUVaOIz+OHj3afYTIPRKjaQYFWrVq1WzYsGHWvn17GzRokPXs2dML&#10;OyIpZJJrrrnGMxARGCKeFJQUdjSnU/O75ZZb7Nxzz/XCk4xDJnvyySetTJky3mwIRFmIwlJ77NSp&#10;k0dmHnnkEZs7d+4JhSFi9LbbbvNC9F//+pe9//77sU+EKF5QcNWtW9fTPJU9Km6I0SAaggicOHGi&#10;F0QUmIhE8s7w4cO9NQMBisi88MILvZCcNWtWZmSUaE1QgNKESOGIGP3LX/7ilUDy/h133JEpYgMo&#10;NP/5z3/692jef/HFFz1KFHTlEaK4Qd66++67PRhDwOSJJ56wAQMG2O233+7l1qeffmpXXXWV542/&#10;/e1vXm5R1t1www1eaWOb9+TPtm3bev4i//bu3dsri5SVQJlIHm/evLk988wznpcJtiBY46FlkLxK&#10;WUw5iI8QuUdiNM2gQCLyQuahAENEYjfffLM3NVAgkRkQhBR2ZFqaFcike/fu9XOQoYiq1qpVyws/&#10;opqIVTIln0EgRh999NHMJnwy/FtvvZVQjBJJpWDlPsaMGRP7RIjiRSBG6UtGE3ubNm3s17/+tVcO&#10;qRSSN+iDTR6lX2mlSpX8e5MnT/amxCDvUDDOnj3bLrjgAq9E/uMf/7BLLrkksyKXVYySN7kuEaDK&#10;lSuf0PxO4UrlEp9AZZTozu9+9zsvRIUojlCuUX5R5l155ZXe9YxgCJFS8gH5hQDJ5s2bveLHKxHR&#10;UqVKZQpNyjqCNuQpIpmI0RtvvNGjrFQqIRCjBGLIk+RfWi8o6+IhMkp5SXlLBZO8HV9xFNkjMZpm&#10;IBAp4MgsiED6zVCbIxJD5IWoDM16ZEgyKQUimYNoKBnv2Wef9aZCmvXJmIhLMtq0adPs8ccf98KV&#10;wq5ixYo+IIJmB2p8ZEL6wJDh4sUoHcmJsuIAuMbf//7345oMhSgukMbpj0kzOoUbhd8555zjApQ8&#10;RiHVoEEDj04yAIkoC9A3jUKMfYMHD/YWCvIilUTyGX2tEaKcg2NoQuQ8CFBaOrgulUnOFy9G+Yy8&#10;iXidN2+ei9w///nPXuEUojhCuUaXMso2Knr02yaw8t///teb4gmIEBihcnb++ed7X23yDfmVaClR&#10;TspP8goRUspD8hsDdynzqDgiJBG0DIyimT9oFUT4Jop60meU6zPeon///l6JDEStODkSo2kGNUHE&#10;IZmQjBEUeohPIjUUdNTk+IxBEtQCOZbCkGY7jiXT0rxBxuMzMhn91qgpchzvuQaCcuHChV7L43wU&#10;oIzcjxejXI9zUChinEMFoSiOkL5pkqdAA/qFUvCwn7xFf21aEshLRDWpvAGRGaKpNB9OmDDBj3v1&#10;1Vc9P7OPvtacg4KPz8lTFHgUoMFnFKycL1EBx/WI3NBUSd85BC7fEaI4QrlGAIU0TnnEAL5169Z5&#10;iwMDaOmmQh7lM/IZ+4MuNOQjyjLKQfJuMJqe/EaFj7xE2UmXNfpoU7ZSvlGmcT4qoolaHSgnEcIY&#10;96CATN6QGBV5goxKtCarkZGFEMmHwpeCNWv+U99QIYoWoqZZ8yCmcrBgSIyKPEHtj87cDMLA6G9K&#10;zVEIkXyI7hDRYTo28h+vQfRVCFE00F2O7m1BOdiqVSuPuIr8IzEqhBBCCCFCI6XEKP03mN+LiWNl&#10;suJszFbAYJNUg0E1yoOykmCMoqb/X6rBQFTlQVlJMPJgME1WSolRwt30vaBfokxWnI3O94wCTTWY&#10;XJ2BN4nuWSYrTsboZwZqphpMqs4AnUT3LJMVJ2OwJgNCIYMO8URDmCcyyARkUObSYzJZ+igxYpTP&#10;6J/EyE8M4ci8XIxgY4QZc13ee++9mSPcGI3GNqNG+ZyRpkydwNRB2fWtoA8GkzYLUdxhei0Kw1Tj&#10;gQce0ChQUSKgnGNqu1SD6YGYZUGI4g4z71AWQgYjwFiBh0lfmSOSwSgsm8WIzccee8zn4WL5Ozrs&#10;0lGepnSM45lPi+UmaW5EmBLVZO4vMhKvCFsmf+a7iFsmbGfqIaYgQqDGw8AYiVFREpAYFSJcJEaF&#10;CJfjxChRTMKkzKfF5K9MYM7kycCBrGpA1JT57phjksnVMSKiCFeW5GJeO5ocEbZEUJmQlknQEZx9&#10;+/b183Ack0QvXbrUJ5UNxCjXZ7lJls9i8mgVhKIkIDEqRLhIjAoRLseJUUQhTfG8jh071pvm6ViK&#10;sBw6dKiNHDnSt4mU0lzPeuiISSZwZoJYmuJpkmcSdebeqlOnjk+aTpM856VZngljg3Nw4V69eiky&#10;Kko0EqNChIvEqBDhckIzPf06iWAygo9l7Yhqdu/e3dd+RXDStM665TS10zRP5JNIJ8cNHz7cMw5r&#10;uLIkHUtl0TGVPqVss6wkEVFWBmndurWLUlYHSYT6jIqSgsSoEOEiMSpEuJwQGaWv6Nq1a114sk2T&#10;PNuMqgUinAhIIp58jvGevqAIT0BE0nTPd/mcVUHYJlOxzXGcI1hSKxESo6KkIDEqRLhIjAoRLseJ&#10;Uf+bIpxUjCJiY+JXiHQmqxilckbrAd1YMPpR02LBrBVBZY999NGmshfAeyp9QeWOY/kO3wUqkWzz&#10;CuznHFwrO04mRr/86ks79sWJa6MLkW6kqxiNuIJIXo5tCJHGpK8YJYNOnBjbECJ9ySpGEYksJ0f/&#10;a6ZPYxaK3r17+ywWjRs3dvFIwclAQmap2L17t23fvt2qV6/u3WXmzJnjQpQuMPfcc4+98MILfk6m&#10;W2ObcyJmyfh0veE72eWzk4nRPQf32Nsb345tCZG+pKsY3bzZInk+tiFEGpPeYnTs2NiGEOlLvBhl&#10;hgr6YDPYj+4x1apVc4H5zDPPeKGJ0CRvsGJMz549rXPnzj6l2gcffOCCdWKkksbKLURKa9SoYXv2&#10;7HFxy6BCXlevXu19wjkH07IxA0ai7jInE6O7D+62Ke9rLXSR/qSrGN20yWzmzNiGEGlMeovRceNi&#10;G0KkL1nFKKKQ/tc7duxw0fnqq6+6OIUxY8b4TBVERYmQIj4Rrczry7y9FFpEP5mCjXPSJB8MNGTA&#10;IOd++umnMwUt4nT+/PkuZgMxStT0lVde8fmGL7zwwhwLQsTomxtSb9UaIfJKuorRiAuwWbNiG0Kk&#10;MRKjQoRMvBhlVTKE5JAhQ3xRCaKbiE+ioBSaNK0zwPDdd9/1fcGCFIhYoplkaiKj9DlFdNKUjyjl&#10;vLyuWrXKm+hZmAKxmzUyGlyf/qXME3yyyKjEqCgOSIwKES4So0KETFYxGvTvpN8oC07QxE6f0aZN&#10;m7rR9M6iEjTH0+ROBJUFKJjTl4ILgYpw5TOEKX1GEbZMz8Y2+YprsA4w569fv76L0kTkppleYlQU&#10;ByRGhQgXiVEhQiY+MsoodwYuBaPlEZNsByPfaUpHJHIcBN+h0OIz4FjyD8IT6HPKObKOyOcciNvs&#10;kBgVJQWJUSHCRWJUiJDJKkZTCYlRUVKQGBUiXCRGhQgZiVEhwiVejC5cuND7W9Nfm3yAIKSbDIMJ&#10;meGCFga6vtA9hkVhaJ0gDzO4cMqUKd7ywMIudJdhRUNaKOhyw/eZXo1+2Rhdcpi2bfPmzZn9trMi&#10;MSpKChKjQoSMxKgQ4RIvRhGTGNOrtWnTxpe2nj59um+3bNnS+20z1Rpz/JYqVcpXLixdurQLTgYH&#10;Mmjwmmuu8dUJWT6bvtycZ1ZEOc6cOdNnsKDfNv3B33//fZ8nOOhSgygNrk+/bolRURKQGBUiZCRG&#10;hQiXRM30iEIikytXrrSKFSv67BQM9mOWCaKiixcv9uNuu+02F5vt27d3AYnoRGBeeumlfg6EK9HR&#10;YIEJ+oJXrlzZZ8JgkQpAyDKDBSBKe/ToYRUqVLDf/va3ft3skBgVxQWJUSFCRmJUiHBJJEaJciJC&#10;aU5ntTOmUyMCSrSSuXwRoAwuvPnmm23JkiXeBM82zfDM+3vRRRf5djB9GjNX7Nq1y0Un0VOmbZs6&#10;daqLz9tvv92vEw9zCCsyKkoCEqNChIzEqBDhEi9GiWgOGDDAhg4d6tusakafUZrcWRRi3bp13h+0&#10;V69evi8QrDTdIyARnEzPxny/9COlOR9RyuITiNa3337bVqxY4VFW5gkm0kpUNR71GRUlBYlRIUJG&#10;YlSIcEkkRpm/N5j6DKGIeGQ1MyKZfM4iEyzJG0Q0Gdj03nvveVM+n9Mcz3YwOIlBT8uWLfNmf7Y5&#10;J4OcFi1alDltWzwSo6KkIDEqRMhIjAoRLoma6VMBiVFRUpAYFSJkJEaFCBeJUSHCRWJUiJCRGBUi&#10;XCRGhQgXiVEhQkZiVIhwkRgVIlwkRoUIGYlRIcJFYlSIcJEYFSJkJEaFCBeJUSHCRWJUiJCRGBUi&#10;XCRGhQgXiVEhQkZiVIhwkRgVIlwkRoUIGYlRIcJFYlSIcJEYFSKZkE4//zy2kRiJUSHCRWJUiHCR&#10;GBUimQwebLZ9e2wjMRKjQoSLxKgQ4SIxKkQyeeEFsx07YhuJkRgVIlwkRoUIF4lRIZKJxKgQKY/E&#10;qBDhIjEqRDKRGBUi5ZEYFSJcJEaFSCYSo0KkPBKjQoSLxKgQyURiVIiUR2JUiHBJKEa/+uorW7Bg&#10;gW3YsMG++OILP4CMeuTIEfvyyy9t2bJlNmHCBNu/f78fvyNS2E6cONE2bdrknx88eNAmTZpkixYt&#10;8u2jR4/a9OnTberUqXbs2DE/5+LFi/3iZDSuF4/EqCgWSIwKkfJIjAoRLgnF6Jo1a+z222+3559/&#10;PqL3xlmbNm2sb9++1rNnT//s3nvvtTFjxvgrwrNy5co2evRoq127tgvUBx980IYMGWINGza0lStX&#10;2ksvvWTdunWzHj162MCBA23p0qXWqFEj39+0aVMXrPFIjIpigcSoEClPvBglQPLZZ5/Z4cOHM8sn&#10;tgmsBBBY4fMgmMJxbBNsAfYTwPk8Ns8w23w/6zn4LOs54pEYFSWFE8QoCb9169YuLgcNGmR16tSx&#10;vXv32r59+6x+/fouUKdNm+aZp1y5ch4lRViy3aFDB1u/fr2dd955nsnI4L169fIMtWvXLs+s5cuX&#10;t8GDB3vklO0yZcrYp59+6jfANvu7du1qV111lcSoSH8kRoVIeeLFKEEXyi0CK5s3b/bWvzvuuMNq&#10;1apl8+fP9zKL8pCAzMsvv+xl11NPPeUBmc6dO7twffvtt/14jjtw4ICtXbvWP69WrZpt3LjRAzeU&#10;nXfddZcHfRIJUolRUVI4ToySGV6IFJ5ENBs0aOCZhIyDKMTIVH369LEZM2Z4xqlYsaItXLjQmjRp&#10;4icgE5LhEKPUDmma7969u38PQQtly5Z1QRtkfLaDzMY5OY6MynckRkXaIzEqRMqTVYwS8bzvvvus&#10;f//+NnnyZBeWLVu29K5lW7du9bKRbmq07PHZjTfe6F3UCLSwTXnI9tVXX+1lG2J1+PDhHuRZsmSJ&#10;ffjhhy5SOQflLZHR0qVL+2s8EqOipHCCGKW2tm7dOm9O79Kli2dIxCOZlcz03nvvedP66tWrPaqJ&#10;YCxVqpRv16hRw/bs2ePN9vPmzbMWLVrY7Nmz7emnn7YRI0b4xR599FF79913rVWrVn4uvkPmj0fN&#10;9KJYIDEqRMqTVYzSqnfxxRd7V7THHnvMRo0a5eIxCMogRgnKzJ0714+vXr26l3MPPfSQb9MdjfLw&#10;ggsu8LJtzpw53k2NIA9ClPPfeuutXsYSPYWqVat66yMQZeXalJXch8SoKAkk7DMKCFLEIpkJQUp/&#10;UZoayCh8qVOnTrY9tswhGY+MQ5SUz8mwZD6aHoiQHjp0yPucPvPMM54ROef48eNd7CJeEzVPSIyK&#10;YoHEqBApT7wYRWDu3LnTy0Ba/CiP3n//fdu9e7fVq1fPxeJrr73m5dstt9zi5SWCkrKtWbNm3rr3&#10;73//26OdHEsEtHnz5t78Tz9SWhz5/iuvvOJlJoEdykmgPCTfcS26AUiMipJAtmI0bCRGRbEgn2KU&#10;AomCihkpKByfe+456927txdYFF7MXkFljr7YHEuFkEKTZkC2ibJQISSDU2Ay0LBfv35eKaTAxKgs&#10;cgzRmkQVQolRUVLIKkbJC7xHkNLKxziIDyKqjxbAKlWqeDSTfMFnREwJspAnaTm88847veUQwTl2&#10;7FgXqHyH4xm4y3cYHMzAXgIxtAxyDE3+ifKgmulFSUFiVIhkkg8xSqE0K1LCUHAxKwVNgjTp0ces&#10;Y8eO3uxH/li+fLn3UyOf0OxHAUdhiLhkcCEDLRiAQYvFk08+6eJ25MiR3o975syZXnhyrrvvvtvF&#10;aXDtwCRGRUkhqxgNIE8EI+MhqMQFIEATbfMakNdzxCMxKkoKEqNCJJN8iNFt27b5jBI04w0bNswF&#10;JqKQaCf91YjE0F8NwUjzHk2JNAFC+/btPZLzz3/+0wu6KVOmeESV5j5EKvsYeEikNeivFj+jBX3k&#10;mM6N/moSo6IkkEiMpgISo6KkIDEqRDLJoxhFYNJHm6a866+/3m644QZv5iMvBNOr0dTOIECO5Tia&#10;5mkaBKKd9G07//zzPSJDBkd40s8tEKOVKlWyAQMG+CIUwEhemvGBc/Ke6yF8JUZFSUBiVIhwkRgV&#10;IpnkQ4zSR5RIJc3q9PPktW3btpkLT9AcX7NmTf8O068xSOKmm27yApWBERRewcIUHIc4RXwyypd+&#10;pvRPoy8qwpZz0xyftSkxQM30oqQgMSpEuEiMCpFM8jmACRictGXLFheozO1LgUn/MrYRpDTjM6CJ&#10;bebnZZsZLthmvkNmrOC4oF8azfJci8/Zx4AK+qEy2IJ98UiMipKCxKgQ4SIxKkQyKYAYDRuJUVFS&#10;kBgVIlwkRoVIJhKjQqQ8EqNChIvEqBDJRGJUiJRHYlSIcJEYFSKZSIwKkfJIjAoRLhKjQiQTiVEh&#10;Uh6JUSHCRWJUiGQiMSpEyiMxKkS4SIwKkUwkRoVIeSRGhQgXiVEhkonEqBApj8SoEOEiMSpEMpEY&#10;FSLlkRgVIlwkRoVIJhKjQqQ8EqNChIvEqBDJRGJUiJRHYlSIcJEYFSKZSIwKkfJIjAoRLhKjQiQT&#10;iVEhUh6JUSHCRWJUiGQiMSpEypNVjH711VduX375pVvWbV6DY4LPA7IeD9l9J7vtREiMipKCxKgQ&#10;yURiVIiUJ6sY/eKLL2zw4MFeBrVu3drF4KyI4mvRooWNHDnSBeTGjRutXbt21rNnTzty5Ih9+umn&#10;1q1bN+vSpUsku+/wYwYOHOjfX7p0qW9PmzbNWrZsaZMmTXIBunbtWj9H//797bPPPvNrxyMxKkoK&#10;EqNCJBOJUSFCZe+hvXbsi2OxrcTEi9EHH3zQRo0aZRs2bPByqGLFii4yGzdubMuXL7f69evbypUr&#10;7fnnn7fXXnvN+vbtayNGjLCpU6dap06dbM6cOdaoUSN7//337a677rJ9+/ZZjRo1bPPmzXbLLbfY&#10;nj177N5777UVK1ZYx44dbfr06QkjpBKjoqQgMSpEMpEYFSJUnp3/rO07tC+2lZisYpQo5rhI2TJo&#10;0CArV66czZ4928sjxOLw4cNtyJAhVrt2bTt69KiL1bZt21rDhg1t69attn//fqtXr5716tXLZsyY&#10;YZ9//rkfi+jkOM5B9PTdd991cYrw5bgePXpkilH28f3q1avb73//eztw4IDvT4TEqCguSIwKkUwk&#10;RoUIlb7v9bX9h/bHthKT3QCmYcOGuTAkyolYpOl9zJgxVqtWLTt06JCtWrXKHn/8cWvatKlHQXfv&#10;3m333XefHzd27FhvficyymcPP/ywC11eFy9ebHfccYd/TrM9EdZAjPKKIMUaNGigyKgoEUiMCpFM&#10;JEaFCJW8ilFEYL9+/eyll16y8uXLe9/Oe+65x/t2VqhQwZvcn3jiCe8jWrNmTY96Ej0lAtq8eXOP&#10;nu7du9duuOEGj3jS15R+pXXq1PE+pqVKlfKoKhHSxx57zCpXrmybNm3ya8ejZnpRUpAYFSKZSIwK&#10;ESp5FaNEJnft2uXRzKAMQkyyHQjDY8eOuYAkEgp8hz6lNNUjZoHv0owfDE4iksr24cOHfZsm/A8i&#10;avLDDz/07URIjIqSgsSoEMlEYlSIUClIM33YSIyKkoLEqBDJRGJUiFCRGBUi9ZEYFSKZSIwKESoS&#10;o0KkPhKjQiQTiVEhQkViVIjU5wQxSufrgwcP+txmQUdsOl6zL5h6gpGAfM40FUBnbrbpkA0cx4oU&#10;dPrmPcb3sQA+y3qOeCRGRbFAYlSIUJEYFSL1OUGMskLEQw89ZHXr1rXevXv7smdM/MsEvEzOS8Zg&#10;sl7mWRswYIAL1vbt2/sUF0xhgVBlwmDmUGMfhRlzqlWrVs3Pw7xsTHtx9913+zlZXi0QuVmRGBXF&#10;AolRIUJFYlSI1OcEMUqkkqglU1YgKCmQmI6CaStYAu3VV1/1ZdKYruLWW2/1z+68806PjiJime7i&#10;wgsv9Mgoy6O9+OKLPskv02IQGeWcnIPPEK6333575lQXiFKuzXdZjk1iVKQ9EqNChIrEqBCpT8I+&#10;o+xgIl4io4hHRCGFEqtBMGnvrFjq55h58+Z5FBNYiYIJgs8//3yPmM6cOdO6du3qa/AGc6mVKVPG&#10;nnvuOXv77bd9m2hpIDoRwkRKEa8XXXSRxKhIfyRGhQgViVEhUp8TxCgRTyKWRCdpRidCuXTpUo94&#10;sswZS5yxMgVRTlaSoFmf44hu3n///ZHM8YFdfvnlLj5Zw5cIaMuWLW358uUebWUli9deey1SRr/g&#10;BV3ZsmX9evGomV4UCyRGhQgViVEhUp8TxOiaNWusWbNmHp1EMCI2iWySKebPn++Djpo0aeJr9SI0&#10;iYASLUWoskQawpKM3bBhQz+OjMRyaXyf5dDWr1/vy6lxfo6ZOHGi+oyK4ks+xCirv5CX2rVrZ0uW&#10;LPGKH0sHPvroo16hY6Ag/bVbt27tfbDJP7Q0tGrVyvMeeZLKY5s2bWzQoEHehYZ+2iw92KlTJz8f&#10;3WFYD5tj6BeeKA9KjIrigMSoEKnPCWKUgoyoKBaMdD/ZaHq+wzaFHsdgfJ/jgu3gHMB2/DnikRgV&#10;xYJ8iFHyCn20EYl0k2ENbAYF0u0FATp9+nTvEkM/bFoWaIXgFQFKywNilv7cCNUOHTp4txrELNfg&#10;HOyj4H3yySdt5cqVmX2+46EyKTEq0h2JUSFSn4R9RlMBiVFRLMhnM/3o0aPtP//5j/ehphsMonD/&#10;/v3eb/upp57yvtpU6uhzPXfuXO8Kw3bHjh299eFf//qXV/QoYGm5QKTSIsG+8uXLW58+ffy6fKd0&#10;6dKZBR4VS4TuDTfcYL/61a9yLAglRkU6IDEqROojMSpEMsmHGEUgYohPIqMY72lqR4wyAJBoJ8Ly&#10;tttus2XLlnkUk21EKTNcMIiQaOeECROsf//+PhMGTfwcU6VKFRs4cKAXwIEYJRobz8kio3sO7rEh&#10;i4bYoc9O/K4QqYLEqBCpj8SoEMkkH2KUGSmY/uzll1/2ftXjx493YUifT0QkkU/m8KVPd+PGjb3/&#10;Z8WKFX3AYO3atb37C32yEa0cx6DC4cOHe/M8cwEzCJHm+WAu4bZt27pIjedkfUY/OvyRnd70dJu7&#10;bW5sjxCph8SoEKlPeovR7t0tUvLGdgiRguRDjNLfesGCBfbee+95xJLoJYMAGcxEMzrbCEya6hGi&#10;QF5hm/6jfM6sGJyDAYhsEyUlgoqxjfikjynHJJrNAnIlRpudbvO3zY/tESL1kBgVIvVJXzHKYKjT&#10;TjObOTO2Q4gUJJ99RlMBiVFRHJAYFSL1SW8x+o1vmL37bmyHECmIxKgQoSIxKkTqIzEqRDKRGBUi&#10;VCRGhQiXlSvNPv88tpENEqNCJBOJUSFCJb9ilMUlrrrqKl9xkHl///3vf9vVV1/tAwyZM5tBg1dc&#10;cYXnXfphd+7c2VcfZMEK+nZzTrZr1arl52JBmWuvvdauvPJKnx2D8o2ZLS699FKbM2eOnyMeiVFR&#10;HHjyScZCxDayQWJUiGQiMSpEqORHjDLg75lnnnGByUwUrDjIIhQMCGTZa/YxbRoDCJmTl+nUmLkC&#10;0cn0a9u2bbOLL77YP+/Xr5+vNMjS2ixUgbDlHMOGDbMxY8b4gMUyZcr4d+ORGBXFgR49JEaFCBeJ&#10;USFCJa9ilAjl7NmzXYy++OKLPmUaUVCmTGO2CqZbI/q5ePFiP565fjmeBSf4LlOlITqJeLJN3maR&#10;ibvvvtvLNARqpUqV7Omnn/YFK4C5fjk/MNPF5MmT/fpEUSVGRbojMSpE2EiMChEq+RGjRDJJ/7ff&#10;fruvcsYKZlu2bMmMjCJQp0yZ4tOi3Xjjjd50X6dOHZ9SjSjq1q1bPTLK54MGDfIIKPuZko3FJxC0&#10;CF3mEGb6NiKjwRRrXJ/V0oiu3nXXXRKjIu2RGBUibCRGhQiV/IjRwBCRI0aMsOXLl1vVqlW9/ydR&#10;UFZDY2U0ROXgwYO9WZ+FKdhu166di1L2s/IZC1HQFM/3eF+5cmVfuAKxSbQUY/lfrhePmulFcUBi&#10;NBH0y2HpQyYLjziUiAeIfSBEEpAYFSJU8juACYhWBhFLyiMGHgUwiAlRGqxeRp/PPXv2uBAF9vN5&#10;sNQuYjMYuBRsI1Jp+k+0AhpIjIrigMRoIlavNhs40GzKFLNy5fAYsQ+ESAISozly9NjRbAtiIQqD&#10;gojRsJEYFcUBidGsbN9uNmeO2bp1Zqefbtamjdntt0uMiuQiMZotS3YusfOfPt92H9wd2yNE4SMx&#10;KkS4SIzSBP/FF9Ecu2ZN5D+M/IsXXxx9/fvfzX7xi2hT/c6dsS8IUchIjGZSdmhZu2PkHfaTbj+x&#10;n3b+qWU0z3BbvXt17AghCh+JUSHCRWL0ww/N7rjD7JRTzM4/PypC4+0//zE777xoH1IhChuJUYf+&#10;cZWHVraMNhEB2jZm7aL2zz7/tA37N/gxQhQ2EqNChIvE6NatZt/73okCNN5OO81s7drYl4QoRCRG&#10;nW4zu9lPu/70OBEa2CltT7Gfdvmp7TqwK3a0EIWHxKgQ4SIxmlsxijVrppH1ovApwWKUSCf28eGP&#10;7ZzO5yQUopnWOsPaTGmj6KgodCRGhQiXki1GmcJp4cLci9Hvf9+sceOTr+YvRF4owWJ036F91m5a&#10;O7us72U5C1GsTYb9oPMP7ImZT8S+LUThIDEqRLiUXDHKoKXRo6P9Rb/znROFZ3ZG39LXXlP/UVF4&#10;lGAxuvfgXvthhx9+3U80kQjNapHjftLlJzZp7SQ7ckx5UBQOEqNChEvJFaOIyTPOOFFs5sa+/W2z&#10;bdtiJxKigBRzMfqNZt+weVvnndC8zvaeg3vsB51+kFh4ZmcR0Xp2u7Nt56ea4UIUDhKjQoRLyRaj&#10;Z511otDMjSFGt2yJnUiIAlLMxWhGswwrP7T8CRPXb9q/yX7Y+Ye5i4jG2VntzrLF2xfHziREwZAY&#10;FSJcSp4YJTpDxmXJtvyKUZrqa9dmHbjYSYUoAMVdjDbPsFuH3Opi9PMvPrdDnx3yqGivOb2izfMJ&#10;xOZJrXWGtXijhX35lRakEAVHYlSIcClZYhRHQkT0oov4stnZZ58oNHNrDGbK6dpC5JYSJEZbTG5h&#10;D01+yJvtK42olH8x2jbDfvv4b+3A0QOxKwmRfyRGhQiXkiVGWVGpQQOzn/3M7N578zZwKd6IqrZv&#10;b3bsWPTcQuSXEiRGf/f47+ys9mfZ2e3Pzr8Qjdm323/bOr3dyY59qTwoCobEqBDhUjLE6MyZZocP&#10;m/35z2Z33WX285+bXXKJ2Te/eaLIzIsxEf6hQ7GLCZFPSogYPXrsqP3hiT8kFJb5srYZdkbbM/wa&#10;3gXgmKZcE/lDYlSIcCn+YvT00826dDGrUMHsH//4WowmEpf5sd69YxcTIp+UADFaakgpG7lypGW0&#10;TCAqC2inPnyqrdm7xp5777nYVYXIGxKjQoRL8RejDDa68kqzcuWia88XthgluipEQSgBYvQ33X9j&#10;pYeW9oFHiQRlgaxthn2r9bes7/y+9tkXn8WuLETukRgVIlzyJUYZCZvV4vcFZPd5on252Y4nV2I0&#10;EI3JEqPYhg1mM2bELipEHinuYrRFVDDmZwqnXFvk3Ke2ONVGLhuZrb8QIjskRoUIl3yJ0e3bt9vT&#10;Tz9tjz/+eESHbXDnP2fOHHv00UdtypQp9sUXX9iWLVusS5cuNnjwYPvss888s/Tu3dt69uzphRfH&#10;DBs2zI95//33fXvatGnWsWPHiK6b4edcvXq1de7c2Y/7PMESnCkjRom+qrle5JeSIEYTCcjCtjYZ&#10;ds/oe06Yz1SIkyExKkS45EuM7ty501asWGFLly61e+65x44ePWo33nijbdq0yRo1amTr16+3MmXK&#10;2JIlS1xsvv3229a3b1976aWX7NVXX7XHHnvMli9fbs2aNbNFixZZzZo1IxnmA6tdu7aL2FKlSkXK&#10;5h1Wp04dv07r1q1t3rx5fgNZyZMY/d//NfvBD6Ki9Cc/+Xp/YVnbtpGSN4d7ESI7JEYLx9pm2J+6&#10;/8k+OZJ9wSxEIvIjRimjKN8onyjrDhw4YO3bt3fbs2ePB2EIwDRv3twDKwRYyMOUe5yLAMzatWv9&#10;8wEDBtixY8ds9+7d1qFDBz/HwUj5dejQIT9HixYtvHxNFPWXGBXFgQL1GUVkEskkstm4cWPPKM8/&#10;/7yNHz8+ovnKeTQT0fnkk0/avffea5s3b7b9+/e7UCXayfcRsnfeeadHRZ955hk/B+ecMGGC3Xff&#10;fZ6hibo+91x0cAKfkykXLlxod911V+7FaGCMgI/fVxjGQKnhw2MXFiIPSIwWmp3S4hSbvnF67OpC&#10;5I78iFGE4q5duzyQQkAFEcnntOy1adPGJk+e7GXaxo0brWzZsn4s5SLlIEEcBCtBHFoX27Vr5+Uc&#10;ZR/l4vTp061r1642ceJEP8fKlSv9GgjYeCgnJUZFupPvPqPUBBGDhw8f9mhmvXr1fP+zzz7rhSbR&#10;TcQoopGaHbU3RCs1v0qVKtnYsWNt0qRJLkbvuOMOmz17tnXv3t3P0bJlS5s6dao1aNDAxSiZc8iQ&#10;IX4DNMERLaU7QMWKFfMuRpNpAwfycGIXFyKX5EOMkpfIN+SBoKsMeeKGG26wkSOj/SaptJEPKSQp&#10;xBCNVAoxCi/2derUyUqXLu3nIG+NGDHCrr32Wi94g3x+8803e95MVBCmmhilqf4PPf5gC7cvjN2B&#10;ECcnv830Q4cOtYsuusjGjRvneZHo6N69e61hw4YehFm8eLHno9tuu83effddj3iSz9q2bet5+LLL&#10;LvPPEa59+vTx1kECNkeOHPFyku5wc+fO9WNuv/12Pz+QFznXv//9b/vpT38qMSrSnnyJUaKd11xz&#10;jQtG3pMxbrnlFnvttdesRo0anhmprQ2MiDMKzDVr1nhBSrM6QpPjaOqvXLmyN080bdrU9u3b55mP&#10;miCFIZmR/WT2qlWresEaT56a6YvC/u//LFIyxy4uRC7Jhxj98MMP3WgqJM8Rpbnuuus835D3aP67&#10;+uqrvfLXI5LLibTQPQbBiiFQZ0VKKJoZqUxWqVLFu9fUrVvXK4Cci/20WnAdCr5EXWVSToxiLTNs&#10;9IrRWipU5Jr8iFEEIkbZRTlHHkJIkucIvhCYIc8gPqnQ0SWNMovyklfKtAsvvNC3x4wZ4wEX8h8R&#10;U/IzkdB+/fp53uUciFGCP/HQNU5iVKQ7+RKjFE40RRCxJIORmRCFM2fOdJEJ9H+hJkgBBxyzbNky&#10;rynyGdB8wTEUoICI5UJkaCBDUmByHJk+npQTo1gKNqWKFCefzfTkidGjR3v0hGY8+p6xjwgLXWWo&#10;3JHXyKO9evXylgwGHwYVv/79+3vUJWidoLClOwznoJmRiuH999/vLRzkbQYjAgUjlVBEbfny5VNP&#10;jLbNsH/0/od98eWJkVwhEpEfMUo/ULqbDRo0yCtltPY9/PDDXnEjiEKFsFatWp6n6CdKeUb0lK5s&#10;tCR+Gil5H3roIc+v5M1t27b5+agoNmnSJDPYU79+fY+y0myfqBzMTZ9R1n1J8FUhUoYC9RkNm5QU&#10;oxGnoeioyBP5EKMUSjTtUcghJrdu3eqFFkKRgovjb731VheSvCfqQtMhzfH0WaOQpEmeczBQgtYH&#10;+qwFXWUo4Og6E3SVQdzSohFcm4IYgYqoTUUxema7M23l7pWxuxAiZ/IjRhGTBFcYyEvEkry3atUq&#10;rxgSfCGfkNeoDJJHgfKKrmsEXPic/ZwDIco2+ZXvcx62OScRVLrLkA8TcTIxGql/2p/+ZJHzxnYI&#10;kYJIjCbDbryRUHDsJoQ4CfkQo/Pnz7crr7zSIzA04xEBRVAS7aSpD4HICFyEafXq1b3JneOIdDLY&#10;kFYNWjGqVavmEReM7yBS6TpToUIFLyjp20ZUlcgpXQLiSclmeoyR9d3+ZNs+3ha7EyGyJ799RlOB&#10;k4lRGitZmyWiiYVIWSRGk2Hnnks/hdhNCHES8iFGSfdEZIi6rFu3ziMoDG5gX9DNBYHKYD+iLkC0&#10;hkETGO+BZnsiMUHUhe9yDqI+QBcamgoZCUykJp6UFaNYmwwrN7ScHftSeVHkjMSoEOEiMZoMY5on&#10;5XyRW/LZZzQVSGkxGrFvtv+mVRtWLXY3QiRGYvRr9u2zSAU2tiFEESExmixjPlPlaJEbJEaTZ20y&#10;7Kw2Z9nSXUtjdyTEiZQkMVq3bvQ1O5ZGskqkzPf1YVjl+sMPYx8IkUQkRpNp551HO2fsZoTIBonR&#10;5FpEkFYfXt0+O/ZZwq4GQpQkMdqoUfQ1O158MTopzB13RIc/3H672UsvmZUuHTtAiCQgMZpMIzpK&#10;ThYiJyRGk2uMrm97pj34+oOa7kkkRGI0ypgxZn/+s1n9+ma/+U30e3/9a1SY8jpypMbmiuQgMZps&#10;u+yy6BMmQqpcLBIhMZp8i033NGZlpLQVIo6SKEaZP//Qoa/fb91q9vvfJy7GAuM8Y8eaxWZ5E6LQ&#10;kBhNtp1yilnlymZPPaU+pCIxEqNFYxFBelG/i2zCmgmxuxMiSkkTo/RWadfO7MEHzVhh9KqrouNu&#10;ExVh8XbqqdHztWgRyd85FL9C5AWJ0aIwcvmZZ5qxpClDFYXIisRo0VlEkP7zmX/a5o82a7lQkUlJ&#10;E6PMwf+jH5l997tme/ZEXxMVXSezK680a9zYbPHi6LmFyC8So0VpF1xg1qBB7OaEiCExWrTWJsO+&#10;1fZbNnTJ0NhdipJOSRKjV1xhVrFiNEZClLNs2dxHRbOz8eM16l4UDInRorZ69cyYYFyjekWAxGjR&#10;W9sMO63NaXbzCzfbuNXjfJS9RtqXXIq7GKXoefhh/Ei0kS6+WCqoXXih2VlnmU2dGruoEHlEYrSo&#10;jR7iVFNpshcCJEbDs4go/Va7b1n9MfXt06OfSpCWUEqCGP3FL8wuv/zEIqmwjOERvXqdXFAIkQiJ&#10;0bDsX/+K3aQo8UiMhmsRQZrROsOuGnCVjV8z3t7b9p6EaQmjJIjRorJ+/cy+VHdskUckRsOy738/&#10;dpOixCMxmhrWJsO+0eYbdmbrM63FWy1szd41sf9CFHckRgvPmI8UvcAofSFyi8RoWPad7+DdzIYM&#10;id2sKLFIjKaWtc2wU1qdYi8vfdnWfbhOEdISgMRo4Rrrvbz6qoZGiNwjMRq23Xef2XvvqV2jJCMx&#10;mprWKsOu7H+lrdsrQVrckRgtfPvTnxQdFblHYjQV7Cc/MZ8bg4e8dKnZ3r2xf0CUCF5+2Wz79thG&#10;YiRGQ7BYX9Lvtv2uvbriVXtj7RtaTrSYIjGaHHv22ejig0KcDInRVDImffv2t81Gj45Ojq9oTPGH&#10;JWJ/97uTVkAkRkO2iCglUvqzLj+z87qfZx8f+dg27deMGMUFidHkmRYeFLlBYjTVDEF6zz3RJTGW&#10;L4/9I6LYghj98Y9POmO0xGgKWdsM+59O/2MNxze06RumayWnYkB+xCgC8N1337XZs2dHippIWRNh&#10;Z0T5TZs2LSLAtnnXDvZPnz7dVq1a5dufffaZzZs3zxYsWODvv/zyS1uxYoXNmDHDj+WYzZs3+zn2&#10;RiqobO/bt8/efvttW7dunR8fT6qL0YsvjvZEEyInJEZT1RCls2ZF/wdFSIsvEqPpa60z7Ow2Z2uQ&#10;UzEgP2J05cqV9tprr9mwYcOsZcuWdvToUbvlllv8mNq1a9uePXvszjvvtNGjR9vdd99t69evt6FD&#10;h1qXLl2sffv2NmbMGD/Hvffeay+++KI1a9bMdu3a5d/hHDfccIOLTMTmuHHjrGbNmvbBBx/Erv41&#10;qS5Gsf/8J+rqhMgOidFUtp/9zKxu3egvxP+iQU7FD4nR9La2GfaLx39hfef0tYOfHVSf0jSEikTv&#10;+b3z3Uy/fPlya968ua1Zs8ZatWrl0csekZKVY8uVK2fHjh3z/DtkyBC76667bMuWLbZ161arU6eO&#10;9evXLzOyWrVqVY+A9unTx+8JkUlU9f7777fPP//cBSkCFrgG2127drXLLrss5cUovc8ietvXxFe9&#10;TSRCYjTVjdWaECs//7nZ7t2xf0wUGyRG09/aZNipbU61czqeY52nd7a+s/p6f9L2U9rbvkP7Yk9C&#10;pCpUIH7d8dfeDzgnEolRmtSJZO6O+GZEKRFPhGTPnj1t8uTJVqlSpUgW/8Kb8wcMGGA1atSw7du3&#10;e3M+0dJnn33W5s+fb4cOHbJq1ar5+Z9//nk/N3mLaz744IMuRidNmmSvvPKKf4YYpRkfYVurVq2U&#10;F6PYGWeYtW0rMSoSIzGaTnbppWa33RadBkg5unggMVp8rG10vftTWp9iZ7Y605vxv9XqW3Z267Ot&#10;6aSm3r9UpB6I0XPanWOfHM1e0EG8GN20aZOLTfpyIgaPHDliV199tTelEwFFdN588822dOlSu+++&#10;+7xJHvH5wgsvePRz0KBB9t5777nYnDVrltWtW9f7mlavXt1F7iWXXGL79+/35nm+SySVa8WTDs30&#10;gZ1+OoIidmNCZEFiNF2tTRt60JsdOxb7Z0VaIjFa/C02RdQVz1/hKztN2zgt9nREKpBfMbps2TJr&#10;165dxBW38SZ4opWrV6+2jh07+mdA3qCPKFFNoF8pEVL6iDKAiSjqhAkT7Mknn8wUlAjUDh06uNgF&#10;BGrnzp29yT5R3+R0EqMY6+NHHpvPQaqYigiQGE1nO+sss1tvtYjnMhs82GzOHLM9e9S3NJ2QGC05&#10;1iZqp7c83VpNaWU7D+y0fYejzfiff/G5myh68itGU4V0E6OBMWEM02vj+iRKhcRocTByNXNVMgL/&#10;G98wu+MOs4YNozm9Tx/l9FRGYrTkGZFS1sFv+Q37brvvWr1x9ez2l263skPLWvMpzV2UEgHLaiJ5&#10;SIyGZxRZjNNFhJDMldRLLhKjxd1+8xuz9esjqiDynBA+TK5O036i54YnYIbirEtmsO8kQik0iABz&#10;v6xelK5eTGK0ZFtMmGZa6wyrMKyCDV482OZtnWejV462IUuGxJ6mSAYSo+HbFVeYtW+vXmclGYnR&#10;kmB/+IPZBReYlStn9uc/m5Uta9aypdmSJdGOO4cPR983aWL273+b3XyzRbyu2fDhZh07Rmctrlo1&#10;av37R4/FVq2KPudDh6LbCCpe166Nnn/r1ujn8SAcmS/v/ffN1qyJHp8IvOiuXWbPPBMV0Zz7ySfN&#10;Fiwwe+ghsylTzH71K7Nf/9qsShWzmTOjx+zfH33F+B7/w9ChZnXqRP+vSLpxcOAI7/hBAcxawLUR&#10;usmewUBiVJbVYv1LGQh1Zrsz7fQ2p9vvuv/OhemcLXPsmbnPWN/50WmkROEgMZoa9j//Y1a5ctRF&#10;n0yUiOKHxGhJNZrzzzzT7K9/jQpV3rOfdhNemVKKY4Lt+O9hdA9AvJ5/fnSbKCyv551ndsopZr/4&#10;hVmXLlGxGdiiRWYVKpiVL2/2wx+afe97US/EebBrr0V5mT39tNkvfxntfnDaaV+fm/thjpDgHrPe&#10;G9sc8/vfR1+De+KeseAY+tpyrb/9zexf/4o+A+6N/rYbNkSvjYCNCC1r1SqWmJKExKjsZNYmw85o&#10;e4YbIvXXXX9ti3cstrUfZlOJE3lCYjS1DBdN7IBYgJrtSw75EqOMGkQEYkF/JjIDy5bxGRw+fNhX&#10;oGCONWDiX+ZFY3/QD4rjDxw4kLlNocZUFsE2c69lPUc8EqNpYgjTwBJ9ngrGvZ19dlT4/uhH0Yhr&#10;gwZm3/9+NB1l7bpQmEiMynJjREwDozm/ZYZ9o8U3fKL2z499rkhpAZAYTU0jXoBbVNN9ySBfYhRR&#10;+fjjj9vll1/uc6stXLjQKleu7BP+MtkvS5qVLl3aevfubffcc49PYcHEvN27d/eJfRGQzLfWunVr&#10;nzCYdXunTp0aKfsbuMBk2gsm8+VYrtO0adOEglRiVJZ0I6L6k5+YPfdc1CtGKknOxo2FM2sBXSaI&#10;9OZRjFJZI09gvAfeU+kLtqkYZt3mle2gwhhsB+fAgnMExJ8jHonREA1h+kiG/bHHH+37nb5vI5eP&#10;tPUfrrdjXx5z2394v23/eLtt+3ib7fp0l+/L7ncsyUiMpq4RI2CymM6dC8fditSlQM30t99+u8+b&#10;xpq6zIlGhmDi3ldffdXX7MXxIShZmYKJe4H51Fg2jQl9WQKNyX4fe+wxX9t3A02kETjv2LFjbcSI&#10;Eb7NxMJETIFzshoF10WkSozKisTob0ov+/nzo52aKla0SEKMJbQC8L//GxW8eRSjH0aOpzJXv359&#10;r+yRD1g2kAodlTsqicxvSH6kECXfsEY2E2f379/fv7NixQqrV6+ez5NIKwSTdDMBN/t4T/5kfkO+&#10;Qz5NJGQkRlPIWmbYdzp9xy7qe5Fd3O9i+12P39n/e+z/2U+6/sR+/sTP7Zr+19ib77/pwlR8jcRo&#10;6huNRwwBkCAtvhSKGG3YsKFHS2lypzAcPHiwZ1wgMjpv3jzfD6zFSyF43nnn+XcXLVrkhSHCcgcr&#10;C0W49dZbbdiwYTaeqYkiED0l2gpEaljBonbt2va3v/0tx4JQYlRW6EY/Vqrr9DuNVLQKTD7FKGKS&#10;Liy0QPCeVocpU6bY+vXrPT8yQTb7KKTIT+Qt8iv5pVGjRr7CC/uZUHvgwIG+zCDile+xbjb5i3Wy&#10;n3rqKe9OU7ZsWRe48UiMpphlbc6Pt9ho/T88+Qeb8v4Um7tlrvtTKhmzNs/yfVPWT7HPvvgs9uuV&#10;DCRG08MYXkBMi3GrjH8VxYt8iVGa8iiAbrzxRhehrCjBChQse0ZBxwoSzZs3j2SCnVaqVCk/hoKP&#10;Qg5RyitLni2JVHWeeeYZGzVqlDfp88qyZ0R75s6d66tbUGiWK1fOhWs8RGQVGZWFZpddhkqMRkuv&#10;v57lVaIzE+S2+k4pQZU/H2IUaD4vU6aMi1Gil7QeUCEk/xD9nDFjhh9HFxnWxm7cuLFvk+eInlIh&#10;5LsLFizwVWPIuwhcxMktt9zi3WWCa5Jf+QwQMOTP4cOHe76WGE0zQ5i2zLAz2pxhf3vqb/b3p//u&#10;S5iyj9/qj93/aOf2PNfOfepcW7JjSeZk/F9+9aUd+TxJfadDRGI0/Yxxqa++GnW3CRpsRBqSLzFK&#10;gffoo496IUcTOxmhW7duHuFkXV4KSQoyBOl8CuoIFIaIRwQnnxOpadWqlfXq1csjLohK+oeyj0gM&#10;4pMIK99habVETYTqMyoL1f74x+hof0QpopL0xgj9SOUrV0ycGD1PIYhR8gnrVtN8TzP7mDFjvFme&#10;iiOVObrG0MLANn27iaDS55um+MmTJ3sfbvLr2rVrvRtMhQoVvKsMgpPvEBkNCjzEKN1yFi9e7CJV&#10;YrSYWkS0fr/z9+2eMffYe9ves6fffdr+0esf3jf16LGjNmn9JH99Y+0b3vSPj0awkj7SieFLh9v3&#10;2nxPYjQN7dxzozMQFkaPKREu+RKj7nQiDiewrNuBaAz2nWw7675gOyD+O/FIjMpSyhCLCMtIpSqi&#10;1GKJMAdYr5rv5UOMUviwfvUvfvELrwjS9QXRSbeYkSNHemsEfa2JhrZt29aFa5MmTbzgQqx+Gsn1&#10;L7/8sh9fpUoV7yNKtLNGjRp2xx13eBM9+9gm0toj4imy5s0ANdMXc4sI0lPanGLf6fCdaPS0TYZ9&#10;o8037Jddf2mntzvdX89od4b95NGfWMfpHa3huIb2yZFPbO7WubEUYPbxkY9tw77oeIBU5GedfmZn&#10;tDpDYjRNjdn+/vQni1Sozfr2jU5NLdKPAvUZDRuJUVnKGjmLAXlLl5qNHh1Nj1SqEJ0RoedzsbJU&#10;K8fmQ4wiDBGYgWXdDipvwcj4rJW94Fj2YWxzXNZtLCD4TnCOeCRGZZkW65d6SrNok/+pj5xqpV4o&#10;ZU+8+4TdP+l++3uvv9uP2/3Y/jPwP9byrZZ2Wa/LbNsn2+yc5ufYw5MetqU7l9qdr9xph44e8rRz&#10;+LPDtnrP6mzTXmHx884/tzNaS4wWF6NLPwL1//4v2s80Ulc31klJcjISBURiVCZLpjEvyahR0Wmh&#10;aEu66aZo2xLzmN55Z/SYfDbTpwISo7IcjUFTOdipbU7NfH9au9Ps2+2+bRv3bbQDRw/YBx99YE/P&#10;fdpmfjDTPjuWvEFVEqMlw+67Lyp2IvVrkYJIjMpkyTRWoKI/KRmIpVRZajX+GIlRmSxqEVH6w0d/&#10;aOd0Psd+1PFH1mN2D6s5qqav18+qUyt3r7R1H67LjJbS/M88qgVBYrRkGAvy/fznZtOmJW8NE5F/&#10;JEZlsmRa+/Zmp59uNn16dGUnhoHGHyMxKpOdaG0z7Nsdvu19UpmS6rL+l9n3O37ffv/U723PwT22&#10;aMciK/9yeX899PmhfDfnS4yWLPvWt8xuucWsSZOoW16xIjohCm5MTfnhITEqkyXTWF6U13LlTvws&#10;MIlRmSyx0Q8Vy/o+Yt9s+00fSIVIrTSikjWa2Mj7PucHidGSa7hn3C+vRE2Z/e7RRxkgSp/72AMU&#10;RYLEqEwWtkmMymT5M8Rpmww7vc3pdsewO+zDQx9a3dF1beiSod7vNCeYhmr6xul2VtuzJEZlmcYA&#10;qO9+N7rIXt26Zq+9ZjZgQOxhiqTx9NMSozJZuCYxKpMVzGIR0z/2/GN0YFTrU+3KflfajgM77NBn&#10;0dH5AUt3LbX2b7W3w58ftp93/bl/Lz9ilEUmWJiFeXuZcYL5fplrmyV1mVqNSC0LwrAgBfP3AtOn&#10;sU2hyufMt82KaSz6wjnISyzzyzRshw8f9jl/WbXw3nvv9bl9EyExmlxjZD52223RMaeHjk9OohBg&#10;UNmVV0YlW05IjMpkyTSJUZmscAxRmuX9Kc1Psa4zutrNg272qaNYTarW6FqW0SzD5myZYz97/Gd+&#10;bH7E6KGIKtmwYYPP74sQ7dmzp7366qu+GASClIVeEKu7d++266+/PpLFP7TrrrvOt1kwBiHKohUb&#10;N260rl27+vmffPJJmzhxop+D8o1V1Dp37uzL9nKdrNOuBUiMFq3R7Z8F96pXj65vcvfd0efMT5Pg&#10;5xG5ADH6k5+cfGCZxKhMlkyTGJXJkmcscxoRpt9u/W2fIop5Tl20No/u55j8NtMjQsuXL++vCEzK&#10;I4yFIvr27Wvz5s3z46pWrWpz5sxxkQqITpbk/ec//+kCc/bs2fbEE0+4sCSqSkT0tttus0GDBtk0&#10;hn9HYHEKVicE5v9ltUOW4K5WrZrEaIh29tkWSQNml15qdvnlZm3bmq1cada8udnq1dFVohFbgYEG&#10;Sn0NfXNr1ow+R4lRmSxMkxiVyZJuZ3Y400atGmU/6PyD4yOoESsMMdqgQQNftYwIKGKUJbGnTp3q&#10;wpGo5pIlS7y5nVH/HTt29OV7L7nkEv/ulClTfElexOqWLVt8iWyW5GU5XiKlnINtluIGtmfNmuWr&#10;qBF1lRhNTWNg1HXXmXXvHp1yulev6NRSL710vDAtyeIUMcrsh2edJTEqk4VrEqMyWfItIkBPa3Pa&#10;CUIUy48YPRgpX4YNG2bnnnuujRkzxoUn/T87depkzz//vPfxvPPOO73PZ6NGjbwPKEvtIjrpN0q+&#10;efTRRz0iWrt2bVu/fr2NHz/ey7WWLVva6NGjva8pApbleOlLmmjGADXTp74xKCow3P0ZZ5hVqhQV&#10;pixhOnKk2cKFsR8sxrZtZps3xzaKMRKjMlmqmMSoTBaq5UeM0pS+bNkyW7RokTe5IxQRlLwPltCl&#10;XygRUYQofPrpp960TnM7n3OO5cuX29atW32bcxAxXb16tUc/2Ud/Ua5z9OhR345HYjR9jchpsHzp&#10;t79t9ve/f20/+1m0HyVJDmHKTx//8wf7En2WLkiMymSpYhKjMlmolt9m+lRAYrT42//8j9nvf2/W&#10;qZPZjBlfGytNs6hf7dpms2ZFR/rPmRP9LNHkC/RlRbS+//7X3QTCRmJUJksVkxiVyUI1iVFZuhoL&#10;/CHkmBv1F7+IRlnZ/53vmNWoYfanP5k1ahR9pahhNgCELfN6/va3URs8mGnHYgkmAkJ18uSvBS2D&#10;sIL3jMmLzVTmIG5nzozKrfywZ09UbEuMymRhm8SoTBaqSYzKSrrRZQAxi1h98cXosqkIWvb99Kdm&#10;9eub3XprdFVrhG3nztEVq/icY/v0iU5av2aN2e9+F13FCqFK5JNXFhFYtSr6nmzElFgIXr7P9SVG&#10;ZbKwTWJUJgvVJEZlsoIb4pXiDGE5bJhZ//7R1avoTkAEd8UKs927zc47LzoNFkuwBt+VGJXJwjaJ&#10;UZksVJMYlcmSY0RSzzwz+p7prSKy7YRjMIlRmSxskxiVyUI1iVGZLFyTGJXJwjaJUZksVJMYlcnC&#10;NYlRmSxskxiVyUI1iVGZLFyTGJXJwjaJUZksVJMYlcnCNYlRmSxskxiVyUI1iVGZLFyTGJXJwjaJ&#10;UZksVJMYlcnCNYlRmSxskxiVyUI1iVGZLFyTGJXJwjaJUZksVJMYlcnCNYlRmSxskxiVyUI1iVGZ&#10;LFyTGJXJwjaJUZksVJMYlcnCNYlRmSxskxiVyUI1iVGZLFyTGJXJwjaJUZksVJMYlcnCNYlRmSxs&#10;kxiVyUI1iVGZLFxLaTF6JHJnkyZNcgfw+eefx/Z+jcSorFhYCovRw4cP28SJE23q1Kl27Nix2N6v&#10;kRiVFQdLZTFKHpwwYYJNmzYtYR6UGJUVB0tZMfrVV19Zv379rE+fPvb444/bqFGjYp98jcSorFhY&#10;iorRL7/80nr37m3PPfecdenSxcaNGxf75GtOJkY/PvKxxKgs5Q0xeuDogViqTUwYYpQ8+PTTT9uA&#10;AQOsY8eOHpyJ52RidNeuxG5HJkslS1kxSg3w3nvvtT179ti2bdv8PZA5x44da+3bt7d//etf1rJl&#10;S2vXrl1ia9XKOkb+y3Yh26MJ9hW1pcI9YJ0S7Ctq65xgX1Eb6bJ9sH3KKdauWbPEaThmNWvW9Ahl&#10;UUJrBPnuw4hQ/uCDD6xhw4a+nzw4ZswYz4MXXHCBtYrks0T3jDVv3dwyLokU+JeFbP9JsK8o7dKI&#10;/TtuX1h2ZYJ9RW1XJdhX1HZFxC6Pvj/l0lOsResWCdNwYHfccYdNnjzZ80BR8dlnn1mdOnVs//79&#10;tn79erv//vt9P3nw1Vdf9Tx4/vnn55gHmzZtHynssXYh26MJ9hW1pcI9YJ0S7Ctq65xgX1Fbx4hF&#10;0+app7aLpOPEaTiwqlWreisdFKkYJRPu27fPdu7cabVr1/b9REz5jILy6NGj/pqd7YpUCUdGMmyi&#10;z4rKiBo1adrUnUqiz4vKqFVv27494WdFZR9FnsWTTz6Z8LOitDvvvDPh/qK01157zZYsXZrws+zs&#10;iy++8DxQVHBN8iCtD1u3brW6dev6/qx5kK40We8x3hCxEydMTPhZURl58KGHHkr4WVFamzZtbOeO&#10;nQk/KyrbvWu3tzYl+qwoLRXy4LBhw2zVylUJP8vOijoPUsaRB0nDGzdutPvuu8/35yUPrl692gvw&#10;RJ8VleFDmjZtkvCzorQWLVrY7t27En5WVLZ16xZ74YXBCT8rSqtevVrC/UVpAwcOtPffX5/ws+yM&#10;ihgUmRgls3Xr1s0L7Zdfftmef/752Ce5Z8eOHTZ69OjYVjgcOnTIC8LgAYbFo48+6s8jTHBI3bt3&#10;j22FR40aNTx9hQnR/aURMZrKkGYfe+wxb55/4YUXbMiQIbFPcg8FKE0rYXLw4EHPg2H/5tTsd+/e&#10;HdsKB66PGA0b8mDYDB8+3IVaKoP47dSpk+chussgoPPKqlWrvL9pmHz66aeeB8OGltS9e/fGtsJh&#10;yxbE6AuxrXDAtxPpD5tBgwZFxOj7sa28UWRiFKgN0metf//+3ok7r1BjDFuAUXtduXJl6GJ03bp1&#10;/jzChOjwhg0bYlvhsXjx4tCFCVH7nPpapgpUIHr16uWVwfykH4Qg/2uYkAcpkMP+zdeuXRt6HuT6&#10;RKvDhjwYNtu3b7cDB3LuJ5oK0DrYs2dPL7iJlOYV+pOGLcCCcjBsqHzk5xkWJgSoEKRhgi9ctGhR&#10;bCs8eA6UEfmhSMWoEEIIIYQQWUkrMUr/AqJPvBYV1DioeRFRwqgR0tRC7ZSoRFFEZ/h/uV7wf3MP&#10;PIegRkiUlogANZJk3Q/XoGmGWiDX4F6CZ0KEFLgf7itZ/bCC58D/yj0Evw3X5JlA/LMpbHgOPOes&#10;6ZBnwnNgH59zXxwT3Gdxgv856/9eFPAMyWtBeiN9BXmQ37konnGQ9oL/O6c8mAz4H+PzIPkueCbB&#10;ffGcuK9k5kHOz31wD1gYeZDrB9fkHhLlQY4J7rM4we/O/5kKeTCZv3M8uc2DpIVkwDPgf86aB7l2&#10;UeZBrplTHgyuGRxTFHmQa3IP+L7s8iDbJyNtxCgZsEyZMta6dWvvq1JUGYAHSj+7Zs2a+ZQcjESm&#10;mZNpqMqWLeuZI9kw/UfFihV9tCU/aufOnf1+KlSo4M+FOesaNGjgfUaWL18e+1bhQtNskyZNrFq1&#10;ap74XnzxRatfv7499dRT3keE53LXXXf579O8efNcJb68wnNgtGm9evVsypQp/uxr1arlI08ZTMKz&#10;YEAAx7CfEauFDX30+O3p/8y1cIj83/QD69u3rzspmiz5LXg+TB1DGioO0LWmVKlSmb8xz7so4Pl1&#10;6NDB+4eRB/lde/ToUaR5cPz48X4tXknb3A95sFKlSv4c6AvPlDzVq1dPSr9FngEDP5l6i/6Z5EGm&#10;B+Ka5MFNmzZ5Hg3yQ9u2bZOS7ujryOBJBuEwJQu/Bemfa5LveBbM0sAx3AsFU2HDc+C379q1qzVu&#10;3NjzIPkNv8j0gaTT+fPn+6AqfAX3WVzyIP7l1ltv9TzIMy+qPEia55oYeRDRxxSN/A7lypXz7WRD&#10;HkMDMAMC90MaZwBT5cqVXXy98sor7pMpo/LbbzEnSEPMBESaYwA294DPb9SokedBmqhJm6R7/CNl&#10;QmGnO85Hn3/y1z333GPvvvuud/tgdhb8I2NJeBYMTuU9xyTjt+E58NujjfBJpEOeO9t0w0SfzZ49&#10;2++Le5k5c+ZJn0XaiFH6iJH4cDw8hGQktkTwABEe5cuX95HjFHx33323O4URI0bYSy+9FDsyeXAP&#10;CE7EKNfFyfLjP/vssy52KBjoQ0QfHpxFMoQg98C0XFyLgnDo0KF2yy23+G8STKSOQOWz0qVL+7GF&#10;DfeAkRGokJDY6YNMmqAAXLhwoWcI/n9G9SWjk39wD/yfCBFqfaQHCkOeCfvJnJs3b/b7ZOoW7q84&#10;wPMlL+DsmjZt6gKoKOB541ipkFEQInB45qQ7Bg4wcCXZcA8UhgxUw7kjwMiDDODD0XI/RAWoiCBU&#10;CzsPBukOwYnAIp3R5/C2225zEUg0hvtjQAzXRrBQSBU2wX3QV5zrTp8+3fsfk8apfC1YsMCfDffA&#10;AB2eTWET3APPACFERIZCD5GOT2Y/Ip1nRT6kEs2+4gDig/6m5EFEET6mKOD3ZMAewu+ZZ57xtE6a&#10;R3TwOzM1XLLhN2d+cipEgQ/gOTBnMpUPfDB5c968eS6KOL4wCdIdfZNJX0Eav/3221148ixGjhzp&#10;xmeUjzynwiS4BwxNhD9GA1D2kgeZuo9ngQDkHigf58yZE/t24RHcA/kKH0Q5yPMnH/L/sx8hjA/C&#10;V6DZTpYH00aM8kAHDx7s/xC1ghUrVsQ+SS48cBI+Dg/h+cQTT3gUkkzw9ttvF9locsQeYhSRR4Lj&#10;vsiYzExAAiATMpAB8ZMsx4vg5dqcn+thM2bMcGHIfVBj475wEskSKlQGqB1T0HA9Ch8yHTVRJpEP&#10;5u3j2fC8kgH/IwUwo5h5T1SY9EEtnU7kZEL28VshHIoqepFsEPdEH/j9qYQwgKco4Bnj1HnGVDIQ&#10;pFQ+cL785hSORQFCFCPt4QO4L8QfaY0KIhVF5o5EqCcrDxKZR/RxfvIChQDT/BAVQZjjJ7gv7ofp&#10;u5IB0VAqnPgD/ndEMHkQP4BQCEZZUyjxvJIB/yOVcaIwXJtCj/TBtWkdQhDzbIhUBf66OMDzJTrP&#10;74+/KaoBpFnzIM8dQ5BxH/hhfoeigNl0eAYIQqKg3Be6gGgpgQgqZQRlktU6BwyiDsQo2oB0xvWp&#10;hFIu0GoH3E+yBlxTvpAHSff4oCBaTCAEH0BQimdDRZ3nlQw4P74Yv8O1uSeeBWUwrUO0EvF7BL/V&#10;yYIyaSNGEVqILn58nAv/YFHAA+ch81ARn0RoqHVQI6WZqChW8MCRUvNE8FHg8SMHzcXLli3zBEgG&#10;pGAmcXDPhQ2Jjf85iEjhmLgXro/gosZOsw0F5PXXX+9CtbBB3PHsqYjwTCh0yHQUjjSNMO0QtVEy&#10;BL8TkbzChgyF46U2Tk0YZ4xD4JkgikgjfEZEiOtzf8kSJkUN4pPnz2/PKwV9URA4OvIgjpV0RqUI&#10;R08BwDNPNqS3IOpBgUwUgPT44IMPuuPF2fJ8EApBJaWwIR0R6aN1ImseJBrL9akY0n0BH3ndddd5&#10;PihsEOJcf82aNZ4XqHwRHOBe8M+IIyIlPCMip/iHwobfAjFEYCA+D9J6RYsJUTwiRBj3RxoqDuD7&#10;+K3xeVR6k9EClYiseZDKB+UM18cHUBGaNWtW7Mjkwe+O8OL6pG3yIBUihCEtpfgk0h9BCERhsvIg&#10;5QxlHumN34E8iK8nAk/FkG585MFrr73WjylM+J/wezx7ZtQhDwaRYO6F1gGeBV34yIP8NsmY9YAA&#10;C10TiNKTB7mPIA/SXYZ8RzemJUuWuDagTDxZHkwbMco/QhSSpgkSZFEV8Pz4iI+HH37YHy4PnKYp&#10;1D/9FE+m9gsDflgcPZmP6BS1IK7Pj879UTAgSInI4DCSAYUNtU36DCLCqQ0ThcCoKOCkEAn8PnQp&#10;SAZE5Wgm4rdAFJAhKHzpsxNEZ9jPsyGtkEkKG5wvBT0VAZpmSA/839wTGY7nEIgUDOeYDKcYBuS5&#10;oJ8ev0VRFfBch75ZPGOiQTh6nD5pHsFTFHkQh0q0EUP0kcZ5DjST8fvi8El33COFQjIgD3J+8iBp&#10;jihRkAepKFIQUCghVpK11Cy+t0qVKn4f5DnyGKKQPBj0p+UYfhsKq2TkQf5XKrzkQXwgeZDfgXsi&#10;fXJN8in3gEDAPxWnPEhFm7RHVLoo8yAVANIaAodgAxFA0jx+sCjyIPmO/EdZSH4k6k66w9fz+1Lx&#10;4X4op/ERyYC8TTlLhYvrUt4EeZAAGcKUNEkeTEagiv+T+aFZuYj0Tp6jzCHd8ywYV8ExNNvzLAiQ&#10;IOILGyrFQR6k3EN34Hu4J3wTZTPPg3TK8+L4k5E2YhTIEDiaosqAwA9LRuO6QYZjHw+7qAQx1+F6&#10;wT3w/2e9fnA/yXQIwTUC49rcT9aEHtwnxyaD4JpZrxvsC9IE12Y7eDaFTfDsuQavbHMv8ddkH5as&#10;ZxEW/L9Zn3dRwDNMhTzI9YPfOUgHwfWD+wkjD2a9ZrAvWeku63NQHgwH/t+sz7so4BmGnQe5bvC7&#10;c83gOQTXD+4n2XmQa3Kd4H/P+kyAfXyWjHTHOYNrZr1ucM0gTQT3GTybwobrcL3gWXC9gubBtBKj&#10;QgghhBCieCExKoQQQgghQkNiVAghhBBChIbEqBBCCCGECA2JUSGEEEIIERoSo0IIIYQQIjQkRoUQ&#10;QgghRGhIjAohhBBCiNCQGBVCCCGEEKEhMSqEEEIIIUJDYlQIIYQQQoSGxKgQQgghhAgNiVEhhBBC&#10;CBEaEqNCCCGEECI0JEaFEEIIIURoSIwKIYQQQgghhBBCCCFKHAqMCiGEEEIIIYQQQgghShwKjAoh&#10;hBBCCCGEEEIIIUocCowKIYQQQgghhBBCCCFKHAqMCiGEEEIIIYQQQgghShwKjAohhBBCCCGEEEII&#10;IUocCowKIYQQQgghhBBCCCFKHAqMCiGEEEIIIYQQQgghShwKjAohhBBCCCGEEEIIIUocCowKIYQQ&#10;QgghhBBCCCFKHAqMCiGEEEIIIYQQQgghShwKjAohhBBCCCGEEEIIIUocCowKIYQQQgghhBBCCCFK&#10;HAqMCiGEEEIIIYQQQgghShwKjAohhBBCCCGEEEIIIUocCowKIYQQQgghhBBCCCFKHAqMCiGEEEII&#10;IYQQQgghShwKjAohhBBCCCGEEEIIIUocCowKkWS++uor+/LLL+2LL75wYzsrwX6Oif+ssODcx44d&#10;O86yXjPrPeZ0H+yP/25hkPX6ie6zsK4jhBCi6Mjq27MrN4LPeU0WXDNR2RLcT9b7THSPAewP/pfs&#10;jikoWe8l0f0KIYRIL7L69cCXx5chWT9LFpw7a7mStWzhfrCc7jEg63HZHZMfOBfX5bw53acQyUCB&#10;USGSCM77gw8+sGbNmtnf/vY3u+uuu2zBggX22WefZTr2IUOG2L///W97/vnn7ciRI76vMOD8XGfZ&#10;smXWoUMHq1ChgpUqVcpuvvlmu+222+zOO++0oUOH2r59+2zPnj1+zNVXX20zZ87MttBZt26ddenS&#10;xfr162c7duzwAqow4D7nzJljlSpV8ufEfdx4443+etNNN9kzzzxju3fvVmEohBBpBBWZDRs22AMP&#10;PGC/+c1vvAx87733jisDn332Wfvzn/9sgwYN8u3C5PPPP7clS5ZYu3btrFy5cpll4K233mpVq1a1&#10;l19+2T766CPbvn27l4Fly5a1d9991+87EWvWrLH27dtbnz59bNeuXbG9hQPXpJwbM2aM3XfffVa6&#10;dGm75ZZb3G6//XarUaOG9ezZ0zVFdvcnhBAi9aC+RPnRsGFDL+94XbFihZdRQVn41FNP2RVXXGEj&#10;Rowo1PoO5zp69KjXP1u2bGnly5f3spCyhfpgrVq1vNz55JNPbMuWLfbwww/7Z9Qfs7sPPqMspNze&#10;u3dvod0v9/n22297mff3v//drrnmGi+zqQtSbnfs2NHWr1/vgVIhChsFRoVIIhQUmzZtssaNG9s/&#10;/vEPu+iii6x69eo2a9Ysd/58TkD0/PPP94oWgdHDhw/b2rVrbdy4cV7gvPTSS/bOO+948JKCgO9Q&#10;eL3++uv2xhtv2KJFi2zChAkeYJ00aZJt3rzZK50UtjNmzLD//Oc/XuitWrXKz81nBw4c8AoYQVG2&#10;ed+iRQu78MILbfr06V6A8/2NGzfaxIkTfV8QQOX9vHnz/B64Xyqd3Cv3zPW432HDhvkxH3/8ca6C&#10;p1yLgOwdd9zhhTbX5b6osD733HNeoW7SpIlfXwghRHqA/6dBrV69evbXv/7VLrvsMqtWrZqXaZQf&#10;lGc9evSwn//85+7r2aacogI5duzYzDKQsoXKV1AG7t+/38u9N99805YvX27jx4/3MnDy5Mle5gbl&#10;K+XVlVdeabVr1/ayMWsZSGCTco1zbtu2zcvA66+/3svnoHcKQUjKN87DNSkr33rrLZs7d66fg/9h&#10;8eLFXhZTyeU47oMycP78+V5O5rYM5LpUUqm08n/w//J/8Nmnn37q90+5+v777/t+IYQQ6QHlAPUw&#10;yqLzzjvPLrnkEn9PQyE+nvKqW7du/hkNdhx/8OBBW7lypY0ePdoGDhzo+2m4o9yifOI7vKeMmjp1&#10;qtcHKTdffPFFmzJlipdrnJsyj7rcxRdf7PVR6liUXZQjlFGUa9TXKPcoZ2iYo8PO0qVL/T74PuU4&#10;5ezs2bP9Ozt37vRrLly40A4dOuRlK+UTdVOOnTZtmt8HQV6Oobzkfk8G98S9V6xY0R599FFvtOS+&#10;OD/X/uc//+l1Rf43IQobBUaFSCIUAkFglN4pVPBoJaT3JhVDCqwgMEqvGSqDzZs39xayTp06eaHz&#10;6quvek8RKmyjRo3ywoyC69JLL7Vf/vKX3hOHCiIF1r333uutfGxToFKp43z0wqQnDD1iKFwpdCgY&#10;g8ojAccgMEoFlAoeLYbcJwFbzsO9UtGjsGrUqJFXzghcdu3a1X74wx96D08KQSqGvXv39tbIRx55&#10;xK9DwZpTgci5CYwSNOZ+aQ2kIsg1CJRecMEFNmDAAC9YhRBCpAf4fipJdevW9TKIUQqUh1WqVPFe&#10;IZRnQWCUkQiUl61atbJrr73WyyuCkEEZSBkzcuRILxuoLP7rX/+yn/3sZ95oRmWMymGDBg08sEjl&#10;kOM4H2UZQVl6jHJOgq2UgZRrVPgom4LA6A033OABShr8KFvptUnZTC8aKmcERAlech3O/eGHH/oo&#10;CspierNQxvN9grxsP/jgg16O8RxygvNQfp977rnecyc4PqiUUinEKLO5j9xUMIUQQqQG+HICo3Xq&#10;1LGaNWt6WUFglHoPPTmpBwWBURrXqA9SBlH3e/zxx728pMGNspOyhTKP8pOGQcq3X//6115/ooMM&#10;gVRGZ1DmUo+k7OB8BDz/8pe/+Oi8zp072+DBg/3zoEMN5UoQGKVTDYFR7o1tvkPZyWhByiDqepSF&#10;jIgkeEk9kutTH6SsJSDKMd27d/d6KaM2tm7detKyMAiMBiMlHnvsMa9TEiRlm2vyOccJUdgoMCpE&#10;EqGQyRoYJbBI0I9tKmC0/FE40gJG4UGhw5ABhsvResf3MQpTChoKJoYlUomj0CL4SKEItB7Sy4R9&#10;FED0NgEKWwoyrkVhy9AH7oUgKBUxCj3OR2X0D3/4g/dspWB++umn/RxZCzGOpVCmsCbgyT1SWBF4&#10;JTAL3C+tjwRMadWj1TAIwGYH9/j/2zsPMCuq8/9jNybRJJreY0lMNBbEaIxRURQQKdK79PZ7IE8E&#10;QnEpgvTeO4ggvUNA8kcIvTfpVXoLJAFEIuL7v58ze/C6LuxeXO7cvfv9PM/77N07M2fOzJ2Z97zf&#10;ec85BJM4PfbPcbItXUrIFiWYJbvnSmUIIYRILPAfXhjFh+EDCdAQDPmfoAx/hzDKS7ixY8e6LnN0&#10;KSRDM7qM0qVLu2xTfB7CKBk3BEn4WCBIJFjEfyBWep+Rng/Ej/FCksCUbBbKaNGiheu6hziJT0Oo&#10;9XXwUP+iRYu6QJFtyNYhwMQfI8b6LB6CxK5du7r9EMRRtyuBr6Uu+D8EXu93ycrhpSD7Q/DFR6ek&#10;pGR5N34hhBDXDp7pXhilFx+iI0koxGG8gKPnAb4QH4DvGTBggIsHef7zkg+/QhmsR5xHGYiYlEHy&#10;CL6GuAyIuUikQVwktsSPsT3iJ/EeCTDEm/gSEmCIB4lL8a2U8Ze//MX5Gnwk8SnrkggTHYNRBr6Q&#10;5BX8Kz6MZBheWCKIAvVFDCUmRajFB+OPr4QXRimbF5B8xkezP84PQ6zVqVPHvXCMro8QWYGEUSGu&#10;ITy0o4VRuhngFAh2eMuG8MebPxwJQiQBEcEiGS4IqDgxMj95A8hbQ4IjHBDOEOdA9iaOFgjI6FaI&#10;uEiAhzhJ9wYCNLo9UBbrsH8yZXBgOEMyVnEwZMv4zEyCUsphLBfKZ1u4nDDKdgS4wDHjILt06eLe&#10;hJLxkxlh1GeMUg/EX/ZJ0MkbUspHKKW7vg8YhRBCJDY8r6OFUboNkm3iezPwghC7++67XTCID2O9&#10;Ro0auec9vgMfSHBEkEjAhu9BGMV/IpaSzQmIj7wcxEchViIesu3lfCCZpgih+DzEWnwPvTUGDx7s&#10;/BoZqryU27p166Vg7nLCKP6ZunO8+DoyQPGj1I86ZSSMcpyIupRDwOu76rNfzhfL2TeCLT02aAcI&#10;IYTIHuAbooVRxujk+Y4f+b//+z/ne3gpSDyIT0LYJA5DVPS9G/BjZIOyLv6KOA8xk1iuatWqLjYE&#10;/AU9DxBQeUGHn0rPF/IX/4wASS9EXkzi7/BvDHtD/IUv5AUkWavRY3teThh96qmnnK8CfCHZpMSS&#10;ZMmSAON96eWg7vj76K701JX98hkhmazXqVOnZuhXhYgVCaNCXENwCgRxXhgl2PFOhaCHLgJ33XWX&#10;/exnP3NvB3mrR4YlgQ+OiAwR3iQSKBJk4RxxEPzFMaYVRnEmXhglKMTB4VTZtze2oWycKF0dcKw4&#10;NYJUnCtv+qgj9WafOD7KI3DE2VEGwijiJW8QvTCKAAocM84XYRQxM7PCKE4WYdSPMeoFUOrCsAME&#10;wQS8/niFEEIkNjzHETijhVEvHhKsITx+73vfs9tvv90FgwRvdBnEZ+Kn2Aaf5n0gvgFfR5aM9wnR&#10;wigvEb0wygtI1iMrJtoHkiHDC0kCtfHjx7uAjjIINBEmGceMgJEgk2wbgkt8IMfBJIHRwigCKPtC&#10;3I0WRikzFmEU8IPsg677+Gfq6bNkGUqA+iLm4is5T0IIIbIH+AZe6EVnjOLL8BfEfoiKd9xxh+sl&#10;x5AzCJj4DrIj8UHeFxLDES+S+UmZlMP8FfQ48MIo/gYBFT+HMEpMxvijxHn4R3wKvtBPwoTYSI8H&#10;fDLxJf7NjzGKX0I8pRcG++cvvo9Yka76xGy+Kz3HgF8mCQg4tmhhlASYzAijxI34Yl5c4m+pMz1B&#10;qCv15vz4XpVCZCUSRoW4hvDQxvzbLh80efgfJ4F5B4n57wnOMLb1y7zxnf8e+Mt2fJe2LL7zZWFp&#10;94fxP9/7OkZv679Pr/zo7Xw9/PesG13e5WBZemX7ZVh0PYQQQiQ+0c/vaH/gl/E/z3X8UvSzP/p7&#10;jG39Mm8s999Hl8d3acviO18WxrbR62Dp+SyM77zv8WVhGW2X9vuMSLtt9PH7Y43ehxBCiOyBf26n&#10;9R8enu08572v8cvT+gL+98u8ef/AZ+AvZfBd9PreJ/myvG+J3h/GOnwf/Z0vD+Pz5cr35fl6+O/9&#10;dvx/JVjOetHHHF3X6P0JkdVIGBVCXDNwYIwvwwDfvEkk26Vhw4aXjP/J0vGTRQkhhBDJAsEgWTxv&#10;v/22Gz4n2v95wzfS20PdAoUQQiQj+EJ6fDAxIUPlpBcPkn1Kr0n5QhEWEkaFENcM3ujxlo8u93Tt&#10;p2sjf735/xlWABFVCCGESBYy4wMx+UAhhBDJCr6QbvIMG3A5X8hfJpqSLxRhIWH0MvBmg3EXGV+D&#10;MbFkMplMlhzGeLmM3+S7+4j0wQ8yjtX69evTPY8ymUwmy54mP5g56L5Lzyf5QZlMJkseW7NmjRvX&#10;HTHe+0EJo5eBk0RaNzPEkfZNV2CZTCaTZV8bPny4687KIPbMAE0ml7g8ZLkxCD8TwDFTd3rnVCaT&#10;yWTZx/CDdF1lcq/33ntPfjADmFSGyWk4X/KDMplMlv1t2LBhbiJpJricN2/eJT/ohFHSmxnPgVk5&#10;UU+ZddMbM0+T+gwfffSR7dq1y802xuxmpD2TUeLhrRrf8VaN2atRYdnGw374f+fOnbZq1SrbuHGj&#10;S5tmO5YB6dN8t27dOrcO+2PsQa/k8pc3nJTty2AWNb89fzk4ZkHzb/eYPc0fQ2ahnoz79Ne//tUF&#10;h0IIIbI3+Jd//vOfTuxTQJgx+FoaDm+88YabAVQIIUT2hpjrH//4h/ODzP4sP3hl/vWvf9n//d//&#10;2VtvveV8ohBCiOwNfo8Emb/85S8uLsQvghNGCRZ37NjhBr197bXXbNSoUc5pYps3b3bZkwiMtWrV&#10;sipVqtiYMWOsZ8+eVqZMGevUqZMTMul23qtXLytfvrx17drVRo8ebbVr13blsS07REzl/2rVqtnQ&#10;oUOtXbt2rjw+Hzt2zAmQvXv3trx587oyUHMpg8CMLu0cxMKFC109OBAU3zZt2li+fPlcnRE/EUR7&#10;9OhhlSpVcmUMGDDAfa5fv75t3bo10+NWSBgVQojkQsJobEgYFUKI5ELCaGxIGBVCiOTiisIoWZhk&#10;ZhL85M6d2x577DF7/vnn3WzRZGQierZq1cqqVq3qZhTzGaaTJ092wiYiKJ8RPSdMmGDnzp1z65Cp&#10;WbFiRVcOwmaLFi2sevXqtmnTJrccwRHhku+WLFlikyZNcvtHeKWCGJmniKMdOnRwM3umpKRYgwYN&#10;nJBLvakHyxBHEU0JdqnHu+++e6kelFG8eHHr0qWL6xLBd9FQDkIo9SVTFQGXbNnKlSu7oFDCqBBC&#10;ZH8kjMaGhFEhhEguJIzGhoRRIYRILq4ojCIU8gUiIyvSPZ4gqF+/fk5Q7Nu3rwuOcAwMQM36rDtz&#10;5kyX/cmYK4ijCKdTp069JEgiZNaoUcONZUP3e/7iiOkGD2Sivv322267BQsWuDIeeOABmzVrlqsD&#10;hqBat25dJ8xu2bLFGjVqZI0bN3ZlI2iSJUr9nn32WZszZ45Nnz7dibWIrNQREDvJZG3btq3LKE0r&#10;jPI/3fXp4k89EWnff/99q1ChgoRRIYRIEiSMxoaEUSGESC4kjMaGhFEhhEguriiM+nE7GU8U4RMn&#10;wGcyMRmUFJGRbuslS5Z0g3YjLtLFnuxNhE8yMsmyxMk2bdrUje1Jlum4ceOsUKFC9s4777gy6e5e&#10;uHBh13X+ww8/dAIkExyxDd3cEUHLli17KauU7NSBAwe6zM2JEyfa6dOnXfd6slDJKqUMxkRFvK1X&#10;r56rO2VQD7JUEUQ5DrrWM3kEQi5iaVphND3UlV4IIZILCaOxIWFUCCGSCwmjsSFhVAghkosrCqME&#10;i2RgIn4idjLWKBmaZILSlR4xkSxQsinpjo5gyDojR4504iTbUyCf6cLesmVLN/Mv448uX778UgYp&#10;YuPSpUutc+fOrozWrVvb+PHj3b7ZHoEWQZVyCcQQTBm3FOGVbb2AS5d56sE+2BfCrZ+AiQNlWABE&#10;WLruUwbjliLWkl2aGVEUJIwKIURyIWE0NiSMCiFEciFhNDYkjAohRHJxRWEUsRBDeIw2/70n7XrR&#10;yyDt8sutk3Z59Dr+/8wuv5oyMoOEUSGESC4kjMaGhFEhhEguJIzGhoRRIYRILq4ojIovkyXC6Pnz&#10;ZjNnmu3Zk/qFEEKIsLiSMMpLtFOnTrkeCfSW6NOnjzPG2mYbxsRm3GuGbJkxY4b179/fDS2zevVq&#10;5y/8yziGfKF3BeNnMxQMQ7gcOXLk0ks6yjh48KArY9CgQW5YGHo0UL5fh/Iog/Kpy9y5c10ZbMty&#10;6k3PCMb09mVs27bNOXaWc5wcC8PV0BNkyJAhNm/ePBfgsY/MkhXC6Ef/+8imb51u+/+9P/UbIYQQ&#10;YSFhNDayQhhls4i7tsOHU78QQggRGhJGYyRLhFE8YYECgTcUQggRKlcSRlmGuMgQLQ0aNLBly5bZ&#10;/v373VAvBEYIntOmTbMSJUrYm2++6cawxqkyBjYTAu7du9dNLIjfqFmzpiufMbAZloYxrhEm8SsI&#10;ooy93aZNG7cPJh1kEkOGh2F/lMOY2YzHTfCKuMnQNayDaMvQNAxBU65cOevatasTUBnChgkIu3Xr&#10;5gI36kGd6tSp4+rI5Ib169d326xatcoJrJkhK4TRY2ePWb6R+Wzurrmp3wghhAgLCaOxkRXCaMSt&#10;2/PPmy1alPqFEEKI0JAwGiNZJoxGAmCbPj31CyGEEGGRUcYo42QzJjUiJJMAlipVyhkZmUwQ2KhR&#10;I7ctExCSmYlIycSAVapUcZMMInJWrVrVCah+oj8mEWTCQMRNsksbNmzohFcyPgHBccCAAW4iQ0RQ&#10;skQfffRRmz17tqsTIibjbCO2MiEioid+CQEXIdXXgzG9X3jhBSeCkklaqVIl99cfI+N9M4EiAuyJ&#10;EyfcdtHwP/tjfcrDBxIQ0mj4qsJo/nfy2z92/yP1GyGEEGEhYTQ2skIYjTQt7MUXzRYvTv1CCCFE&#10;aEgYjREJo0IIkVxcSRhFGIw2/924ceOsdOnSLhuTrEuMrvAsw09MmDDBiaFM+EfmJiIpgqQXRnfv&#10;3m0VKlRw4qIXRilj586dbjn+BWEU4dN3fY8WRnHWZIUinHbs2NF27Nhhr7/+uhNGyWZlHerBsnz5&#10;8rnjQ5glk3XKlCmXJh2kbLJdyTJNTxilHI5r2LBhrn7Uh2N54IEHJIwKIUSSIGE0NiSMCiFEciFh&#10;NEYkjAohRHKRUcbo0aNHI4HLYtfFfcOGDS5oRCQkg3TRokVOcETkbN++vcvAZPzQWrVqWdOmTV0G&#10;KF3xmzVr5spn2dKlS61du3YuU5Oyzp4967rSFy9e3GV/UiaCau3atZ3wSgYo5RCEkamKODp//nxr&#10;2bKl6xZP3b0Y+9prr1n37t1dGWS05s+f35WBvyKrlDqRmcr+2DeCLGIp2afx7kovYVQIIRIDCaOx&#10;IWFUCCGSCwmjMSJhVAghkouMhNFjx4657+nOzoRFiJasz/dsi6DIGKB+0iOyOxFICZbIwKQMP+kR&#10;ky8xcdL0yPOfCZv8xEk4X8ogm5PlZJmSSUoZbM86TMSEQEs9hg4d6gRSymBblpONigg7efJkVwZd&#10;+Ddu3HgpS5V9EcwxJin1oAyOiwmcOI7MImFUCCGSCwmjsSFhVAghkgsJozEiYVQIIZKLKwmj4stI&#10;GBVCiORCwmhsSBgVQojkQsJojEgYFUKI5ELCaGxIGBVCiOQiI2GUngsM+8KY0/Ru8MbkhIcPH3bL&#10;fM8FeiGwzH/Pth56LtCDgiFiMGKp6GFcKIOJ/hjChvGy6ZlB7OXLYDk+m+3Ynl4TvgyWga8r+6cM&#10;yoo+Htbj/5MnT14qA18WS88JCaNCCJFcSBiNEQmjQgiRXEgYjQ0Jo0IIkVxkJIwiPCKCMmQMw7lg&#10;jGf9wgsvREKaQm6Ilnnz5rlJCRm3ulevXlavXj2rVKmSG4eboWDYvnXr1vbqq69aixYtrFWrVla4&#10;cGF788037dChQ26fCxYscGUwyR/fV69e3Y23jY9GdEUo5fuCBQs6H8SEg4zX3bNnTyd0IqoyVA11&#10;YP+M280Y4OzHj6XNeNvsu3z58u4vExcWKVLE+vTpk+4khOkhYVQIIZILCaMxImFUCCGSCwmjsSFh&#10;VAghkouMhNG0sJwxtxE5J06caJs3b3ZiJiIjoiFZm2SOdu3a1QmIiKaMwY0YyXjb+F0MIZRJAv2Y&#10;2Aih+BcyTlnOxINMEoghrPbv39/y5MnjtkPkRHAdP368VaxY0Y3NvX79ejcpIZMhIqIicp4+fdrK&#10;lCljVatWdcsZX5sJEjnO8+fPu3KYvBBxlIkJ/bjcHp+BSp3YHqPNgIArYVQIIZIDCaMxImFUCCGS&#10;CwmjsSFhVAghkovMCqO+GzoCYrFixaxz585OgFyzZo2VKFHC2rVr54RI1iP7cuDAgU4YnTRpkhNJ&#10;a9SoYevWrXNiI+swyeArr7ziMkwRTBEwyQil+zvr0B2+ZcuWLvsTkRTB88knn7RNmza57ckQnTNn&#10;jstMRTTFlyOA9u7d23XZZx2Ezvr161upUqWcoMq++H/ZsmWXAl+EW7JKmZjQ199DPfB1q1atcsdN&#10;Biwi7MsvvyxhVAghkgQJozEiYVQIIZILCaOxIWFUCCGSi8wIo4iFfI+gSFf1xo0buyxKhMPjx487&#10;n0AW5aJFi5wouXz5cucrmjdvblu2bLGZM2e65YMHD3ZjlWKIlAiS8+fPd//TtZ2u8XPnznUZp7Nn&#10;z3ZiapcuXS79nzdvXteNn/FBd+zY4cRYxFC681NGSkqKO46lS5e6elGPp556ygmulEFX+2rVqrkM&#10;VspAcGUZ2ayIn9HjlV4OdaUXQojkQsJojEgYFUKI5ELCaGxIGBVCiOQis8IoguCYMWOcUInYiYgI&#10;XhylWz1CaKNGjZyPYF0mN8LPkt2J8Mi2iKoYGadkjZLV6cugWzviJmUwJumUKVOcoEkZ1Ivs1I4d&#10;O7rtickQVzds2OCWsQ5iJ13zfRnNmjVzY6Pir9gHGaFkp0bXgwxThgOgjIxEUZAwKoQQyQXPfwmj&#10;MSBhVAghkgsJo7EhYVQIIZKLzAqjGD4TS09A5DvEUsrjL0JkNH57lmNpy+Ez26QtI+06sZYRvRyi&#10;y0hvHxkhYVQIIZILCaMxImFUCCGSC4IjCaOZR8KoEEIkFwSAsUy+lNORMCqEEMmFhNEYkTAqhBDJ&#10;hYTR2JAwKoQQyYWE0diQMCqEEMmFhNEYkTAqhBDJhYTR2JAwKoQQyYWE0diQMCqEEMmFhNEYkTAq&#10;hBDJhYTR2JAwKoQQyYWE0diQMCqEEMmFhNEYkTAqhBDJhYTR2JAwKoQQyYWE0diQMCqEEMmFhNEY&#10;kTAqhBDJhYTR2JAwKoQQyYWE0diQMCqEEMmFhNEYkTAqhBDJhYTR2JAwKoQQyYWE0diQMCqEEMmF&#10;hNEYkTAqhBDJhYTR2JAwKoQQyYWE0diQMCqEEMmFhNEYkTAqhBAJwmefBXbxYvD3KpEwGhsSRoUQ&#10;IrmQMBobEkaFECK5kDAaIxJGhRAiQSBwW7jQrGdPs1OnUr+MHQmjsSFhVAghkgsJo7EhYVQIIZIL&#10;CaMxImFUCCEShI8/Nhs+3Kx4cbNDh1K/jB0Jo7EhYVQIIZILCaOxIWFUCCGSCwmjMSJhVAghEgSE&#10;0bffNitZ0uzw4dQvY0fCaGxIGBVCiORCwmhsSBgVQojkQsJojEgYFUKIBEHCaChIGBVCiORCwmhs&#10;SBgVQojkQsJojEgYFUKIBEHCaChIGBVCiORCwmhsSBgVQojkQsJojEgYFUKIBEHCaChIGBVCiORC&#10;wmhsSBgVQojkImZh9OLFi26l8+fP24ULF+yzzz679D3fnTt3LhKrfvyFZcBntmMZ6/CZbTws538q&#10;xHLKIljle19OdBmYLyN6Odv4evA3vX2kLcNvnxkkjAohRIIQeYZLGI0/EkaFECK5IB6SMJp5JIwK&#10;IURyEZMwitC4dOlSq127tr366qs2fvx4O3v2bCQePWxDhgxx3+Mk6tWrZ507d7YNGzY48ZF1FixY&#10;YE2bNnXrsJygavr06S6oQqz0ZbB93bp13d/evXvb9u3bXSXZ96JFi5woWadOHWeURxB75swZV/Ed&#10;O3ZYv379nFNn+5o1a1qPHj0ijudDF/iyr7lz51rz5s1dHagL5c2bN89Onz6dKYFUwqgQQiQIEkZD&#10;QcKoEEIkFxJGY0PCqBBCJBeZEkYJGg8dOmQjRoywdu3aOSdQrlw5Gz58uB08eNBatWrlhNJVq1Y5&#10;IXTXrl3Wtm1bq1+/vq1YscJmzZplpUqVsqFDhzpHggg5ceJEK1SokE2YMMEOHDjgyihTpoy9//77&#10;Tuhcu3at2x4Rct++fa5yTz/9tPXq1cuOHTtmx48fd+VVrFjRJk2a5MTPlJQUtw3bImBSt8KFC1ut&#10;WrVcnRBia9So4bajjJMnTzoxtlixYjZ79mx3MqLF0bQZpoiziKENGzZ0QaGEUSGECBEJo6EgYVQI&#10;IZKLzAijrENMRsw0bNgwFwcuXLjQTp06dakHH/HizJkzbfDgwTZu3DjbtGmTi6E8JMsQG77zzjuu&#10;DJJTiMc89DgkfiN2ZPmUKVNs27ZtrgzKx4jxVq5c6cp4O9IGIHGGMnwvQepO3Ddt2jQX5xFzEif6&#10;5fylzkuWLLGRI0e6+Hbx4sWXknUyg4RRIYRILq4ojOJ8WAGhEUF00KBBziHOmTPHqlat6pwRyxAn&#10;EQsRCtkGxzJq1CiX1Tl27FiX+fnaa685p4PDgy1btljp0qWdgIpzYzkiKCIp4LA6depklStXdlmj&#10;OMeHH37Yli9f7oJYREqccZUqVdx6OEUEUD7jrKgHILgWLVrUHST1x4khvnonvWbNGitevLj16dPn&#10;Uv09OEcyWUePHm2vv/66y2RlH4888ojLGL3agFDCqBBCZAESRkNBwqgQQiQXVxJGiYeOHj3qxE5i&#10;IcTE1atX28aNG51oSfyEWIkAWbBgQXvzzTddfEj8RBzXvn17F98R+1E+sduMGTNcHIcvIXkGsZQy&#10;EEILFCjgyqC3IT0BK1SoYAMHDnTxHXEosRzbkPCCSEuZ1Gv9+vUuuYb6kcBDr0HET+qdO3du69+/&#10;v/Nf69atc3Ec2yHAEiPSyxDbvHmzaxNEx4PpIWFUCCGSiwyFUYIenEaDBg2cGIowiNO755577Pnn&#10;n7euXbs6Z1SpUiXbu3evcyZHjhxxzghhdP78+a7LfYkSJWzq1KmXxhfl+5dfftm9beStHsIj4ijO&#10;ijJ2797thFKc1p49e5wY+9hjj9m7777rHCeOj0xRnCVv+hBPGzVqZE2aNHHrUwb7QrQtX768c95k&#10;p5Ixyl+yVjl43iaSVYozZ/2MHCH7pl7KGBVCiJCRMBoKEkaFECK5uJIw6pcRt7300ktuKDJiPARO&#10;4j3iPzIyERbZ/sSJE5eyMonRWHfy5MkuyYWkGBJlvPjIsGuInCS2ILYiNlLGzp073b7JBO3YsaNV&#10;r17dibCIno8//riLC6kXiTIIqMSDPXv2dOIrMSuJNyS3UA/Wo1chiTIkx5BpSl0ZXs0fJyJtyUhb&#10;AgE2baIMn0nsIfbkmDCOl5iY/UgYFUKI7E+Gwmh6xgaIjbyBQ2BkbE8EySJFijiRFOfEX5woQiIO&#10;hgxSnCHLqlWr5rqvk6VJl3acDcImZSCgIsCWLVvWZaHyBpHsTspBYCW7E7GTN5C8DaRbPE4Tx0hX&#10;fsRRuuTjrNgHjg+niwPmbSdCLNsjwlIXnDEOkjd/mek+4YVRjTEqhBAhI2E0FCSMCiFEcpGRMEqS&#10;zAsvvODmaaC7PLHbsmXLLvXcI9Yi+QTfgHBITEWcRIxFTEgCCnEj8R3b+ZiLxBXiNnom0iuQdQlK&#10;SZABymDeCmLDrVu3ujiORBm64FMv6kmvQWI7knU++OADdwyUR4xJ3Mp6ZKCSCIMYSo9H4sPo4ySz&#10;lDiVDFXiSrbzUFdEVpJz8HvEgYivjz76qBNGiYWvBgmjQgiROFxRGL0crER2JRt7x0FgybgxODCf&#10;jRntVPiMwElARSDF9tFCJMtxspTBcj+h0uXKwPjs3zj65WzDtr4MlkfDPtmO5Rifo+uRERJGhRAi&#10;QYg8v8MQRvEZvIzDH0T7KcrhO3wgf/FpaX0YZeObMMpI6wcpA//Icv5mVAafKcOvw1+2ia5H2n34&#10;+keXEb2PjJAwKoQQyQW+7HLCKH6JDE5EUQRKxEV65zHvA1mWCIaIiSTBIJ6Suck4oXRzRzjFV7A+&#10;vQL5nwxSxFGETjI5yUQlYxOfRfd7eiSSiUq39jFjxrhknO7duzuhk3rQS5HkFiYEJsuUpBjKRVjF&#10;Pw0YMMCJrYiorE+PxQcffNA6dOjgEmFIuqEObMdwbgyrxhwV7IchANL63fTwXemVMSqEEMkBfi9m&#10;YTQnQ5ApYVQIIRKAOAujCIoIgXQJfPbZZ122CL0WCIoI8Bo3bmyvvPKKCxzpjUBGCeXiN+haSBdA&#10;gjWMoI4eEGTQsIxAjEkqKIPeDvSIoIymTZu6oI2XeD5oZLJDsm58OWTkUC/EToJNeluQ+ULwyCSH&#10;BHzUj32Q9cJkFH6YGfZBOUySgU+LFlEvh4RRIYRILq4kjAJCIT6IzEoyM1u2bOl8D93o8S0e/scv&#10;0guQ9RAhecnnoQyEVTI6W7Ro4XoDMqGuh7Iog273LO/bt68TKymDOmD4VOrI+J5kgjIsGqKp91/U&#10;HX+KQIqfQsCld6OH9fC7ZMEibLZu3dp9xgdm9iWhxhgVQojkQsJojEgYFUKIBCFOwiiBEqIjgVa3&#10;bt3cMDAYwiOBIeNkIz4yTAzjjlEeXQ3p/kfgRDc/MmoQIQm+KIt9MEYak0ywjDJwxIyjRldAgkPG&#10;U8PXIHQy4QTjY+fJk8f9JUgkGEMoReBkokOGpEGwbNas2aUxv1kHIRWxlrHXyL5hH4i7ZIsiuLJ/&#10;hsJhJmH+jw4M+cx3CKoEltQJoZbhbMgekjAqhBDZn4yEUfFFJIwKIURyIWE0RiSMCiFEghAHYRRh&#10;kCFecJQEQWTAkJXJ7LYIjgilCJxkXZJBQ4DENoyxRjc+xksjI4ZugQindNtjf8DYapTB+Gx0AST7&#10;k26FiKpARkubNm3cuG2Ikr1793Zjq5E94wVLxlljzGy6LjKhBaIndWT/QGYMPovsVNal3hwn3Rb9&#10;cZIBRJYq2au+/h62p4skk1swLhvZpojC+fLlkzAqhBBJgoTR2JAwKoQQyYWE0RiRMCqEEAlCHIXR&#10;9evXu+xMxEMET7rJP/HEE2523umRZzk+AXGUMdEojwxPuueRScoYaIxxhghKl3X8CIZgygy/dANk&#10;PDa6HtJFHvGUOjAeW7169ZwAeeDAAees2Sd1INsT8XPQoEGu2z112L9/v/NP1I3sULJOmXSQMd8Q&#10;aKnTlClTXPYox0KXRgyx1M/Wy36jhdH0IAgkM1XCqBBCJAcSRmNDwqgQQiQXEkZjRMKoEEIkCHEQ&#10;Ri8H6yE20oUd4ZTxzRgLDfGTbulkaLZv396N7YljxXeQdck2jEPK7LhkkFIO25OZSXd1yqDLPWOD&#10;IrSSJcqkFYic1IusUGbT9WVQ5/nz57vu+azDRBNksfoyWIfx1fz4awiZTIhBQMcy1qEMyqV7Putk&#10;hBdGNcaoEEIkBxJGY0PCqBBCJBcSRmNEwqgQQiQIIQqjORkJo0IIkVxIGI0NCaNCCJFcSBiNEQmj&#10;QgiRIEgYDQUJo0IIkVxIGI0NCaNCCJFcSBiNEQmjQgiRIEgYDQUJo0IIkVxIGI0NCaNCCJFcSBiN&#10;EQmjQgiRIEgYDQUJo0IIkVxIGI0NCaNCCJFcSBiNEQmjQgiRIEgYDQUJo0IIkVxIGI0NCaNCCJFc&#10;SBiNEQmjQgiRIEgYDQUJo0IIkVxIGI0NCaNCCJFcSBiNEQmjQgiRIEgYDQUJo0IIkVxIGI0NCaNC&#10;CJFcSBiNEQmjQgiRIEgYDQUJo0IIkVxIGI0NCaNCCJFcSBiNEQmjQgiRIEgYDQUJo0IIkVxIGI0N&#10;CaNCCJFcSBiNEQmjQgiRIEgYDQUJo0IIkVxIGI0NCaNCCJFcSBiNEQmjQgiRIEgYDQUJo0IIkVxI&#10;GI0NCaNCCJFcSBiNEQmjQgiRIEgYDQUJo0IIkVxIGI0NCaNCCJFcSBiNEQmjQgiRIEgYDQUJo0II&#10;kVxIGI0NCaNCCJFcSBiNEQmjQgiRIEgYDQUJo0IIkVxIGI0NCaNCCJFcSBiNEQmjQgiRIEgYDQUJ&#10;o0IIkVxcSRi9ePGinT9/3o4fP267du2y7du3X7Jjx47ZhQsX7LPPPrNz587ZwYMHbefOnbZnzx4X&#10;J7EtsJx9nDx50i1jnSNHjkTc+MdumbfoMvbt2+d8jC8f+IwouXv3brfO0aNHv1AG/vzMmTN24MCB&#10;S2XwP/VguT+WEydOuHpQDsfF8fp9ZAYJo0IIkVxIGI0RCaNCCJEgSBgNBQmjQgiRXFxJGMVHbtmy&#10;xT33X331VevQoYMNHDjQBg0aZEuXLnXx0OrVq93y6tWrW+fOnV2s9Nprr9no0aOdz0AEZf1q1apZ&#10;y5YtXRlVqlSx5s2b244dO9z+16xZ4/ZPGW3btrXXX3/diY8zZsxwvubUqVPWt29fK1asmCujTZs2&#10;bl3KQuRE8FyyZImrB9u1a9fOlVe+fHlbuHCh28fhSFuBMtguJSXFWaVKlaxTp0526NChTIujEkaF&#10;ECK5kDAaIxJGhRAiQZAwGgoSRoUQIjE4f+G8zdg2w9r+s62d/vh06rexk5Ewum3bNmvSpIm9/PLL&#10;VqNGDecD+vXrZ1u3brX9+/dbs2bNrHbt2i6jlPXxE4inlStXdsLmpEmTnFA6btw4l8HJOhs3brSi&#10;RYtat27dnPBKfFWzZk2XicpyhMqOHTtagwYNbN26dTZy5Eh78sknXRksJ1OUOlMuddm7d681btzY&#10;xWiIrT67lLoWL17cPvjgAxf0VqhQwcaPH++2Zx3qVygSlw0bNszVO604yv/UmTouWrTItRdmzpzp&#10;RGIJo0IIkRxIGI0RCaNCCJEgSBgNBQmjQgiRGJz75JwNWD3Ayk4sa6c+OpX6bexcSRhFGOR/4h6e&#10;+YiEdFFv1aqVlS1b1gmKdevWtaZNm7pu6UCXeARMskLfjvhp1iFLk6CTzE4gy7NixYou+5PM03r1&#10;6rkYi670wP769+9vtWrVcst79uxpuXPntsWpSiKi5ooVK1wWKlmqCJ/Ug3qRoUq98VdklObLl89l&#10;k44dO9aJtfh6fD+QTVoy0o5AoEVITSuM0v2e4161apUTRKdH4jcyYQsWLOgyWyWMCiFE9kfCaIxI&#10;GBVCiARBwmgoSBgVQojEwAuj5SaWu6bCKPEPoieiKMImY4siOCIokg3avXt3K126tM2aNcutw9id&#10;ZG+SXUoXeTItfbd3MkyJoRBO8+fP7/5SXo8ePaxw4cI2e/Zst3zlypUuQG3RooXLAF2wYIG99NJL&#10;lwRYjKxUMkAnT57sxg3t0qWLyyCdO3eu63pPpill4rPoRr98+XK3nExU6sEYpV27drVXXnnFbcNx&#10;pxVG00Nd6YUQIrmQMBojEkaFECJBkDAaChJGhRAiMYiHMIqPpBs52ZGIkOXKlXOCJ2Io3eHpkn76&#10;9GnnPwkoS5Uq5cbtZExRxEe2R0yl2z3bsKxMmTIuniITlOxSsjLxLZRRv359VwZd88k2pQyyQ1kH&#10;wZXxQKkDRnYoWaOUwX4QLKdOnXqpDOqJ8IqvYnvqumHDBpdhSj0Yf5SxStevX+/qmBlRFCSMCiFE&#10;ciFhNEYkjAohRIIgYTQUJIwKIURiEA9hVHwZCaNCCJFcSBiNEQmjQgiRIEgYDQUJo0IIkRhIGA0H&#10;CaNCCJFcSBiNEQmjQgiRIEgYDQUJo0IIkRhIGA0HCaNCCJFcSBiNEQmjQgiRIEgYDQUJo0IIkRhI&#10;GA0HCaNCCJFcSBiNEQmjQgiRIEgYDQUJo0IIkRhIGA0HCaNCCJFcZCiMMoMfAiCzBg4fPtzNJti7&#10;d2+bOXOmHThwwM0SiO3Zs8dGjx5tXbt2tSFDhtjq1avt7NmzbnuM4On999+3vn37Wo8ePWzGjBl2&#10;9OhRtwzY8a5du2zs2LHWs2dPGzlypJs10JfBLIE4Hl9Gnz59bO7cuXb8+PFLy5lpcNOmTfbOO++4&#10;elLf7du3u7JZTj2PHTvmtqMMjoPPODcC48zMRChhVAghEgQJo6EgYVQIIRIDCaPhIGFUCCGSi0wJ&#10;o6dPn7bdu3fbjh077ODBg7ZlyxZr3ry5lStXzhYuXGjDhg2z559/3gmNCKSIptWqVbOWLVva3r17&#10;bd26dfbaa685B7JkyRIneCIuFitWzAmuOBSE0AIFCjjRlOVvR4LdChUquDJPnDhhO3futPLly7ty&#10;Fi1aZMuWLbPXX3/d7WfVqlV28uRJJ3aWLVvWbYsgOnHiRMudO7d16tTJ7WPFihVWt25dt2+2py7U&#10;iTLXr1/vhNOMxNFz585JGBVCiERAwmgoSBgVQojEQMJoOEgYFUKI5CJDYdSDIIiQiANAXESkRIhE&#10;2ERYpACEQoRF/iJ01qlTx4mT/fv3dyInIqoXHz/44AMrUaKEEy3Xrl3rBE7ERoRVQAxt166dKxuR&#10;k2zUhx56yJVBEHv+/HmbP3++ValSxbp162bLly939Wrfvr3b1gucTZs2dQIsTn7o0KFuHRw/2aWA&#10;WMrygQMHOgE4WhhFFD5y5IiNGTPGmjRp4o4RJ/joo4+6oPBqA0IJo0IIkQVIGA0FCaNCCJEYSBgN&#10;BwmjQgiRXGQojCIUYoiErIx4SPYmgmblypWd6FmxYkWrX7++cxKsd+rUKdeNHWF0ypQpNmjQICeM&#10;LliwwO2A8sjQLF68uOt6T4ZozZo1XSXoTs9yury3bdvWCaZkqtLF/uGHH3Zd6SkDYRPHjXDaq1cv&#10;lzVar14956DY1te5YcOGbj8cHJmtCKMEvmzPOoi9RYsWdd3/0wqjHr7zRtf+xo0bK2NUCCHCRsJo&#10;KEgYFUKIxEDCaDhIGBVCiOQiQ2GUDE+6zyNqkq3J2KHz5s2zlJQUJ1qyMRmVZF127Ngx8nBf7LJF&#10;a9WqZV26dLH9+/e7cT8bNGjgHMjUqVPduJ50gyfbk/LOnDnjMktLRoJbskRZzhiiVatWdVmedJMn&#10;kxThk20mTZpk06dPd4EZFUdkRaQcMWKEW8621Hfw4MH23HPPOfEW0ZMu/Y0aNXL7ZnvqQpmIups3&#10;b3bBcUZojFEhhEgQ4iSM8lKM7/BFH0YiGV7W8RKPl3B871+o0bOCsbfp5bBv3z7nd3hB58Gf0qOB&#10;bXnByPbe6QLlUAY+l+WUhX+kDP9yjrpSBsPbYHz2LxyBddkG30sZ/PU9JID1qDPjc1MPyiDAo26Z&#10;RcKoEEIkBhJGw0HCqBBCJBf4vSsKowRhPPzpMo94iQjKXwRQupmzAQEVQeCsWbNcl3cER7rKp518&#10;ie7u48ePd2XQDZ6g0IuRlEPAOXv2bLecyZm2bdvmhEgfFOJ4KGPChAk2btw4VweCQspgOQElASlj&#10;nL777ruuHgR9Pmj0ASXHwvYYGaNkuPp9ZISEUSGESBDiJIyyHLESv8SwK7x0YwiXGjVquJ4NjKXN&#10;uNW8EKxdu7Z7OcfwK7x44yUcAinbsw29HNq0aWMdOnRwvS0Y/oVl+Cn8Gz0tMJbjmPE11A3fgzDL&#10;ONxlypSxN9980xkvKBmLG6ETAZT6cxy8AGR/1IGhb/CX7IOXjHxPXQnoGAu8UqVK1q9fP+eT8YUZ&#10;IWFUCCESAwmj4SBhVAghkosMhVHxRSSMCiFEghDHjFGMl4CInEePHnU9FeiBgPA4Z84cNxwMn3lh&#10;SHms07NnT/cdvSzo0YCgyWfKpyx6YRSK+AKWMakh62K8FGQ5L/YYugUHjfjKCz8mFOQlJCKo722B&#10;sPnOO++43hkcQ6tWrZzYSj14YYgAi1Fn1kMUpQz8GU6fl4hFihSxyZMnu3KjXxLymTG9OR6fpbpx&#10;40bXo4NJGCWMCiFEeEgYDQcJo0IIkVxIGI0RCaNCCJEgxEkY9SAQ0huCnhGtW7e2smXLuuxPMkkR&#10;PREkCZAQE+mJgODJuNb0TujevbsTE1euXOn2B5TFGNiM2U3GKWNxM0zN4cixUAY9HAi6EF3pFk9m&#10;aJ48edywMF6wZNxtslARYRctWmTVq1d3GaHsH8gAJXuV/RDskhnKcbKuP04/1jbjgfv6e9geX8dE&#10;hQin9PpAXEXQVcaoEEKEi4TRcJAwKoQQyYWE0RiRMCqEEAlCnIRRxEHflZ2/LPfCJ+LogAEDnF8o&#10;UaKEExDJ0iQDtFmzZs5XMMEgGZosZ9xsAio/SWHBggXdEDKIoQirjLWN2IngiGBJdici7KFDh1yw&#10;+vTTTzuRla7zfEfXegRV6k2WKGIlWadr1qxxGaUIqs8884zr+s6YpYi4dL9nOACyQOk+j5D66quv&#10;XhJLo4XR9CAI/Kpd6U9+dNIe6/+Y5emRx16f+bptOb4ldYkQQojMImE0HCSMCiFEciFhNEayVBiN&#10;BKhCCCGukjgJozhGJujr3LmzEyoRFvnL+JwEkIiDiKZjx45139NtnfFHycBk7Gy6xdNFfdWqVW6b&#10;ypUrO8OXMOa1775OhihjbCNs0j2eoIvsTARPyqAeZIsiSLI9maKMM0oWKnXmOBA/EVwZp5QyyCAl&#10;wxV/xT4QSxlv1NeDdRBeKTdtN/rLkRXC6L/P/dse7P2g3fS3m+z5Ic/byoMrU5cIIYTILBJGw0HC&#10;qBBCJBcSRmMkS4TR06fN/vhHs3vvtUiEbZGIlIHcUhcKIYTIFHESRhELMTJH01q0kJh2nbQiY3rl&#10;pN0+veVp18loeXrrRJN2eXrrXIksFUab3GQvDHlBwqgQQlwFEkbDQcKoEEIkFxJGYyRLhNGzZ80e&#10;f9zsxhvNnn3WbOlSItXUhUIIITJFnIRR8UUkjAohRGIgYTQcJIwKIURyIWE0RiSMCiFEgiBhNBQk&#10;jAohRGIgYTQcJIwKIURyIWE0RiSMCiFEgiBhNBQkjAohRGIQljDKs58J+5jQb/fu3ZcCyCNHjrjv&#10;mJRwypQptm/fPjdci4fJCRkX++2I72YCQz4TW3lYlzJmzpxpw4YNc0GqH2fbQ918GYzDnXaMbOqy&#10;Z88emzp1qg0ZMsRNfhgds7EP6r9s2TJXh1GjRtnGjRvt/PnzqWtkjIRRIYRIDHAhffua1aljduZM&#10;6pdXgYTRGJEwKoQQCYKE0VCQMCqEEIlBPIVRhEfWYzLCFi1a2J///GcrUKCAmzQQoRAh86mnnrIu&#10;XbrY3r17bejQoVa0aFHr0aOHm1xw7dq1Vq5cOatSpYotXLjQmAiQ/zHKZHLAkSNHunI7derkxE/+&#10;lipVyu0D37Nt2zYrXbq0lShRwhYsWGBz5sxx29evX9+JofikXr16WbFixZwoiuDZvn17u++++2zc&#10;uHFOQEUQZRJFjpU6TJ8+3a1PGUyYmJkxtyWMCiFEYoAw2q2bWeXKEkbjioRRIYRIECSMhoKEUSGE&#10;SAziJYySZYkYOHHiRCeKsg5CIyInf8naLF++vLVs2dL5CMRFxNC+fftavXr1XAYogmXlSOS6Zs2a&#10;S5P+rVixwl5++WUbPHiwrVq1yipWrGjNmzd3WaKss3//fmvWrJk1aNDACZ/dItFvnjx53LosJy4j&#10;Q7VSpUpOmKW8GjVquPVOnQrOB2IoQij1W758ufXr18/q1q3rMl594EswXKRIEXcsZyNxWrQ4ymfa&#10;CWS7nj592h0fwm/NmjUljAohRMggjHbvbvbaaxJG44qEUSGESBAkjIaChFEhhEgM4iGMIgyePHnS&#10;iZeIh6xDJiei6GOPPeaESARQsjjbtGnzBWG0f//+LrOSrMyePXta1apV0xVG6XrP5woVKjjh9dCh&#10;Q24dBFKEUvZJl/3OnTvbH/7wByfEsj1iJV3lEUap39JITFW9enWXpUqdWYcu8rVr17ayZcvakiVL&#10;XF2pE5994IvvL1y4sI0ePfpLwij1OBxpY4wdO9ZatWrl6oMPzJ07t4RRIYQIGQmjISFhVAghEgQJ&#10;o6EgYVQIIRKDeAmjLCfuIYOTbEmMzEuE0t69e9vOnTtdRihd6xm3k+WTJk1yGaIdO3a0AwcOuG7r&#10;ZG2SAYo4iuFLypQp44ROMjwpM3/+/E7k3LBhg/vrs0EROskUpds7wiZd7emSz2eyUj/44AOX1UpX&#10;fjJPx48fb1u3bnVjkT7yyCOuLPzX/PnznXhKduvq1avd/4i7iKd01adNEC2Mpoe60gshRGIgYTQk&#10;JIwKIUSCIGE0FCSMCiFEYhDW5EvAuKCInwiYZGWyDWN6Dhw40AmGZIv6yZUQGsm8ZGIlJkUi8xPj&#10;89GjRy9lkNLt3QuiCKrDhw93//sysOPHj7vtEEDpMj979mz3nS+DsUrpMk8WKuOLUtb27dvdBE4s&#10;51iZFGry5MmuDl27dnVjlSJ2UkZmkDAqhBCJgYTRkMiWwiiCwYgRZqtW0R/EbOtWi7QCzPr1Mzt4&#10;MPhOCCGyGxJGQ0HCqBBCJAZhCqM5GQmjQgiRGEgYDYlsIYwidPJDRoJ9x/btZoULm/3xj2YpKWZ9&#10;+pj9+c9mhQqZbdokYVQIkT2RMBoKySCMfnrxU/vfhf/ZvN3zrM+KPvafj6/uOIQQIkwkjIaDhFEh&#10;hEgMJIyGRMIKo2zvbffuQAh96CGzatXMZs82K1482B+C6JtvBvstUsRs/fpAQI3eXgghsgMSRkMh&#10;0YXRI6ePWL8V/ez/7f5/duZ/Z2zff/ZZz2U9be6uudbxnx2tyDtF7PGBj9s3W33Tcr2eywqPLGzH&#10;zhyLuD/5PyFE9kLCaDhIGBVCiMRAwmhIJJQwyo919GiQ9dmxY3A1RJy0DR8eiJ65Ij9jRvanP5nN&#10;nBkIqG3amB07JnFUCJE9kDAaCokujB74zwErPaa05WqUy3I1jViziL0RseYRS4lYqyiLfP+Tdj+x&#10;Fv+vhRMYLn6mHhRCiOyDhNFwkDAqhBCJgYTRkEgoYfTAAYtUxOzb3/6y4Hk1duedQVd7xh0VQohE&#10;R8JoKCSqMEr3+L2n9tp7O96zF4e9GAiiLdMIoelZSi67s8OdVmxUMWs0p5FtOLzBzl84n1qqEEIk&#10;LhJGw0HCqBBCJAYSRkMiIYXRb33ryyLn1dh115k995zZ/PmB4CCEEImMhNFQSERhlPFCNx/fbAXe&#10;LmBfe+Nrdl2L6zIninpj3Ra57Po3rrf8w/Pb4g8X28cX5AeFEImNhNFwkDAqhBCJgYTRkEgIYZR1&#10;mTBp//6sFUaxm24ye+kls2nTAo9Nw0hd64UQiYiE0VAIWxhlLFCEUMYFPfzfw/bhqQ/t/d3v23PD&#10;n3PCJgJnuuJnZiyy7U0pN1mhtwvZzG0zbd+/99mFTy+k7lkIIRILCaPhIGFUCCESAwmjIZEQwij7&#10;nTzZrFcvszp1sq4rfbRdf73Z975n1qpVsD8hhEg0JIyGQiIIo8fPHrf2C9rbfV3us++0/Y7dmHJj&#10;IIjGkiWanrE99kYu+1rK16zkmJK2+dhmjT0qhEhIJIyGg4RRIYRIDCSMhkSowuj582bvvmv261+b&#10;/fCHwZigd9wRiJjpiZtZYZT/+99bxPObHTmSWhEhhEgAJIyGQiIIoyc+OmFvzX/L7mx7ZzCh0lcV&#10;RNNaatd6yr6j9R32cPeHreOCjnbs7LHUWgghRPhIGA0HCaNCCJEYSBgNiVCFUUSAIUPMvva1LwuY&#10;19K+8Y2gy/6hQ6kVEUKIBEDCaChkpTB6Q5MbLE/fPDZx00Q7/fFpu8gwMZcBQZQJlo6eOWp/3/53&#10;qzG1hn2zzTe/PNN8VluLXPaN1t+wxnMa2+HTh109hBAiEZAwGg4SRoUQIjGQMBoSOVIYvfXWQHiI&#10;XCDuaqOuCgyFEGEjYTQUslIYzdU0l+sG/+LwF23tkbVXFEYRRYetGWbfbvVttx3d3bM8UzQ9i+zj&#10;upTr7Ocdf25dFnaxf330r9QaCSFEuEgYDQcJo0IIkRhIGA2Jay6M0hA5d45IPfhuy5Yg8B840CIt&#10;FbOhQ81uu+3L4uW1Nmas/9nPzHr2JCqWMCqECB8Jo6GQ1cLozS1utpdHvmwbjm5wwuj5C+dty9Et&#10;NnbtWFuwe4Gd/d9ZN9nSvz/6t/VY2iMQRL/KBEuxGuJrSpA1WurdUrZo3yJXRyGECBsJo+EgYVQI&#10;IRIDCaMhcc2F0ZkzzcqXN2vePPjco4fZD35gdsMNZtWrm40YYfbNb35ZuIyHfec7Zu3amZ2KNLwQ&#10;bq+Q2SOEENccCaOhcK2F0elbp9ujPR+1m9+42R4f+LilzEuxMuPL2C87/tK+9da3AqEyHpmiaS0l&#10;l3237Xet06JOrv7UVZMyCSHCRMJoOEgYFUKIxEDCaEhcc2F06lSz++83u/lms0qVgkmPfvSjQBit&#10;W9ds9OjwhFGyRslWZdInMlhTLxYhhAgFCaOhcK2E0fVH1zuxcfym8XZvl3s/n1SJ7FA/43wYgqi3&#10;yL6va3md3ZZym93V9i57e93bduHTC6lHJIQQ8UfCaDhIGBVCiMRAwmhIXBNhdMyYoIv8xIlmo0aZ&#10;PfCA2S23BL8uGZo//nEgTLI+gmlawTLehkD6yitmq1enHpAQQoSAhNFQuJYZo5uPbba60+ranW1S&#10;Z5tPT6AM2yL1urHVjVZ8XHFrM6+NrTuyznXzX/jhQlt7eK3r9i+EEPFAwmg4SBgVQojEQMJoSGS5&#10;MPrcc2Zt25o98ohZ8eJm/fsHn9MTRhPN8OYLF6YelBBCxBkJo6GQ1cLoTS1usoIjC9r6w+ttzMYx&#10;dnenuy1X83QEyUQzslib5bL8I/Nb3el17ZV3XrEha4Y4oUIIIeKBhNFwkDAqhBCJgYTRkMhSYRRx&#10;8frrzW66KcjCfPVVswEDso8winXrFow1yoRRmMYdFULECwmjoZDVwihd1K9vcb3d2uJWu6XlLb/V&#10;gDgAAFPkSURBVOF3mY/VyGyN2B1t7rB8I/LZW/PfsnWH1ilzVAhxzZEwGg4SRoUQIjGImzD62Wef&#10;uS8Jfg5HAs/9+/fbwYMHnSjI9yz36507d86OHDni1mHdM5GaEXD6dfjMdgcOHHDrnDx58lIZGMsR&#10;Ho8ePeqWUxb/+zIw1vdlYKdOnfpCGYxPxjZsu2/fPlcP6sUy4C8HjUOLLuPChQuX1rkSWS6MRlt2&#10;FEafftqsWjWzl14y693b7PTp1IMUQohrjITRUMhSYbRZGpExOxtibkou+02P39iItSPcMWamXSGE&#10;EFeLhNFwkDAqhBCJwUfxEkb5YvPmzdazZ09r1aqVde7c2QVD1atXtwEDBtjx48edGLl27VqrX7++&#10;Va5c2d58800nHBI4Ufjp06edA+nTp49bjrBIGXzu1q2bE1rPnz9vq1evtsaNG1vt2rXd8jp16riK&#10;LVmyxFUUIXLw4MGRg37NrdekSROrWrWq9e3b1wmhCLE49QYNGri6tG3b1pVVs2ZNW7hwoSvjw4gX&#10;4lhq1arl9uHLoFwE2YyCmGsqjCIutmkTTL6EMFqlilmHDoktjGJku/7858GETGSNCiFEPJAwGgoS&#10;Rq9giKPNc1nu3rltzo459unFT1OPWAghsp54CaPER8RqxH27du2yrVu32o4dO1zsxPc+fjobiXH2&#10;7t1rW7ZscX+JAYkTPeyHbbZv3+6Mzz74BNalDOK1bdu2uSSX6EQbjGQWXwZ1OHHihCvD14F18U17&#10;9uxx9aSsj2kvpMI+qDOxI2Xs3LnTxamUm1kkjAohRGIQN2HUOyAciM+qxAG1adPGCZQbN250zgmh&#10;tGLFim4ZDunQoUNO9CR4QpQcPXq05c+f3yZOnOgyONnR/PnzrWjRojZs2DDnuBo2bOgEzQ8++MCV&#10;gSND5ERARYQkYH3hhRds/PjxzmlilFeuXDkbOnSorVq1yurVq+fqRqYojg9nSpnUb9myZTZ8+HCr&#10;UaOGzZgxw9UDRzlt2jRXD8riOK8E6zdt2tQdV5YLo8w8jyBK93rExl/8wuzBB81uvfXL6yaafe1r&#10;Zo8+apFWQjDuaAbnUQghvjISRkNBwugVDGG0RS77VutvWZkxZWzDkQ2pRyyEEFlPvIRR/CSJLMRP&#10;xFwjRoxwiSbVqlWzdu3aORFywYIFVqVKFVfGwIEDXSIJCSrTp0938RhCafv27V382LFjR5dsU6FC&#10;BfedT5KhDBJWKKNLly4uQCUZhVjS9ypkf6VLl3bbkQTDPkm+IQYltps5c6ZLriH5hTrWrVvXypQp&#10;YytWrHDHhRjKtiTJUIeWLVu6epDwQxleYL0SEkaFECIxiJswGg3C6Jo1a5yDwdFFO5giRYo4x+XF&#10;U7qnI3giSk6dOjVS2e6R2LWkc3j+jRxvE3FUnTp1ctmiiJctWrRw3duBgIvsU8rGAY0aNcry5ctn&#10;ixYtcmWwbypdqVIl52Bx6DhoHBuiKfXggHB+rIMA2qtXLye2Ugbb4+hXrlxpr776qvXv3985bg/C&#10;KuIsTrNQoUL27LPP2p///Gf7yU9+4oLCqw0ILyuMJoOR7cos+8ocFUJca+IkjPoXhPgHsmV48Xbs&#10;2DEXpEVnwgA+B3/FOvyNzqTxUA7BHdkqZNOwfw/rsn+GmmE5f/k/ugzWZzvKwPB3aevBftk/Lyn5&#10;6/2uh/8J5tgHZaR3LJdDwmgmLHJc93e/36ZsnmInP4r8hhe++BsKIURWEM+MUcz7DnwcsRsBJHHV&#10;7NmzneBJkgt+Ej+F/0HcpMx58+a53nnly5e3xYsXu3IwkmQKFCjgEmhItiF5Bf+ye/dut5yM0Ndf&#10;f92VS/YoguvjkRjq/fffd3XGF44bN84l54yJxB8bNmxwSTKIp/g36kF9EVKJEdevX++EXURRjpeE&#10;F8qZMGGCizcRftP6bT6zHsdMdilGPIyYijArYVQIIcIjbsKodwZ0lW/UqJETL3Fu0eN28pksyoIF&#10;C7psTwpFLCVooss7jm7u3LmWN29e1+2dTEsCuXfffddeeeUV9yaRMUVxLjhVREv2icPlLSCCK05n&#10;+fLl9vLLL7u3fwSlBHv9+vWzUqVK2ZQpU1yXC/aHA960aZM7GAI+lvMdXT8mTZrk9jFy5EgX0GEI&#10;ogijOFmcsIfj80bAiF3TjNFkMDJe8+UzW7CA6D31gIUQ4hoQeR7HQxjlf14E0huhQ4cOkV2+7T4X&#10;LlzYvXjDH+Ef8CF8R+CHb8KxEjjRGwEfRpCIj8JXsj0vBfGB+EpeCLIfsmLYHl/LcjJnCPi8g2Zf&#10;bMt2/GWIG3o8+CCQ/RAk4vfY/6BBg1yvCwJP/DBl8FISP8aLSV78UQb17tq1qyvD+/bLwT4kjGZg&#10;qZmjuRrnsl93+7X9c+8/7cLFzHfTFEKIzBDvMUaJg4ix8DP4IPwI8RtJMCVKlHA+ErESP0KchhiK&#10;UIkfRCRF+ESc9C/iEBjxZ8R2DJ1GeZSLr6MM4jh8FGUQx+Hr/vjHPzo/xnLqg98mAQa/6zNOySD1&#10;cRrr4A9J0EGIZV8k7hBX+sCX2BZhlExYX38PdcXXEZeSjYp4ighLTKqMUSGECJe4CaOswJs9gjsy&#10;JnFYiJU4HZwTQigb4TAQOhEdWZegDhEUJ8ZyykFcJZBiOYEfbwARQRFWcTo4QbJCyUalezxlkHVK&#10;oMZyREucUvPmzV2giPF56dKl7u0ey8nwJBDE8bIfbMiQIa5sQJDlQAkKfRnUiXJxnBkFhNd0jNFk&#10;sdtuC8TRFStSD1gIIa4BcRJG04KfwKfQ/Y6sEwI0Xu6RkUL3Pf/iEN9FbwlERMrHNxFIEXTiF/Fr&#10;CKEEhbysw5+yPeIp2TKAYEoAh28le5Rg9Pnnn3f1xO/hk3gxWLZsWefrGDKGcbUZyob1qQf78kPK&#10;EHgSPLIfAkiOleWzZs1yAuvkyZO/cPxsj+FfWQ+jRwiNBvyvhNEMrEUuu631bVZyTEnbeGSjXfws&#10;c1m5QgiRGeIljOKv6O2A2IlwSMxEt3MyOPE/+DeyOvlMTzzirXXr1rlYjy7tzFdBzz3EScRHtiWz&#10;FH+EX0SYpDs9MZkXMPFhfE9MR89AfCqi5DPPPOOET7Yn7uMlIj6SbfCZzZo1c8eB6IpoST0QU+mV&#10;SNYnIi6xLDEmwiv7ReDEh/MSFH+H37sSnAd1pRdCiPCJmzAqvoiE0UzaffdZpIWVesBCCHENiLMw&#10;SqBEQEiXQT+Bn385iDhKcEcA6IMqgjZ6JOBgyTIhI5PAC3GSdYAXhvRY6N27twsmCe4YQoZADQi+&#10;eJHHdgSJZN+8GImkEECpN8EpmaC8BOzRo4f7TMBHkBo9pAwBIWUjgCLWUifKYBl1QaBFGCVgxc95&#10;CIapC10PCQIRV8lA/d3vfqeM0cwYmaNv5LJ7e95ro9aPsv+cu8oheIQQIh3iJYyynExRXrrhC0hi&#10;YV2SZPAf+EbEzrFjx7rsTrqts5weFoiV+Bn8FX6udevWzpdgZIMyRwQv+nySDIk2vMyjDIRV5pZA&#10;FKUM6kEyCy8mEUx5EYhoivhJnVmHLvf4MsogkYf68tLPZ4Lyl8Qc6kEZ1IMyEG8pIyNRFLJCGI1U&#10;0/70J7MBAyzSlvhqAb0QQuRUJIyGhITRTNrNN5v98pdmzz9vNnq0RVpLqAqpJ0AIIbKAOAmjBGs8&#10;7+fMmeMCPrJi6IJH9gxOk+3xDQiFdJMn4EIwRHjEuRLAMbwMQSfjZCOQIjaSqUKXvmLFirnsTbra&#10;E5whcrIvAi/qQw8KuiqyP3pwIGCyHsEfE14QmNELg2CWsc8QZ6knASgBIOItXekRR8lsJcPUi6fU&#10;gXIon/2wDcfjIUDk+KONMvGBEkYzYb5LffNc9kCPB2zAigG2+uBqO39BExQKIb468R5jNK0/wKKF&#10;xLTrRC+D9MpIu316ZaRdJ3q5X8fj17/ccsiojIzICmGUZsvddwch00svma1albpACCFEppEwGhIS&#10;Rq/CmFn//fc15qgQImuJkzDK/wihdImnmyDBEJ8RSOkGyOQQZKkQHNHNj67wOFW685HpguDJPnCw&#10;PuOG5RhjfDJZBPsgMCPYorshoiMTWvCXcbjJFmU5+2HcbsrAD2FMKkimC8vYD/sja4dMU8qgnpSB&#10;iEnghx9DAGXf1IEy6JaIeEs9MgoOOU6NMXoVhkD6t1x2d5e7bdKmSRJHhRBfmXiPMSoCskIYPXLk&#10;c2G0YEF6kKQuEEIIkWkkjIaEhNGrsJ/+1KxrV7OjR1NPgBBCZAFxEkYRCqMtOsME89+nt67/PppY&#10;l6ddJ73lWDRXWubJzDrpIWH0K1rkmH/R7RfWd3lfm71j9lcSM4QQORsJo+EgYVQIIRIDCaMhIWH0&#10;Ku0XvzBr1sxs8mSiaiLy1JMhhBBXSZyEUfFFJIx+RUvtXn99yvX2256/tZFrR9rJj06mnhkhhMg8&#10;EkbD4VoLo9u3my1dGvGVVxlqAuOWVqliNnduUM68eWapw5cLIUTSIGE0JCSMfkX72c/M3nknuIIR&#10;RyWQCiGuFgmjoSBhNIusZS67scWN9mT/J23cxnH2n4+DoQ5iyd4VQuRsJIyGw7UWRocOtchvEQik&#10;V8PFi2br15tVrGg2e3ZQToUKZkOGBPtilLPBgzmOYHb8mTPNFi40uxDMCymEENkGCaMhIWE0C+wH&#10;PzDr1Mls+nSzY8dST4oQQsSIhNFQkDCahdYyl93U8iZ7vN/j1mZ+G1vy4RI7fT6YOVkIITJCwmg4&#10;XGthdNgws/r1YxdGEUQJMzdtMitWzOzXvw7CrY0bzV5+2axyZbMHHjC74Qaz/Pkt0vYJBFI69jEB&#10;FHXyuStCCJEdkDAaEhJGs8jwyE8/bbZmTepJEUKIGJEwGgoSRrPY6Fqfksuuf+N6e2LAEzZq/Sg7&#10;cfaEG79WCCGuhITRcEhEYRQxk+kcSpcOclBuuSUIt77zHbPvftfsxhu/GIqx/M47zb71rWA9/me7&#10;P/zBbMwYsxMnzE5FLinCVrkjIUSiImE0JCSMZpFdd53ZT35iVq2a2ejRwaA3DKbz3nsWibRTT5QQ&#10;QlwBCaOhIGH0GlmqQHpj8xvtb+/9zQ6fPmyffPqJskeFEJdFwmg4hCGMMkZoxO3arFmBCIpYSVf4&#10;qVPNUlLMatUyu//+LwugV2Nkmj73XBCqPfvs51NE0NVeLkkIkUhIGA0JCaNZbHhvvG+lSmYvvGCR&#10;aFsjgwshMoeE0VCQMHqNje71rW6yb7/xbfu/Gf9n/z1/dUG3ECL5kTAaDvEURonNEUWffz4Im558&#10;0mzGjGA0slatgozP9EKsrDT2++1vmxUoYDZunNnevUF2KkZTTAghwkLCaEhIGL3GVrOm2bvvmjVq&#10;FAgen36aetKEECINEkZDQcJonKxFLrul5S32SN9HrNbUWjbxg4lu9vqLn6lPoxAiQMJoOMRj8iVC&#10;IiZEQoQkI/T224NQ6dZbzWrXDsYNbdjQ7Jvf/HI4dS2N+n7jG8F+MTJWhRAiLCSMhoSE0WtsdLHH&#10;8Lq0CCSMCiEuh4TRUJAwGkeje32LiKXksptSgkmaxm4c68QQ7MJFTSEsRE5Gwmg4ZKUwetNNwcRH&#10;K1YE3ePprj5iRDAh0vXXB0ZolDZcSu/7eBt1YHKnPn3MqlQJRkRTd3shRDyRMBoSEkbjZAijdeqY&#10;TZpkVras2ciRweA28rRCCI+E0VCQMBqiIZRyzhrnspub3Wx5B+e1yZsm27HTx+z8hfNuwiaNSSpE&#10;zkHCaDhkpTBK2IM4yizxy5ebDRxo9sMffjk0SnRDpP3lL82GD0dgCEI2uSMhxLVGwmhISBgNwXgd&#10;+eijZv36afxRIcTnSBgNBQmjCWRkkzbNZbe9cZsVGlnIZu+YbRuObrCz/ztrn1789JIhlkowFSL5&#10;kDAaDlktjCaL0bWeMVAZEW3Vqs8FUiGEuFZIGA0JCaMhGqN+t22behKFEDkeCaOhIGE0AY1M0ohd&#10;l3Kd3dDiBvvT4D9ZkXeKWNGRRa3JnCa26tAq23tqr505/xVajEKIhEPCaDhIGL2yIZCWL2+2Zo1G&#10;RRNCXFskjIaEhNEQ7TvfMWvfPhi8BhHk0CFacqknVQiR45AwGgoSRhPcUkVSPzbp7W1ut192/qUV&#10;G13MNhzZkPoLCCGSAQmj4SBhNGNjgqbf/97s2WfNqlULZthnDFUhhMhKJIyGhITREO2GG8x+8AOz&#10;3/7W7He/M+vSxezkyeBVJJ5WfTWEyFlIGA0FCaPZzFKF0m+89Q27r/t9lrtXbvvrrL/a3n/vvdTN&#10;XgiRPZEwGg4SRmOzr33NrFgxs02blEEqhMhaJIyGhITRBDEvkt5/fzBaeeTiVfaoEDkMCaOhIGE0&#10;m5rPIo3Y7W1vt/u63WdVJ1W15fuX2/8u6JoXIjsiYTQcJIzGboijzKe7bVvqCRBCiCxAwmhISBhN&#10;QLvxRrMf/cjsnnvM7r03OLeRgN1KlDB75RWzJUsC0VRZMUIkD2SJf/ihWfPmQRoCEcZVImE0NiSM&#10;JokhlKbksq+3+rr9quOv7N5O99r9ne63MuPL2MRNE23W9ln2/3b+P9tzao998ukndvGzYMZ7ZZgK&#10;kThIGA0HCaNXZ7feavazn5mVLm129GjqiRBCiK+AhNGQkDCajYys0qeeCrrc165t1qtXMEXiVTZg&#10;hBAJBH2xRo82u+sus0KFiFJSF8SOhNHYkDCapBY1LqmzyG9ze+vbrfa02jZp8ySrMKGCDVw10E6f&#10;P20XLl64JJQKIcIjXsKofyly8eJFu3DhwiXj/7QvTPiMX2U5f/06nujl0WX4ZRjfpVdGtF2uDOAz&#10;3/nlrJt2+eXKiF7vckgY/Wr20EMWaW+ZnT8fNOcyccqFECJdJIyGhITRbGY33WR2xx1mN99sdv31&#10;Znnzmq1bl/pDCCGyLbSk333X7LvfDTLDJYzGDQmjOcgQS99ItZRc9q23vmU/bv9je6jHQzZlyxSX&#10;SSqECI94CaMs37Bhg3Xo0MFq1qxpVapUiQShr1mzZs1s4cKFdu7cOScs7t+/37p27WplypSxChUq&#10;WNWqVa1Hjx62detWV+bp06dt1qxZTlQsX768lStXzu1z3rx5LsZCoNy9e3ckyO1ulStXdsspY8CA&#10;AbZv3z63/Ewk8iV49WVgxGa+HufPn3d1bdeunSvD76dfv3528OBB5/OPHz9uEydOtHr16l0qo0mT&#10;JrZ06VJXj4zEUQmjX90Iy3760yB7NPKTCyHEVSFhNCQkjGZju+46s9/8xqxpU7Pevc1mz7ZIVK/X&#10;lEJkRySMhoaE0RxuLXLZDS1usJ92+qk1mdvENh/bbP8991+78OmF1F9XCBEvEEYHrh54zYVRRM+z&#10;kfjlxIkT7i9+88iRI05MrF69uhM+jx07ZjVq1LCKFSs6cZMyNm7c6NbBXyBWvhvx2/ny5bMxY8Y4&#10;X4JQOmzYMCtcuLDb/65du6xRo0ZWu3ZtW7VqlRM6ESspMyUlxW0zdepUy58/v7399tsuFqMeCKll&#10;y5Z1oiv7QbRs3rz5pXog2LIPYrjt27e7ban35MmTXR04LsooXbq0LV682B2fB5GU84O/Q1DlOHfs&#10;2OG2lzD61YzQjDl1GS6ervWRy0wIIWJCwmhISBhNImNm+0hwb2++adamjVn79mZTplikhZT6Qwkh&#10;EhYJo6EhYVTmrEUuu67Fdfbtt75tv+72a6s8ubK1nd/Whq8dbrv+tSvobh+Jcp19dtHNgI/xWQjx&#10;1eFeWnlwpZUdU9ZKTyjtnqtXS0bCaDTc0x9++KHLHiWbc9q0aU5cXLdunb300ksuU5PMTgTFo0eP&#10;Wt++fV3cNGPGDCckImCuWbPmkvi4YsUKK1asmA0cONCJoGR3to+0yRE8ATGyYcOGLvvz5MmTLgMV&#10;YXTt2rWuLoinCKJsx75mz57tslmHDx/u4jagPo0bN3b1ZXmXLl1cmatXr3bHznKOv0iRIk68pUwP&#10;++A4EGQ7d+7sjhuR9oknnrC2bdtKGM0C++Y3zZ5+2qxJE4v8DsGoZ8pbEUJkBgmjISFhNImNMUkf&#10;fdRs3DizgwfNFi82W7kyuNvknYVILCSMhoaEUdklo6u9t9TxSW9IucHu736/5R+Z3+5ue7fd0+0e&#10;qzixot311l327ebftkd6PWL1Z9a3Vu+3stbzWtu0rdPs3x//23XLRzjNzPh+QoiI74rcL0NWD7Hv&#10;tfyeE0b/+/HVCXSQkTDKfYl4SHd2MisRIcn0RDBEOGT5oUOHnOhJtid+At+6d+9ea9OmjRMlyQAd&#10;OnSoyxhlX+yDMhFWX375ZZs5c6bLPKV7Oz5m27ZtruwtW7ZYtWrVXOyFzxk7dqy98MILTmil2zzf&#10;UZdSpUrZhAkTnOhKd38ETERVyvj4449dNiiZpGSUDho0yGrVquW68LMMI4sUgXb+/PmuXh6OzRtl&#10;YWSYqit91hsjoP3pTxb5bYNwOXLKhRDiikgYDQkJoznAGPSGme5vu80iLa+g6/2iRWYnT3LHyEsL&#10;kQhIGA0NCaOyDC1aML2Stchl179xvd3U7Ca7q9Vd1uy9Zrb31F77z8f/cfa/T3UvCnE5EEaHrhlq&#10;32v1PSszoYz99/y1E0YRDufMmWPPPfecPfjggy7zki7vxESDBw92XdYRExE269evH3HLrziBFAGV&#10;dVauXOlEzFOnTrn1S5Qo4TJAyexE0CRL04upmzZtctmcfM9Ypvxt2bKl677OPlhvxIgR7nvKYCzT&#10;SpUquW7xxGnUlfFG/Rik1KNgwYKuvpTBPhhrtE+fPq5+iK6+DMRZsl8RQa+Exhi9tkYoFmli2IED&#10;wahnkZ9UCCHSRcJoSEgYzaHGIDj083j+ebPXXw+89fLlkeg+cg3we9KAxGtzZ/KWWeKpENcWCaOh&#10;IWFUluWWKpTSNf/GFjfaTS1uspua32R5B+e12dtn29n/nXUZpRmJFULkJOIpjHLvIUoiOtLNnHjI&#10;G9/hR/39SUYlIqifCIllaWF/LMcoN/re5jPb+H35MqLXYR/RZfA5ejmkLSPtcsrgODmG9OpxJSSM&#10;Xnsj9CJP5WtfM3vqqc+72SN8ZPJnEkLkACKPcAmjYSBhVHbJ6O9BVumvf23WunUwreJPfmJWqJBZ&#10;zZpmdesGAurOnWaHDpkdPhwIqZHGlx07FmSgptNYFEJkAu4dCaOhIGFUFjdLyWU3ptxo33nzO/b0&#10;4Ket5tSaVndKXWv+XnNbsHeBHTp9yNmKAytswKoBtvrQajv030N27OwxJ3oIkczEUxgVX0TCaDhG&#10;2MVYpIRZdOhbuFChlBA5HQmjISFhVHbVxqvPn/3M7A9/MPv6180KFDDbvJnWaPDqM9og7XfeMiKW&#10;bTKzjvgi0eeMwFvnLxwkjIaGhFFZ6MZ4pm9ErHmU+f+b5LJvtP6GNZjZwFYeWGnHzhxzY5i6rvkX&#10;/ucmrDlz/oztP7Xfjp897sQlIbIjEkbDQ8Jo+EYoRfNv2rQgB4XpIRBI9E5MiJyFhNGQkDAqyzJj&#10;AJ3f/CaYFf/9981GjDAbOdJs9WqzTZvM+vQx6907mABq9GiLtFSDa+dK0I1/716zbdvMOnYMZtuf&#10;Ny/IWD1/PhDwmHV/+/agBUGflEGDmBI0EGm97diRdRmtPKG2bDHbty+oX6LAsXEPI6ilPU4ehGT1&#10;0tilhUW9qb8fLmHZMrOWLc2qVPn89+M3YzCk1IdopuD34LfZujX4Xdgn55798nvt32+2e3ewTHwR&#10;CaOhIWFUlvBG1/yUXHZLy1vsF11+YQ/3e9hy989txd4tZpUnVbY/DfqTfbvlt63shLK27z/7Lomj&#10;/D117pT96+y/7OMLHzvhFFFV4qlIRCSMhoeE0cQx5s69+Waz3/3ObNgwsw0bgma1LmEhcgYSRkNC&#10;wqgsyw2PfuutwUA6fjAd+orwPcb/3/iG2QMPmBUsaFakiFmZMoEotHatRe5gswYNgu+ZLOp73zN7&#10;5BGzu+4KxFfK/sUvgvFRCxc2y5PH7I47gu8ok335fXr79rfNHnooyGql3GirXNnsnXfM1q8PbOZM&#10;s/r1zYoVC+qBmFu7tlnRokE/l1GjzG6/PRhmAAELIZG+L0ePflmQjIZlDD9A6wbRsVs3s+LFg32x&#10;/2rVgvrUqGE2Z87n9fG2cWMgLCIwwokTZj17mrVrF5y3vn3NHn7Y7Le/NStb1qxXr2BIBOr94otm&#10;995r9thjwdAI/rz++c9mefOaff/7wbnl9/PnmPP24x+bvfTS5+cq0mB2wjPDLPjvsIoVg7pwfu65&#10;J/h9c+c2u+++4Ldhv+yH8viNqKs/rrFjA1F27lyz2bODc378eHCMaaFVOHFicK74Hfi/f3+z8uXN&#10;Jk1KXSmbImE0NCSMyrKN+UmevJFpGmWMZ3pf9/uswIgCVmRkESswvIA90PsB+23P39qzA591Y5yO&#10;WDvCTp/XyymReEgYDQ8Jo4lndMy75ZagOU6z+rnnLNJWCUIIIUTyImE0JCSMyhLGEOS8eJre8mtp&#10;0fv2AqE3WibR/6e3HAEYQYuMWV7xpmcsQ6BFdLzzzkAwvFyZvi7Rxj7Yhlbn/fcHYibfsX+Wp60n&#10;/6f97qvalcqMZX9pzzfb+c+8JmecW84Zz5WGDQNBFhEXAZVxbn/1K7PGjYOpPZk8DCEc4Xfo0NSH&#10;UjZEwmhoSBiVJY2lI5ZG202tb7IfdfmR3d/nfvtd79/ZQ30esuX7l6dexUKEi4TR8JAwmj3M54b8&#10;/vdBzsauXRr9SohkI27CKIPXnzp16tJKefPmtUqVKtmSJUsuzfDH38WLF1u9evXspZdeshIlSljf&#10;vn1t7969boY/bP/+/dajRw979dVXLX/+/Fa/fn1bunTppTKYDXDhwoXWoEEDK1CggJUvXz4Ssw+1&#10;gwcPuu2px5GIB6GM4sWLW8GCBa1Jkya2YsUKVwaBLULlzJkzIw++2m4f1GPUqFHuez/z4LZt26xr&#10;165WrFgxt5+mTZvaunXrXBmZGahfwqhMJsu2hohI5iufv/UtizzUA/GUTNzJky/vTWhFRlvYUM89&#10;e4LhJr7zHQmjcUbCqCxHWmrW6d3d7rbcvXNb0ZFFbdLmSfbezves6T+a2v/b9f/s408+dm1ab9FE&#10;f385EyIWJIyGh4TR7Gff/GaQc0EHLXIEyCRllCxGsUL/0CNYiOxJ3IRRGmqIhidOnLDDhw9H4tA+&#10;VqhQISdA8v3HH39sAwYMsHz58tmkSZOcwLlr1y5r3bq11alTx5YtW+asbNmykfi7pRNLz549axMn&#10;TnTi5TvvvGNHjx61QYMGOaFyzJgxLtBCrMThULEPP/zQNm/e7ARR/t+5c2fkIXbMBg8ebGXKlHHb&#10;IJp2j5yRypUr2+zZs+306dNOjC1cuLBVqVLFduzY4cRcRNN27dq5eiD4Ir4WKVLEpk+f7o4lo4ap&#10;F0YJCiWMymSypDCyR+muz/i2ixaZLV0aZJfiEDC+b9s2GNYgEy+QrjkMD8DQDNSdLGCGP7iGwigv&#10;zfB3+Jn169dHTtEi9xcf4l+o8RfftXHjRluwYIEtX77cDhw44Mryogdl4HvwibwIxK+diXhw73f8&#10;Cz7KYPnqyHnH70aXwWd8ImVQD172UQb7ZzlOHH+ND+WYeHnI/345hh/DT+MTKWP79u3uO788IySM&#10;ynK8+UzTqMmfmPCJa/qZgc9YjSk1bOKmibZgzwL7595/Opu3e54NXD3QXp/zurX8R0srN7qcpfwj&#10;xRq+19DaL2xv7+14z5Z9uMwO/uegmyTqk08/cRNFZeaeFDkTCaPhIWE0exsd0X7+8yCjlBGzmGoh&#10;0kSLPG9TfxwhRLYhbsJoWkaMGOHERi+MErSRKVq1alU7fvy4C74QJSdPnmx169Z1wufw4cOtVKlS&#10;zuH6HRCU1ahRw5o1a+YCN4IshNQtTNISAYEVsRThc9OmTa6SDz30kE2bNs3tlyzStWvXuv2mpKS4&#10;QLJhw4bWqlUrF7z6hmS/fv3s5ZdfdvVBQK1Vq5bNmDHDlQ+UXbFiRevQocMXtgOOBWfHfjhe9j1+&#10;/HiX9SphVCaTJY3RHZ+hBhgLlm76ZGEycReZpIzDinDKuLUDBwatx6/idbKCKVOCFi11j5Mwirj4&#10;/vvv25AhQ6xChQqud8TcuXPduvg1hMxy5co5f4i/oXcD/ql3797Ot+zbty9yStu4dXjB+O6777oX&#10;dTVr1nQiKy/mECkpm54Tb7/9trVt29a92MOPIsISiPFiDx9EucOGDXM+rVGjRk5kRdzkJV+1atWc&#10;aDl27Fjn25577jlXHi8lebFIufjfgZHfk+NhH/hPBFKONSMkjMpk6VhqRukl0TTlMhbVVf8L37+R&#10;y65vcb39qPOP7KG+D1me/nms55Kedvj04dS7RogvImE0PCSMJpfR7I00x9yUBUgRmWgKCSEShLgK&#10;oz6LBEsrjBKsIW4ifCJ2+owXurATsCEmEiSS7ekzSinngw8+sNKlS7sgDzGUbFIEypUrV7rADIfT&#10;qVMn122fjJj58+fbH//4RxcIkh3DvqkwGaKdO3e23bt3O4H09ddfd8Ed9aAcvqO+BLQEjNWrV3cC&#10;KeIty8nqocs9AirHklYY9Zk1iLd0/ScTiHpKGJXJZDnSnngimASKmfpxGNiHHwYz80ee69e0Ncnz&#10;mfLp9h9HYTTaB7IuL+2KRvbphVF6MOBEEUJ5WRjtBxE/p0yZYqNHj3Z+kG1wtNF+sH379rZhwwbn&#10;v/BRvLBj+cmTJ50fRLjEr02dOtXy5MljEyZMcD4QQ5DFJzFEDD0jEDibN2/uhNi0fnDevHluW/aB&#10;b/ZZomSO4gf79+//JT/IZ8rgZSTHilEvjpf9SBiVybLQ0oir179xvf2gww/st91/6yzf0HzWaVEn&#10;m7Z1mv19x99t1vZZNnLdSPvjoD/ab7tG1ukRrPe7br+zkmNK2tgPxrr1nG0PbNe/dtn/Pg2y0EX2&#10;RsJoeEgYTV77+teDqQmYm5Umb6QJ5brdf/yxBFMhEpG4CaM0nAie6JaHKEo2y+9+9zsX7JEJSmDH&#10;MoRCREqyZAjCyIJhOVmkmM+yIZAigCPQI8tl69atLuAiEKQMAjaCRJYhrCKm4nDIdBk5cqQTYBFi&#10;cUSs++abbzrhEsGV4I6xP3Hq7IMy6CZPUEoAyXilZMiQKUNmKVkz1Jksnj179rjgLyM4FxpjVCaT&#10;5Vj705+CmfGZyf/RRy3yoLXIgz0QKiPP5MjDOBj/k3VWrgz+zyoQYxcsMMuTJxBEqU8chNFo8Ff4&#10;kWhhFN+CTyRblGAJX4JgSMYmPSH4y0s9ekDwco39Af6Pl38MPcPLN/ZPoIUICrwE7NmzpxM+eYGI&#10;qPnII484p81+cdi83Hst0hLgJSN+FGeOT2OIGvw3xstDek7MmjXLCbT4Z4acIUsVVq1a5Ya76dat&#10;m8uMjRZMOBbEXrZr3LixK5/eIA8//LDz51cbEEoYlcmuwhBMo7NMvZF9mna9dDJS6fJ/V5u7rNa0&#10;Wvbu2ndt7eG1rss+du6Tc3byo5O2ZO8Sm7xpsu381073HeKbf5acvxDMC4DxPV3++S4z7WeRtVy4&#10;eME++t9HNnjVYPteSwmj8UbCaM4x5jn9wQ+COU7/9jez8ePNduwImrepzTkhRIjEVRjlSxwAWZkE&#10;bGSl8Jf/yS4hUPTCI8sQGcko4Xu2BwJBvmMZ6xw6dOgLY3rSqEJ05HuWMw4bwqMvwzXCUstgv3QH&#10;pHsiZfgGGX8RUKPrQWao3wd/OWACP8RU1qEM6u7XyQgJozKZLEfbLbcEkzjxl/95tc5ETsySHwmo&#10;Is7BrEqVYOb7SNDgRrXPKmiBRhzWpWxRLE4Zo6yDv8HnMZ41EwDSGwKfhJ9B+KR7PeNW8zLQDxFD&#10;FigvEBkvFAGTF3YM/YKfoks9giXDu1AO3d0Za5vxsxlHFOGVbvEIp/hGxFG64vvu9/hhXiTy0pF6&#10;UwZd7BFSEVERNKnH008/7fbLPhFSEXB5gUm98Ke8JCxZsqQ7Bxx7tD/kM4Z/5RzwF9FXGaMyWTY1&#10;L5oikra9y0qOK2llx5e133T/jf2040/t629+3a5Pud6+2+679kifR+yvc/5qA1YNsLf++ZY9PeRp&#10;a7OgjQ1cNdBS5qXYs4OetReGvmCt32/tJp/ivkaw23Vyly3et9gJd+LaMGPbDPtDrz+43/DWN261&#10;shPKShiNIxJGc64hlN51l9mDDwa5AaNGWaS9RXsp9YcVQsSVuAmj4otIGJXJZLLL2EsvmdWq9fn/&#10;jGrPwE2MUYrHOn8+9SEY4eRJi3gds717M+6bxLSh48aZTZsWvKr/1a8+30echFEEwDlz5jiBkV4H&#10;9FhAoERgpLcCvoGMTbIuyaikZwMZmgRPlI/xUo6JBymDffXt29e95MPxsg/2Sxn0vGCcUQRRhoFB&#10;jPWiJOInPSnI3kR4RZBF3KQM/3KQIWnIEiVoYxxQXz+Wsx4CKVms1APnT28QJiv09cgIgkD2rTFG&#10;ZbJsbgikXij1n6PNf58Ju7nFzfatVt+yO1vdabe3uN0eH/i4dVvSzUqOL2n5Ruazrku6Wv8V/W3Y&#10;mmG25uAal22679/7nPD6j13/cJmn83bNs/5L+tv4DeNt6/Gttvrgajv838N24uwJm71ltstkPfjf&#10;g25SqgP/OWBjVo2x2dtnu+fJvD3z7MjpI8F2h1bb6fOnU582ycn4TePtR2/9yAnct7xxi5WbWE7C&#10;aByRMCrzxtD8DNGPWEreAEaHqoYNzfr0MevfP7DZs82OHg2as/Pnm51O7keUEHFDwmhISBiVyWSy&#10;GI2MUsTL/PnNSpUKXq+T+Vm7ttmMGUEmqBfk+Myr9969ze67z+yVV8yGDAlamc8/bzZoUPC9LzvO&#10;XemFhFGZTJYJSyuyekNIpWt/6mz+0d383We/Dt9FLbvujevsvh73WYv3W9hfZv/FftLhJ8FyrGku&#10;u7/P/S6rteqkqvbz9j+3+jPq25EzR9wLIZ/5fvzscas7s651X9bdzpw/48ZaZRiBzLwQSjQmbJ5g&#10;P273Y3d+bkmRMBpvJIzKssLIPmWEKpq2jD6FwMPjyJsQImMkjIaEhFGZTCb7ivaLXwSz3tPlvm7d&#10;4JX6/v2BNztxIniV/sILwWt4hE+65dNVHyMLle99WRJG446EUZlMFneLFkwxPvNd2mXNc9nNLW+2&#10;54Y/Z+3+2c56L+ttfZb3cdbhnx3suWHPWf+V/e3omaPWYGYDKz+2vC3bv8w9k/wYqgwHQMYp46im&#10;heUIqmf+d8YufHoh9dv4I2E0XCSMyrLSbrrJ7JlngqbxwIFmy5cHckFGHaqEEBJGQ0PCqEwmk31F&#10;++UvzTp1MitXzuzmmwOLBGJWrZrZn/9s1qqV2YsvBq/S09s+2iSMxh0JozKZLKEtOjM12sg8TbnO&#10;XnnnFfvr3/9qefrnseuaXWe3tbrNnuj3hOv6P3jFYKs7ra79vvfvrdF7jVzXfZ9xSnYpWaeTt0y2&#10;KlOr2JpDa1KfaPFHwmi4SBiVXUv7xjfMihUza9o0yBXgWsHIHWDeTLJJmY+U7vi6VUVOR8JoSEgY&#10;lclksq9o3/ym2ZNPmt1zTyB+kgX63ntmJUoE2aC8Os+MKIpJGI07EkZlMlm2NkRTb4ioEbuu5XV2&#10;Y6sb7foW118SUr/e9utWYlwJqzOzjtWZUceKjilq3+/wfSdEPj/0eTfB1OIPF9vsHbOdYBrPLvkS&#10;RsNFwqgsXkaT+LbbAvve98zy5TOrWdOsZEmzBx4IRpxiZKqOHc02bw6EIaQGxCIhcgISRkNCwqhM&#10;JpNdA2OWe7rKp7fsSiZhNO5IGJXJZDnCfOZpOkIqAuqtLW+1W1vc6rJL6aq//fh2J066ifD+d9ZN&#10;HMWEUIxnyndZxflPztuwtcPsB2/9QMJoSEgYlSWakVdAUxoB9etfN/vBD8wqVbJIe82sXz+zDRuC&#10;IfwxxCPEpGPHaNOlXpBCZFMkjIaEhFGZTCZLIJMwGnckjMpkMlmqpYqnN6TcYLe+cas92PVBG7J6&#10;iPVa1stuS7nN7mh5h+Xuk9tqTKphEz+YaP/5OHPPTLJPz31yzgmr/zr7LzeuKWOarjq0yoq9W8y+&#10;3vrrl8TaeAij1OfChQt2+vRpO3z4sH344Yd29OhR+/jjj7+QKct2fL9r1y47cOBAJEg984XlCMT4&#10;jX379tmePXucwEi5Htb1ZbD80KFDkbDp7BeE5egy9u7daydPnnT19/th+blzkXN35Ijt3r3bDh48&#10;+KXjYZ9sx3FgfI6uR0ZIGJVlJ/Ods3zmKfOZPvFEMDfqgw+aDR5skXs2GO4/cttKLBXZBh77x49b&#10;5FksYTTuSBiVyWSyBDIJo3FHwqhMJpNdxhBK/Zim/v/U725oeYP9utevLd/b+azShEo2d+dcN8nT&#10;R//7yJkX//j78Scf29+3/93+0PcP9t3W37W/zPiL7T6522Zun2k/7vzjL5QfD2EUP4lIOW7cOGva&#10;tKnlzZvX8ufPb/Pnz3frIiquW7cuEpi+ZiVLlrTu3btb/fr1rVy5cm4bBFXEzp49e9orr7ziYqm2&#10;bdtG3HdRa9KkiRMnKWPDhg1WtWpVK1u2rLVq1cpq1arl/p8zZ44TWYnD+vfvby+++KI1btzY+aFS&#10;pUpZ+/btnWCLUEudqlev7ozvK1eubPny5bOFCxe6fSCoduvWze2jefPmri6FCxe2Tp06uTpGi7CX&#10;Q8KoLFmNzluPPGI2alSkrfbvIBsPO3cuGNeU2+P8+eC7VN1IiNDgeuzd2+z73w+mqmAM3qtFwmiM&#10;SBiVyWSyBDIJo3FHwqhMJpNdpaVmmN725m12b8977btvfddyNY58F7Fnhzxr64+sd9mh8/fMt6cH&#10;Pe0mjEIE/W6H79pTQ56y3ANy2y1v3hJki6aWF++u9Czr06ePFS9e3N5//333P4IiQmi1SGRKpibi&#10;IlmYgwcPttq1azthc8yYMVaiRAm3jc/OXL16tRMlKW/z5s32+uuvW5UqVWzr1q1uOeUikNapU8dl&#10;oY4fP96efPJJmzx5sisDIRS/Xb58eRs4cKDLIG3UqJHzT4it1APjuNj38uXLXRnUc8aMGW574NgR&#10;aUeNGvWlLFc+Y5RDewE7fvy41atXT8KoLMcYXfWRL5gblXFPuXZHj+YeDSxyW7txThcvDv5HJkFX&#10;itwuTvo4dSoQsbxF3WJCxAzXD2I911qXLsH4uxJG44yEUZlMJksgkzAadySMymQyWRZbSi77epuv&#10;O0GU5yOTKz024LFAAEVMTW8bLCRhtFevXl8QRumyTrYooiTxESIifxEaETXHjh1rAwYMcAIm4iTL&#10;YdOmTS6rlOzRJUuWuAxRxFEETsDHkN1J2Vu2bLEhQ4bYo48+agsWLHDCKPtmu4oVK7qMz/Xr1zvB&#10;smPHjnbixAknaHJsZI4WKlTIZs+ebcOHD3f78XWHZcuWuQxSBFoE3WhhlLrSHf/tt992War4P47p&#10;wQcfdPUmG/ZqkDAqS2ZDqHr+ebNXXzX77W+Dbvt8Ll3aIveNRdrdFrlfzQ4dCjJQ9+0z27gxELq4&#10;LbE9ez4XVIWIBsF96FCz73wnuN6+9jWzGjUkjMYVCaMymUyWQCZhNO5IGJXJZLIstha57PpW11ue&#10;AXnsj4P+aHe2vzPoLn8lURSLkzDqMyZZDyGwa9euLsMSn0mG5alTp6xDhw5WpEgRmzt3rvuODFC6&#10;quMv1qxZY/PmzXPiY48ePZzQyDbvvPOOFSxY0CZNmuS66lMuGaQzZ850yxEsETpTUlLcmKWLFy+2&#10;l19+2Vq3bu3+Z5u+ffs6YXT69OlGhmm7du2c8Il4io8i+/Sll16yBg0aOAGX46sRiaB79+7t6nHs&#10;2DH3mYxSlp0/f/4Lwmj0sbMMYz+Io8oYlcmuzshAvflms/vuM3vhBbOf/zwQt37zmyArFVH1hz80&#10;++MfzYYMscgzxOzEidSbJ8LJk2Y7dwZZgyLngTA6cqTZd78bXE8SRkNAwqhMJpMlkEkYjTsSRmUy&#10;mewaGCJotKW3TlqLozBK3IP4SJd5BFDG7SxdurQTP5cuXeoyNKdNm+b8A13VETTpSk8XeMqn2zpj&#10;iJLNiXDJGKD4Ecb+9BMsIYZSBlmjlIGYiXjKuKCUQZYogisibM2aNZ3ASdYmAioTLuHPEUvJUKUM&#10;xietW7duJIAe6bq/s5x9rVy58gv1oIxVq1a5MqJF0cuhMUZlsvgZ454y0z4i6lNPBYaAiijGeKj8&#10;X7Kk2aRJZvPmfdlmzTJr08asUCGLPHOCiaYQ1jJxq4sERcJoAiBhVCaTyRLIJIzGHQmjMplMliAW&#10;J2FUfBEJozJZ9rU77zS75x6zX//arHFjsyVLAlu9OujKjx6G8JaeIbytWmW2dm1wD2/ebMaQyMyG&#10;Tpd/xFYs7XZ+2ZVgefR6/v/MbJvT4JxKGA0ZCaMymUyWQCZhNO5IGJXJZLIEMQmjoSBhVCZLPiOk&#10;uOsus1/9yuzee9O3n/0syGCl6/9f/mKWJ4/Zk0+aVa9uVr9+MCEV2amPPvr5NmS31qljkRgj6P7P&#10;eKoLFpgtXRp8/uADs/nzg+VFipi9+abZ3Llmw4aZNWgQiLaMtcpwApHH8yVjTNaPPro2oin7W7fO&#10;jCGUE1GURRgdNUrCaKhIGJXJZLIEMgmjcUfCqEwmkyWISRgNBQmjMpnsaowhAe64I/iMwMrn2277&#10;8nrebropGGsVY0zW6GWIgT/9afAc+fOfzcaONZs8ObDp0wPBFdmJWdsfftjswQcD8Xb8+M/XGzEi&#10;EG3JvmTc1uXLzaZODcTZhx4KxnclG5bnFZNlffhhIOAybAGTaD39tFnDhoHgi1jpRVQ+M4fetGlB&#10;Pa7kUgglFi40mzEjEh9EyWuUcfhwMBwCIjLLKOfgwWDfHDtj1fpzIWE0zkgYlclksgQyCaNxR8Ko&#10;TCaTJYhJGA0FCaMymSzRDSH1m9/8sqCa1hAXERYRbQmr0i7ne8RbllGWFyO98T2zw5cuHWS5IrhW&#10;rfr5/ps1CzJQ0RnJQCXTFdH0woVA7JwwIRBtv/WtQERFXGXZoUNm3bub/fKXwRiy/fsHGbq33vrF&#10;/WMSRkNAwqhMJpMlkEkYjTsSRmUymSxBTMJoKEgYlclksszZN75h9oMfmP34x0HXd8Z4ZeiBbt3M&#10;8ub9PGOW7xkugMzVSFhmBQp8LtQiht5+e5BlG122NwmjISBhVCaTyRLIJIzGHQmjMplMliAmYTQU&#10;JIzKZDJZ1hqZqD/5STDGKyJqepmhlzMJoyEgYVQmk8kSyCSMxh0JozKZTJYgJmE0FCSMymQyWeKY&#10;hNEQkDAqk8lkCWQSRuOOhFGZTCZLEJMwGgoSRmUymSxxTMJoCEgYlclksgQyCaNxR8KoTCaTJYhJ&#10;GA0FCaMymUyWOCZhNAQkjMpkMlkCmYTRuCNhVCaTyRLEJIyGgoRRmUwmSxyTMBoCEkZlMpksgUzC&#10;aNyRMCqTyWQJYhJGQ0HCqEwmkyWOSRgNAQmjMplMlkAmYTTuSBiVyWSyBDEJo6EgYVQmk8kSxySM&#10;hoCEUZlMJksgkzAadySMymQyWYKYhNFQkDAqk8lkiWMSRkNAwqhMJpMlkEkYjTsSRmUymSxBTMJo&#10;KEgYlclkssQxCaMhIGFUJpPJEsgkjMYdCaMymUyWICZhNBQkjMpkMlnimITREJAwKpPJZAlkEkbj&#10;joRRmUwmSxCTMBoKEkZlMpkscUzCaAhIGJXJZLIEMgmjcUfCqEwmkyWISRgNBQmjMplMljgmYTQE&#10;JIzKZDJZApmE0bgjYVQmk8kSxCSMhoKEUZlMJksckzB6lXz22WcuEOZgOQEXLlywixcvuu8zQsKo&#10;TCaTJZBJGL0qvooflDAqk8lkCWISRq+atH6Qv5n1gxJGZTKZLHFMwmiM4Og44A8++MA6duxotWrV&#10;ipzAGlazZk3r27ev7du3zznEKyFhVCaTyRLIJIzGBH7w/PnztmHDBmvfvr3zf/hB/OHAgQPt4MGD&#10;GfpBCaMymUyWICZhNGbwgx9Houe1a9da27Ztv+AHhw4daocPH87QD0oYlclkssQxCaMxgpPbsmWL&#10;NWzY0ImbfPaOsVq1ataiRQsXFHpwnGxDJg0nhr+nT59223PCTp065b6PyXgzGXGgnzz2mH0S+RVl&#10;MtmX7UI638lk6V4XN95onxQpYp8cO2afpD6rYzUc4fz5812QM2fOnKQOCBGBN27c6ITN5s2b27Zt&#10;2+zcuXO2cuVKq1KlirVp0yYSrEWitVTS84P4vgYNGlizZs3cC8K05zMju3jhov3rzL/sgZ4PWK6/&#10;RQL7FJlMJpNdlb2Ry25udrOVGVfG/v3Rvy89q2M14iFeDOIHEUiT2Q9yjoj98GOtWrWyHTt2uMSX&#10;RYsWWeXKlV3yzPHjx1PXTt8PHou0OerUqeN8Ji8I057PjOzixU8iMecn9qtffRIJ6mUyWfp2IZ3v&#10;ZLIvXxe33vqJVav2SeRZzjM6/eduRkY8NHPmTKtfv74tWLDgkh9MSmGUA164cKF7K0hmDAEdzo4g&#10;8M0337TXXnvNNm/enLp2IKQeOnTIRowYYXXr1nXLsfLly1u5cuVcEBmrVa1a1UqXLm0//PGPLW++&#10;fFa1Zk2rEqlPTrRKkfOR98UX7bcPPGCFiha1KtWrp7teslvViJWrVMly587tjM85+VxUiNxjv7rn&#10;HsvzxBNWvXbtdNfLKcZ9wbl4Jm/eHHtNYFwHL0SeFb+6+24rUrz4F5+bnJfIczW9520sRjCEULh+&#10;/XrnK5IVnPy8efOcHxw+fLjLdMHX8VIwJSXFqkfO5/bt21PXDvzggQMHbPDgwVY78jtE+0EsvXOZ&#10;kVWtVtVKFC9hP/zhD63ASwWsVrVaVqNKjRxpVSpVsReee8Ee+N0DVqxwsXTXySlWoVwFe+SRR+zx&#10;xx63SuUrWfUq1dNdL+mtag2rWL6i/eoXv7I/Pfknq129dvrr5RAr/HJhu+dX91i+vPncuUlvnZxg&#10;XAfPP/u8OxclXy1pNavWvLSMe8U9X1/78vM2M+af65Ui7U+SRHh5lsx+kF4TiMD4wXfeecclveDr&#10;9u7da02aNHGC5+7du1PXDvwgvQoHDBjwJT9YoUKFdM9pRkZCTtFIG+/73/++FSoU8YO1qkXqUyVH&#10;2muvVbS8eZ+xBx/8rRUvXjTddXKGVY1cU6Xt4Yd/b088kSfSLi2fzjo5w2rWDM7FL37xS3vmmacj&#10;912kPZDOejnBqlevEnlG5Le77/6l5c8f8YPprJNTjOuA6+Hee++x0qWLR76remkZ5+m1iA/E0nvm&#10;ZmTRfrB169ZOE+QlGCRtxijOnm4iHPCHH37oHD9vClGGyQTlu2sNXTRejAT5EydOTP0mZ8LbWc4B&#10;wxKsWLHC/T45Fd48I863a9fOXR8I9jkVXlhUrFjRunTpkqOvCVi+fLlrdI8dOzZHXxMwZcoUK1u2&#10;rBMuc/p18VUgY3TNmjUuK4jnzf79+50fpAcFwWDTpk2dEHqt2bNnTyQQymuzZs1K/SZncvbsWRs3&#10;bpxrf5DBlJPvc15EI8536tTJ+cScfC44fp53/fr1y/HPu6VLlzo/OHny5NRvci5jxoxxYhzPa/nB&#10;q4dgl7iDpJfOnTu7F4O8NKR9Qbf6li1burb4tYbf8ZlnnnEvK3MyZ86csXfffddef/11N8xPTgYB&#10;nnZYjx497MSJEznaD9I+LVGihEtQy8nPO46d7EWS8qZPn576bc5l2LBhTrzctWtX3O6PpBRGgRRZ&#10;skYbNWrkxFAyhBhThr+bNm1yQeO1hnFp2D8XeU6GbjucAxr+Ob2Rd/LkSRs5cqSNGjXKXR852RHy&#10;5h7BBrEgpzf8uS8Yv4pGc06+JmDx4sWuy9rOnTsVEH4FuI54KcXQAQQh0X6QLoV0rY+HHyTo5KXY&#10;smXLUr/JmdAm4bfo37+/e0mbk+9zgkAavLwIYriGnHwuaBPwsnTq1Kk5/nlH2xw/SNs9p8PYn7SP&#10;SOLI6W2CrwLnDjGOIQMYVoYu9fhBMkh9OyMefpAMVfbPS7GcDH6Qa5t4ELEjJ3P06FHXQ4fEId+z&#10;NafCueAlBUNc5WQ/yLGvW7fOjYe8ZMmS1G9zLrNnz3ZzJPBCK173R9IKo8AFhihHI5zgjAYobwrj&#10;dXLZP904fHpuToXzzTng3NMAyckPf64JzgOZW3zWuQjORU4+D8B9oWdFgD8XOf1ZkVVwnxGMMI6a&#10;/GB4cL7lBwO4Jnjuyw9+8f7I6c877gt/f+R0uB7kB7OOtH7Qzx0Rr3PL/olHc/q1zfn2fpBzkpPh&#10;+H0MxGf5QflBjp1nhH/253S8H4zn/ZHUwqgQQgghhBBCCCGEEEKkh4TRawCqNm8m586d68Y4pRsh&#10;4ygyjiBdOpLtLRnHS7doxpBr3Lix67LJbP50G2HsFFLkUfzpsvL222+7GY7/9re/uYHQSY9OhvPB&#10;Gz/S33v16uV+b7rGMb6fz8zi+OkmxoDunCO68jCOFtlb/g0Rmc2kjXPNMA4d545xkNg2Xm9KvirU&#10;k1k7//nPf7rx47gO+vbt67qD+bdgdKllfLl69eq5bk2sQ5cxxgUG1uO6mDBhgr3xxhuuG3Dv3r1d&#10;11/eHmUH/O89ZMgQd6z85nQRpCstzwD/m5O9MG3aNLcO1w3XD+MukVnAOlw/XAOcS+4nJkugyyX3&#10;VHZ5m8jYinSP53rmvudcdO3a1Y37RVdvYKwluhjz7PDPD54Tf//73y+dL56pdEPjWcr94YceoAsS&#10;5yK73CM5BX4Pfnt+Q7pIcR93797dVq1a5X73ZPu9OB6efdzPfggfnm/ctzwDedbzXOA5RjdyxhZj&#10;8g+6kzMxZDL4QY5v9erV7l7neUZ3MJ5nPjOL5xr/c6/zHOC5xzhavju9fyYyUyjDPXAeeSbyLPW+&#10;NNGhjvyWHNP777/vZr3mGsD385xjGeeBWbHxb9F+sEOHDm4SAMrA1zEGMEPN0F7gfHId0Y7KTn4Q&#10;vz5o0CB3rPzmHCPtA/8M4FjwZ4wtzfXAs53j5Ddne9bhL+0putRxLrk2ZsyY4a6V7OIHaSNz3Pg+&#10;7wd5HnK/4Nu4LhiPmbZOtB/kvBFL8CzlXHDeVq5c6a4r7g/OCe0K/GAyPEOSDX4zfnuec74927Nn&#10;T9eW4XdneTLhn32TJk26NIQPzzeeX0yGzCSQPP8YPopu5NwL+ELa+4y3nAzXMMdH+5Z7nePmmcfz&#10;jGcdvze/O/Finz593HOAdj3xs+9OzzONZyJtCZZxn/NM5JzhS7MD/jho9zCMBTEe54KYCL/G78x5&#10;4NlFW5+x8L0fJN5hYlDK4JzhNxmXlvW4pvClPCuzw7OfY+B6II6j3vhyrnme33SVj/aDZLL7uJff&#10;nHbS1q1bL/lByuHZT+zDeUJnoH3NOc4ufpD7n9+cOI5rnzYwbTzuB46P42CoKZ6RzBPkrwnuA9pT&#10;rMO5wB8yJjnXFW0GzidD8PhJZr8KEkavAQQ5/KD58+d3PyQiDwOpMxsyjoHGHD9sssCxcEw8/Bk8&#10;mfFSeIBz3Dz4uJC5ERjThxuahj+Ney74YsWKuQZvdj8fBG08vHF+Q4cOtUKFCrkHHMfPA49Aj4H0&#10;u3Xr5m56zgEzozHAMqIhjoKggNkrubkpi+D5lVdecWIyDavscI54IPGgx2khgOIEOCYaCTzwELkQ&#10;xPndaRQRNDH2Eg8zzhPr8ICkMcVDk8YjE3Uwq/Zzzz3nri2up0SH64FzgDPkPkD05nw8+eST7pxw&#10;jhhfiYYCgTEvTViP4+Q6oRFAw4hzxHHTQKLRiKjEfUNwiMPMDo1IfnN+Z4znBGPrIu5yDdBQYDnB&#10;IbOk4+AIHrlHOF7OI8fIOjQSmMSHZykDtTPTbNWqVZ1D5BrJDuciJ8EzjVl9eRYiAvE/YyvjB3m2&#10;+ZdCyQLHgu+nscpkOtyz0X6Qe54Ageuca5ZlNP6ZCKtkyZJJMSET9yv+DD+IGMZvz3mgYc/zHXEA&#10;n0dDmDYAz3om28FHcA/j92goMykKL1MoizZT4cKFbfTo0ZdekiQy1A8/RsMdH0Dwgy+j/UNbh2X4&#10;cwJEnoHcCx988IE7Vo6P5ZwrnvUEiwSDPDu5jngGPv/8804U5JwmOtF+kN8XP0hb8PHHH3dtQe4L&#10;XhTQXsbnc8w8J7h28IO0ofCDCAgvvPCCe3GMD8Ffsg3+Al+RXfwgLwX4rTkP+EFejtPGo83I9cJx&#10;4dO4B3hmco9wvN4Pct0QMOIH2ZZzRWDMNoisyfKCJZng+qet/+qrr166vmnnMfEo8w3wMi2Z/CDX&#10;H8dIPMOzndiHtirPL9ru+EHuY84J4gj3P4YPwDdwfySDHySuwQ8ylir3OPcpz2yWEcfQRuB5vnv3&#10;bnddlCpVyj3vafdyzdDGZ8IwYifK4hlIOTwTvZiWyHg/yHOPWIfnGfEO7R38GdcJcR/ngHuDuJDz&#10;5f0gPpBzhfjFeUAY49qg7c8zMF++fO6FEeskMpwHfnd+Z+8HeaYTvzz66KPuuc1yjo1zg/BLW5C2&#10;EGI495BPhmFdJvTmuPEftC3YBn/BNZMd7ht+c/wgvzXHgC/k5W+BAgXc85DfHg2E5wO/Oe1A/CDr&#10;eT9IGbShaRPQFuJ5Q9uSWeZ5scg99FXOhYTRawCK/sMPP+xEDX5IHg7cFARMPOy4IJKp8cIFiHPn&#10;wc+Ni9hBo5dgBmfH+aDxz6QfXPD+jRfZXsWLF3cPOc5RssCbPwIeL+Jx8yMaE+zhEDhf/P7jx493&#10;ohcZQzz8EQxwojR+AQdB49+LYNntHPEg440px801QP05HwiE/OY8wPhLAMT5wlFwHSEKct0QUBM4&#10;cb5oVPHQ4y0ajYTsBPX3gfDTTz/thD0cIddJ6dKl3f8cJ9cEDUTeJpIRg4iCCEpjiaAJOH9cV37m&#10;XhpI2Q2cGrPDcuz85jwPuNYJFsg04x6gcUAjkOcJjQheJCAocS1xPwHfc30hvtFASPQGUk6DCffw&#10;g9zP/qUHIgaNHQQNRMFk84NkfNBQ4wUYfhCf//LLL7trlMYugg+feQb65zlBIs8/rvtkOh88vzku&#10;L4zSWGWyExryiMKcL64LBE+EHjIGaR8gGNBe8M82GsWcM579fM5ufpDjxv9z3FwD1J/nPcfK846A&#10;l+dcmTJl3ItlnwVPkMAzDz/Bc5/zRTsSf4lYik/MTvj7g2CP2bkJ9jgufndEAf5ynXAPECTyjOB6&#10;wUfw8pCgOjprEoGAa4X7jfOZneAY8IO0kzl2fnP8IL8vIinXBYIBbT/a0Zwz/B7tR9pBtAt9OxEx&#10;lOvLiyjZJaMsp8BkMvhB2mvc+xjPP7Ikaevxm3M9JAvcv1yr3N8+HqTHSMGCBd11izjE9czzEEHQ&#10;P89Zv2jRou76TyY/yO+OH/TCKFmBvqeAz4rkOchx89KL5x3PA57zvEhmGdAGJi7iuiEGym7niOOm&#10;PUQ8w/Od+vPc5kUZzzuuCdrzPA8xhFRennNeaPdzXvy5IB7GX9K7kudfdoLfm9iYNuKzzz7rrgvO&#10;A3oAL8j53wuA3CtkS9IrgHYi7SB8P+Kh94O0r4kHec7485Nd4BjILicm4Pf0+hD3BfoZ+gDtYl6a&#10;FilSxH1HG4IXzNwftAn9MSM400OJZwztLNqWV4uE0WsAF/Njjz3mLnwueH4gfmjeoJE5gPiRTA9+&#10;Lm6Oxxv/4+x4S8SbIBp3nAscIWIPzoF1eJOIIyRY9M4xO8MxYdHCKL8/DWAaCLwBQSD0IgGZoASE&#10;BI5kzLEcB+G7U3D+cAjc/HzOLufIn4f0hFG+j75WMAQuhDCEYc4DDQkCQgIfAiHWQTjjwUmDggdg&#10;ouOPE8dOg48AjsYhbwH5nnuAmTl5a4wgyHFyfmgwcL8QMNEwIDjkXHANUSbrIaTiCLnOskNA6M8F&#10;ojfHyls+hFH/Vi/tNcH/NAy4Dng7isPn+qchWalSJffmlHVoENFgICCkga2AMLHgZU/u3Lldxh/X&#10;O889Gvc07DFELn7vZCG965h7mhehiBv4fp6H+EGCAa5x1sFP0Ojj3sju54Pj8RYtjNJ45VlIFzme&#10;Z2SKcm64Z/H/PBMIfBB2uMf9C0LKQUTAN5Jpjx/IDuco+jzwvEorjPJ99LWCsR7rcH5oQxIo8Znn&#10;oPeDtCN5mUyAyfqJjj9OhBKOB7+Fb0PU5XueCwR8vCQjwCPQ4/xwngiGyAqhBwEvCDk3/pogMPTZ&#10;575NmehQb46N+4BnIm0/2nu0k1iW9prgf+4bzovvfcaLJa4JBBLfTuRcIiATEHJffZWAUGQ9vCAk&#10;M4z2Ps98fh8ypmjXExPSJuR3TBbSu4657hEzEEd5jtP+434mGwwfwDq8IPM9A9guO8PxeGNIgWhh&#10;lPudZyBxES86ODe040kUeemll9zzjhf9CD+IgjwTKcf3riBpwj8/swP+PBC3pRVG+d5fJ95o15MB&#10;z/XBelwP9LbgBZg/F5w3tAXaE5zPRMYfP78zsS7PczKjqbvP8Oc5T8YjwijXC/+zPnEN54t2I88R&#10;PhMfEg+yHf6QdiN+kDZldvKDxH9c8ySH8RLQD6cUfS1gfMfvznHy/OCZgTDOMXM+vEjMcxSBlfPD&#10;9fFV/KCE0WuAv1hp7BO4E/jgAMmYpBHo33onCxwLDV8CIBq/NFQ5Zi5QHAJp31yoPNBpvHFuMBrD&#10;CD+8Scru54MbnXRuxC7eYv3hD39w6e0Ee7wRRhhE/OPtD10GCAYJcBgfgxvbvxkjGwARmYcn5wYH&#10;wQMxu2TD8TvyUKcBTwYIDXjELYRhHD6BLcdDUIPghTjOWx4aRGRUci7oKkEXG5whb4gQSLmWCJgR&#10;TjnXiQ4NHX57hE9EDwJ9/yaYQJ/lOAayhfjN6VpKdwLEEwRA3pzhDAiGeHvKtYTASjmIBKyfXd6U&#10;4vC4tsmW5Zrn9+S4EH7p/sFvzssiGgQ8QzhP3B/83twDrIPD5znizwXiMGIDQSIZ1z5IFIkDQjgC&#10;AF2eaNjhE3ixQYOX56Rv5CYLNOJo+PLc4xrHD+IPabyRCcjzj+CGtgBCD4Ey9wWNYYJF7udk8IM0&#10;UDl2Gqn4QX5z7l2yXOgq7IcCwQfwPCPAwT/QLqIdQYYRz0REI4Ii1sUX0CDOTn6Q65vnGtc9x4O4&#10;xXOb5x5+kGcgx8fzjqCPdgNZ8mSKci547iEMEkDjG/EPXEv4VISV7OAHOQe8wOMa53fmt+VawA9y&#10;bmgrcN3T5sGvkTXE85y2Em1FMqspg3Yz9xD3DucKv8n6XD/ZQSAGrm0CwKeeesq95EXw5hrguube&#10;IG7gxRHXC36Q9hHni5eqZAnRLsIP0mbifHJfca6IMbg/8J/+BapIHGjbc98TD5IBhW+gDUM7D59A&#10;WzDZ/CAxHdc3x8r9znVKthsxH/c0IikvR4mH8IM833g+ECP6F9/ZGUQZ7mme7dy7+EGe77R7ePYj&#10;fPJ8o32LH+T6IFbm+cDzDrGP7/AbiEesw4siNAReHmaXlx/eDxLz4L8QdulBw/Ob5x5tBc6J94M8&#10;92g3MAQPbXz8IC/QEZK5fuhJwvd85pmXHYYT4xwQ43BsXOP4MeIb7weJlXmuI3YjlhLzcx1wnPSS&#10;oL2EQMp5xPexPdcSn/01QnmJLhB7iHupN8PKEeMhCHs/yPWAH0Qvwg+yDD+In0dMJrkIgZ3zhb/j&#10;fPId1xY6AtcE59m/QL1aJIxeI7hZ+QFpBHPDI4xxQfBASyYnCBwPDVweUry14ELmQufi9hco58M3&#10;/FjGA4Hsh2RpFHB8PNh4yNOI98axIoxyIyPeENCwDueJ732gxzngMw8GrhkemjQeaFQl+oM/Gn8t&#10;8LDnN+YtKeeBvxwX9wQNA39fcC546CMo+ECPMrgucIicJ84FGSRf9WEXT/gt+X35/aOvB4z7wl/3&#10;XBcEwDSQOR8cZ/RvzjpcNzw/uK9YzwuF2eVc0LghA4r6++sB49zwG3MuOGaOHUGF84CT5PxxLfnj&#10;5JwQXNIwZD0al7yM4Fxnl3OR0/AvjPz1zb1OAy47iDqxwvXpgwDvB/lLxqh/q806CMZ8x/PRN4yj&#10;r/PsDL8rAg73Z/Szn/PAc597lRclPA949nNdEEBG+0GebXzHyyHK4bngswmyC9SV35Q2DscZfS54&#10;tiEccIwcP9cJ6+DvuTein/1cT5TBs5L7h/YD11J2gd+VbH+uc//c90Zb0F/3/GU9XppynLxA4DeP&#10;Phf4CIR1zhfXBucvO/lBfjeOi+OLPg/cGxw7fhD/xnUQ7Qe9v/dwTrhOOBesR2Y+bU+feScSD56L&#10;tO25vn3bnt86Wf0gbT7v47wf5H7ne65R7wfJCGQdnm/cA9npfr4S/K5eGI2+13ne4x/RAaLbvDzP&#10;uD58ryfOAc9EHxuwDj4zuyUAUFeea2gDHEO0H6T9zksxjpH7wvvB9GIgrhtepHGdcP9w3fBddoD6&#10;c13TzuP4oq8HjPaiv+75zYmJ/HPC/+b+XPCX5wbPfLYljo6+brIDxPE8/9Lzg1wLXC/oAcQKnAPW&#10;41rx7UcP5wJNjRctXFv4Q9pVWeEHJYwKIYQQQgghhBBCCCFyHBJGhRBCCCGEEEIIIYQQOQ4Jo0II&#10;IYQQQgghhBBCiByHhFEhhBBCCCGEEEIIIUSOQ8KoEEIIIYQQQgghhBAixyFhVAghhBBCCCGEEEII&#10;keOQMCqEEEIIIYQQQgghhMhxSBgVQgghhBBCCCGEEELkOCSMCiGEEEIIIYQQQgghchwSRoUQQggh&#10;hBBCCCGEEDkOCaNCCCGEEEIIIYQQQogch4RRIYQQQgghhBBCCCFEjkPCqBBCCCGEEEIIIYQQIsch&#10;YVQIIYQQQgghhBBCCJHjkDAqhBBCCCGEEEIIIYTIcUgYFUIIIYQQQgghhBBC5DDM/j8tlSO7op4g&#10;iAAAAABJRU5ErkJgglBLAwQKAAAAAAAAACEAIA+6BodvAQCHbwEAFAAAAGRycy9tZWRpYS9pbWFn&#10;ZTIucG5niVBORw0KGgoAAAANSUhEUgAABToAAAHkCAYAAAFpqKAXAAAAAXNSR0IArs4c6QAAAARn&#10;QU1BAACxjwv8YQUAAAAJcEhZcwAAIdUAACHVAQSctJ0AAP+lSURBVHhe7J0FmBRH+sYXgoS4XHKR&#10;u1zkkrtLLv+72MWIC4GE4O6eAMGdNVwCBHdCcIcgQYLb4sHdCe62C4vk+/dbUw2zs7U71t3T3fP9&#10;eN6HHe+urvrq7dIYYhgbwxmUsTWcQRlbwxmUsTWcQRlbE5EM+v3339Mff/xBN2/eFAITJ04U/7uB&#10;rl27pju/8ePHi//dwNy5c2nPnj20YcMGunr1qnhu+PDh4pyNJiIZtFKlSkI4udKlS8tn3UP16tWp&#10;SpUq4vw+/PBD8dzixYvF/25g/fr1tHr1avr8889vFcBffvnFPRmUYQLFbwZdtWqV/Mt57NixQ/6V&#10;MXoEcCLffvut/MudwApyBuUMalvsn0EbNNBivHaIWbLIJ4JDz6AFCxYUgh8sVKgQ1a5dm7p16yZe&#10;MyODHr14lGISY4SuXL8inzUePYOWKlWKqlWrRjVq1KDevXvT2rVrKTU1lebMmUPnzp0T73Ei9s6g&#10;yJjeGjRIvhA4egYtVqwYFShQgPLmzUtVq1al1q1b06hRo8RrZmTQmARP5tRlFnoGxc2JLv2xG7Bv&#10;Bm3TJn0GhYJM+EhU8TGxaTOnkJZhzYCreI2IZFBV5oSeflq+ITAikkF9M6dUjWk15DuMgzOohuUZ&#10;VJUxvRUEVmfQB9o+oMycuowmajLo9evXRc/A/v376ejRo3TmzBm6fPmyeJOlGVQz9spM6a2+feWb&#10;/WNlBr1x84YyU3rrbMpZ+W5jiJoMOmnSJHG3t2/fPpowYQK1aNGCypUrJ960cuVK8b8lqDKkSgFi&#10;ZQaNiVNnSm9lbZFVvtsYrMqgerJrMcxS7FXFr19/OyX86do1+aHMsSqD3vzjpjJDqmQkegZFE1rL&#10;li1F0xmCzdatW+nChQth382rKrSaNeWLFmCvDOqbEpkpNlZ+KHOsyqB3tbhLmRlVMhI9g1aoUEGo&#10;fv361LNnT1HrwaaFm0FVSQ/t2iXfYDL2yaCjR6tTIjMFgJ5Bu3TpQitWrKC4uDjRmF22bFlq1KiR&#10;GMyxZcsW8Z5wUGXEjPTBwA/kp8LHzCo+e/b0Se4tK7BPBlWlgD8FgHcEvXHjhoiW3g3aINwI2nV5&#10;V2VGzFAGtomalUGRPKok99b//Z98s4nYI4Pef786BfwpAKyo4mPiFZnQj4zCrAyqSm6VzMYeGVR1&#10;5oEoRw75BRljdgbdfmK7MgP6U9mJZeU3hIcZGTSQ6Knr00/lh0wi8hlUddbByA9mZ1BV5gtIsf6P&#10;PRDMyKC9e6dP5sxkJpxBNULNoOuPrldnvgBlBGZkUFUyZ6bkZPlBE7iVQdF7dPjwYUpJSaGLFy/S&#10;kSNHaNmyZeJNCxcuFP8bjupsg9WSJfLL1JiZQUPxnt46k3JGflPo6BkUQ+2+++470dSE9tBFixaJ&#10;nsClS5eK1wNl7970SexP990nP2wCtzLolStXhJBBIfytT4YyJYJqd9TKsw1FmWBqBlVkumD0xdAv&#10;5DeFjtERVJW8gcgsIlfFq84yVGWCWRn03vh7lZkuWIWLkRl0yBB18gYiA5qSlUQmg549qz7LUJUJ&#10;ega9du2aaAdF+ydGm2PUeb169cRr06dPF/8HgyqzhSIMMAkHIzOoKmmDkRlEJoOqzi4cZYIZEbTv&#10;yr7KzBaKVvy+Qn5raBiVQYsXVydtMDID6zPoPfeozy4c/fnP8svTY0YGVWW0cBQORmVQVbIGq7Fj&#10;5ZcZiPUZVHVmRigDjM6g8/fOV2aycBQORmTQadPUSRqKjMbaDKo6I6OUAUZnUFUGC1cbj2+U3x48&#10;egbdvn278NZ9+vShBg0aUP78+cVraJEpUaKEeE9GqJIzVBmNdRm0QAH1GRkl2STmSzAZ1N/QtJiG&#10;6gwWru6Iu0P+QvCEG0F/+y19Uoaj7t3lFxvErQyKwa3QpUuXKDk5WcypxjQQEHYGPXlSfTZGqkIF&#10;+WNpMTSDKjKXUQqVcDOoKinDlZHcyqA9evQQmRM9SLNmzRKrs9WUQ6f1HqWQQAOZ6izMkAKjMmi4&#10;vUb+FCrhZNBcudInoREyEvOreNUZmCUFegbFAGV0AQ4ePFh0A2KCoD4lwl8Gfaf3O8pMZaTuSrhL&#10;/lpwhJNBVUlohIy8mzc3g6qO3kwlJckfvo13Bq1cubJY9gYZdcSIEdrbk/xm0I3HNiozlOEKcRBz&#10;qBl03jx1EholozAvg/qbL2CWfAi3ildmJpN0/sp5+auBE2oGVSWdkcqgMgoaczKo6oitkg/hZNBH&#10;Wj+izEhm6fH2j8tfDhw9g27cuFGMaGrcuLFWxY4VzU7o3t2L4Uk+aC8pk85oGUFwGRRzUDMDN1Oq&#10;I7VSf/qTPBgP4WRQVSYyW8GiZ1CMJ8AsToxAw/ngXHT5oko2M2QEwWXQ48c9/6s4eFB9lJGQ1wDF&#10;UDPotO3TlBnIbP2y4xd5BIERShWvSjIz9OST8gfDwJgMirU7VUcYSUlCzaCqzGOJgrxZCjaDpqSk&#10;TyozFS7hZVAjBx0bLUkoGXTEhhHqzGORrt/0dJAEQrAZVJVUZuqrr+QPh8itDAoPc/LkSbGIwbBh&#10;w0QjfZEiRcSbMsygqiOyiyShZFBVprFUQURRu2dQKBxuZVBsKYKtRbCmz0HNT8JwY6ABUGZQDHFT&#10;HY1dJPHOoGj3bNasmdgiBnN3sEAaes8wBwsggyozTAR07UZga085IYP+85/yx4NAxowQq3j8oupI&#10;7CRJsBFUlVkiovjb55AZegZFF/Vx7fpgLhnOB8L56LWCjiqprJAWB4Li1CnP/8FlUHzKDk1JgUji&#10;2AyqafnB5eK4MkPPoFg6EwuHYSrLunXrRGbFFBcsp+mNKqmsUjCEnkFVv2xHSZycQSEtBopjywgn&#10;VPHeChTOoF7YOYP6u2FyWgaFAoEzqBe2zqCasiRkvEeUEzMoFBcnDygDOIN6YfcMquvEpRN09fpV&#10;GrXRs78TcGoG1ZXRQtmcQb1wSgb1lo7TM6iut9/2HB+yGAZScwb1gjOo/YS1PUCmGRS9Sbh4mJ+E&#10;oVtowMf/4Qgj2VXP69q4aZPy+WB07PjxW3/rmU8FRtRjE379vfp5hiM0/queN1LYxtH7cWZgkLb3&#10;e/0J7aiq53W1b99e+byR6tGje5rHGWZQX/RJdBmBtji990kFfgwJoO+/5At6dc6fPy/eowKfR5TL&#10;DGRIZLyMfiMzMsvMAOeH48sI9EjhtzN6D4bC4RzRPqnC+9wyOhakr7/jCBV8Z2bfq5+b3vPmix7M&#10;MrtGeA3nj2upAr+B8/P+jYAzaHGsj5IJ6EocOnSofJSe0aNHU7t27W5bBh+Q+JhROmDAAPlMWrBE&#10;5OLFi0UjNKQCCYSoMQ2rEQTJTz/9lGHmAXriZcSbb74papmMLjKODV3IpUuXVl5EBABk4pkzZ1LH&#10;jh3ls2nBeAlsthZKBj2r1ZuZbRiBtMcSnBmB63v69GnalcEWH8igSB90m+O7VOAcsWXON998I59J&#10;C8aBILigy10n4AzKMJGAMyhjaziDMraGMyhjaziDMraFMydjWzhzMraFMydjWzhzMrbF8sxZqVIl&#10;euONN0QPjd5LU7du3Ux7ZJxEmTJl6NNPPxVdd3pXMFbPw6Q8N4Dev927d4seLu/uyQJYkNhgLM+c&#10;M2bMoHfeeUd0e52S46cwb6ZWrVrib6eD7tR8+fKJLlB97s/kyZPpyy+/FH87nUmTJlGvXr3EeaJ7&#10;Uh/foK8bayRcrTO2hTOny5k/f778y3lw5nQ5nDnNAEPN9KHTGYwtDJTff/9dDCPbvHmzWFu/Q4cO&#10;frddCQfMshSj2kNcETlYsO4nfC3W+8QYSX3MJdAzZ5cu4j9HYc/MqVpaLUQwnhJjQjEAGDcoGIM4&#10;ZMiQW/tvGs2THZ9MO+0i1vwkRmZEywdaB3AHjYzJmdMsfDMm5JDUTZMxpXac9D/XySw4cxrJa6+l&#10;zZTeCoSKFeUf1pOzZU5l5oQiBWdOo0CjripT6nrpJfnGTIhQ5rz5x01lptTVakEr+U5rcXzmhFfR&#10;57rAu2DyWUYTnExFlSF95Y8IZc572t2jzJTeigSOzpwwznPnzhV3fGj5r1GjBpUvX167xhVvdb9Z&#10;AnpTVJnRVxlMeLtFhDKnKjP6KhKEmznffNOT7JnsWm4akUkxFb6ZMCPdeaf8QAZEIHNmi8+mzIy+&#10;mr17tvyEsWDJRMzkxP9NmzalOnXq3OoODidzqpJfMZnUNLSfswFa1FamREbKjAhkTlVGVMqkds/m&#10;zZuL6c7ImGi/xbLrxYoVE6+FmjmxNZIq6SGrsPCnMkGVApkpMz+syJyJiYnCrmB5FyyBgguGeeFG&#10;2Ja6s+qqM2IGsppQM6cq2XV9+KF8k8loPxVhPvss/dn7U7du8sMKFJkTjdS44YPwt95obQS3eoMC&#10;1DeT1IsMmEUomTOQnYutwKKfyQTVmQeijLCwWt97Zq8yA2amHAk55KetIdjMqZVbZXKrZDYW/EQm&#10;3HFH+jMOVBlhYeZUZb5AZCXBZs6HH06f1BnJbCz4iQzAbZ/qjANVBmv0WJU5kw4mKTNeILKSYDOn&#10;KqkzUsuW8kMmof1EhFCdbbBSYVHmDNZreqvEePNGRPkSTObs3Dl9EvuTmcTgxmDQoEG0YcMGsaIZ&#10;Vhbr27evWMEto2UKwwYrnKnONFipsCBzYhMsVaYLWAY3Kb3wwgti1TZ0pGB1O32EEggmc6qS2J/M&#10;JEa/i/VF9ZxhqM4yFKmwIHPGtFRkuCBlFYFmzmPH0idvICpdWn6BCWhfbzGIxqqzDEUHDsgv9cKK&#10;zKnIbMFq+vbp8tvMJdDMqUreQGUWJn51BqjOLhz5osic2DMTswZjY2Ppgw8+0N5Skfr3739rQG4w&#10;PN/teWVmC1aPdXhMfqO5BJI5MWtZlbSByixM/GoFWoZQnl048sXkyKnKaKHKCgLJnKpkDUbPPCO/&#10;yGC0r7YQ1ZmFK19MzJzVp1RXZrJQZQX+Mufw4epkDVZmYNLXKsiWLf0ZGSHfNdNNzJyqDBaOsrTI&#10;eCc3o/CXOVVJGorMwKSv9WHixPRnY5R8R8eblDk///FzZQYLSwY1KcXFxYnlYLBJxPTp08VmBfry&#10;Ptj4Aagy5+rV6iQNRX/6k/xSA9G+1gJUZ2OkvAkxc564fEL+pUaZuQyQqU12GplFTlVShiOjicEI&#10;HW+QWN6NuGGjOguj5Y0JmfOuVncpM5YRKj428211wiWjzLlnjzopw5HR5SwG85wh7BmExQawGlrV&#10;qlXFym9hZ1DVGZghbwzOnBeuXFBmKiNlJhllTlUyhqu775ZfbhDaV5rEc8+lP3qzlMXrxsInc6Im&#10;wIp22PZw3rx5YmMutHeie9abjDKnKjMZLTNRZc4aNdInoVEyEoO/TrJzZ/qjNls6isi5bds2MY0B&#10;+1aWLFlS1A5NmjSRr3pQZU5VRjJD/Vb1k79oPKrMqUo+o2TkcAzt6wwGI8xVR222dO9sULVeaFQh&#10;ZUYyRfHa8ZuEb+YMdrpWKDIKA79KI1IZE8qZ03MMBmVOZSYyUeHw4YcfirWfsB8p9q2EhYGAb+ZU&#10;JZ3RMgrjvkp1lFYLGJA58wzJo8xAZqrbskzmRfkB6w5ghTnc1CIzzp49W6ymB7wzp1Wxw9/s7UDR&#10;vsoAVEcYKRmQOVWZx3SZNG3YO3OqksssGUF4X9NPM/KqI4ukqleXBxcceuasOL6iOvNYoGMXj4lj&#10;MJJIZc4HHhA/Gxba14TI00+nPyI7KMQ6Zetxz77f4Uy/CFsmRE89c957b/qkMlvhIr4CbYErVqwQ&#10;fbPYwB5NLZnubhEbm/5I7KIQM2e2ltko6VDok9aM0sUrxi6gFsnM+eKL4qdDRvsKTOk5LB4A9Aql&#10;pKSIuShKMOtRdSR2kSJz4nzQ64VBxz///DPt2LFDrHTs3XUbE6fOLJbLT7PSofOH5F+BEcnMCQWL&#10;dxdo4B/HqHG7Z0woxMhpm8yp6er1q/Ko0qPKnLhTX7Zsmdjjady4cTRq1CghEOnMCQVDaJmzd+/0&#10;v2pHuSBzZuY9VZmzcePGVKVKFfrhhx9o6tSpIkP++uuv4jU7ZM6VK8UhBERomVP1q3aUGzKnpt4r&#10;tWCgwGnVui4tqAcEZ04Fdsuc0O4zu+XR3capmRN64w1xKJnCmVOBHTMntHi/ZyS7zv5z++VfgWGn&#10;zKkrMzhzKrBr5oTub3O/OMY2c9oEPUjEjpkTut9zSungzKnAzpkzjVySOXXlyEG0bp04RMIoxief&#10;9PwNtJcDRPXNdhRnzjTYPXOqpOP1Z1qwGgbmEunTOPwJa5CrnjdSzZo3Vz6fkTIDvWKQ/l7sj+n9&#10;WV/NnjVb+XwwunzpsvJ5Xdh0QPV8RsqMtWvXiv9xHfFe9P75ft5oDRkyWPl8qMowc/py9WrGDcN6&#10;Rs4I/BBe951M542eUTL6Hmw6jw32sRKeCuyb5NvrEwyZ7bukZ+SMyOw1HfS84fgxZUQFzgvCOahA&#10;+iN9AvktFRmlG8B3Bro0T0a/j/PCdOSMfgfPY9VCnIMK/brhf/03As6c6PrLiNOnT4u9izICF+aL&#10;L76gb77JeD10HHjr1q0J6xipwKaqJ06cyPDk4+Pjxc7AhQsXDimDbt3qGfihAgUGPS4ZZSwk5vjx&#10;40UG1+eL+7JmzRr6/PPPaezYsfKZtGBTBZwfNo5VsXv3bpG5N23aJM4zWDLsjtbA8bds2VIsfZkR&#10;+G007GOvKhW4/pgvn9HvoJMA61Nh0wgVKHxIZwySxvtAwJmTYayGMydjWzhzMraFMydjWzhzMgzD&#10;hAAHT4ZhmBDg4MkwDBMCHDwZhmFCgIMnwzBMCERF8CxVqhSVK1eOcufOTc2bNxej9TBiC6PaihYt&#10;Kt9F1LBhQ+rYsWPIQ0QZc8CKSbiG+fLlEyuoYwgshqNi0P9bb70l30X09ttvi1F4P/74o3yGsQPH&#10;jx+nl19+mY4cOSJG4mJEbd68ecVuRSiL3ltR5MmTRyijYcR2gp2nBoZPQ4wz0a8fV3rOBKub4fpl&#10;Nn/DjoQdPFeuXCkmi7CsFZbPMwIEHNT8qt9gmaca2ITHILAWu+o3WOYJG7mFHTyxeD5jPUYGT8Z6&#10;MpoAGAr6mgWMdXz//fccPMMC0/wxExozjo3c1SwAojF4oh1sy4kt9Pmwz6nIqCJ0/aZB+wpHAN/g&#10;iXNDO65+JwD0ZQb05STQPuj9v45v8OzZU/7BmAYHz1DYu5coe3ZSLgEEWYRv8NyrHdfgwYNFhwm2&#10;pgV16tQRzSrvvPMO9ejRg2rWrCn2isbi3QCFsFWrVuJvO3Pzj5t0X6v71CtLxcVQuwXt5Dudg2/w&#10;xFIh6AyrVq2a2Kfvu+++o3Xr1tGgQYNEe+CGDRtEEEVARYfZggUL5CfTB099Lz/GPDh4BgMWebrv&#10;PnXA9JUFDd/R4jyx5XIgm0f9qfWf6A/tn1Mw87adg6f5cPAMFNw2qYJkZkKwNYrmzeUft4mG4Nli&#10;bgtloMxID7Z5UH7S/nDwdDYcPAOhUyd1cAxERrWDKlaPdHvw7Lq8qzJA+pXmUs9fsf+QFw6ezoaD&#10;pz/uvlsdFANVlizyi8IkyoJn4TGF1YExQN0fn8GmHjaCg6ezSRM8MbPm1KlTojDNmzdPrDeNGTcI&#10;jkWKFBFrVNeuXVvM0MFa2gDv1VfRdx3IkKqAGKwQQMOdLRFFwXP90fXKgBisuiyxdwRxU/BE9t6+&#10;HTP0PC1c0QA7z4y46y51IAxV5crJLw6RKAmeI9aPUAbCUHXtRubb50QSNwRPjKRSZXddNWvKN7oQ&#10;Dp4qHnlEnRPCVQZbEgVEFATPM8lnxIZ2qiAYsuK0dLcpvsEzKSlJ7B60aNEiKlmypLgTxPAyzERa&#10;vnw5FSxYkA4ePCh2QcJQJX2LKww/w2e8MTt4wmk++KA6m6uk3bC6Dg6e3mBgcqBDkULRn/4kfygE&#10;AgyemBuMra0wyBr75GFcIISChufwGgZjHzt2TH7CHsHzXMo5dfAzQL/u/lX+ir1wsvNUZe9AZOQA&#10;lEjDwVMHVanqahstn0weMAEEz379+olVh37++WdRMLEPYIUKFcRqUvXr1xePsSdimzZthIPB/Fxg&#10;h+Bp6lbPQW7PbBVODJ74XlW2DkYWT8QzDQ6eAMFDdZXNUii4+Lb93rh71UHPQP1fj/+Tv2YfnBY8&#10;t21TZ+dQ1LSp/FIHw8Fz1y711TVTY8bIHw8CFwZPdOZkic+iDHaGS3Ofl1Mvy1+2B04Knh07qrNy&#10;OHK6A43u4Ik53aqraoXkwg8B48LgeVfru9SBziRlb5ld/rI9cErwvHBBnYXDlVFDoCNF9AZPdP+p&#10;rqhV8ukd9YvLgucTXZ5QBjizte/sPnkEkccJwTM5WZ19jRL6Z53KreCJHlh92ftA/9dxXPDs2lV9&#10;Ja1WMLgoeP6l/V+Ugc0KZUvIli7/Rgrf4IkOvDJlylDVqlXFMCWsroRFjjFc6cCBA2LLmGQtmmEl&#10;LIyk2LRpk/gczses4KnKtkZLi0GOJI3z1Jcnw3AXjBvDRcFSWBjisnHjRjHjCBd19+7dVKJECfEZ&#10;FDxHBc/XX1dfwUjo66/lQQWAS4LnrtO7lEHNSsXNi5NHE1lUzhPlDUPLzp07J5YWPHHihCiHv//+&#10;u/j/0KFD4n0YLeGNGcEza1Z1tjVD6HpwGtF12/7f/6qvXCQVKC4InheuXlAGM6uVIyEHJadq96MR&#10;xs637Xfcoc6uZirYboBIEz3BU3W17KAPP5QH6IcAgidu6bAIMgbAr169WriU/v37i50kcStYq1Yt&#10;sUZBsWLFxC2hjlXB0/DZQ2Gow6IO8qgihx2DJ1o07rwzfTa1Qv/+tzwIh+D+4IncoLpSdlIgBBA8&#10;9Sl6y5YtE/9jBXnc6u3cuVPcAiKoIsCi+QULwOhYETyzJmRVBrFIKtLz3u0YPFXZ00rt3i0PxAG4&#10;O3hu2aK+QnZTnTrygDPBwbftMS3VwSviStDSPoLYKXimpKTPlpGSU3Bv8Bw7Vn1l7Kj77/c/6deB&#10;wROuN1erXOrAZRPN3DVTHq312CV4oq0xUrfqKr3wgjwwm+O+4IlA8PTT6qtiZ8XHyxPIAIcFT+wl&#10;ZKc2zgwVwXnvvsETQ5JmzpxJffv2FZv5TZw4UQTFFStW0PDhw0Ubdvfu3TWXmJJu075wguczz6iz&#10;ZCRVt648OBvjruDphPbNjPTww/IkMsDC4AnHePzScfkoeC5dvWTuQh8Ga8WhFfLIrcU3eCIwFipU&#10;iCpXrkwdOnQQHXtYbg6dfejoQ8cfFnrZsmULNW3aVFwnnVCDZ2abwEZaXqdnS9wTPLFRteoKOElT&#10;p8qTUWBx8Dxx+YR8FBxHLhxRBihbS3Ofv+z4RZ6BdUT6tl2VBe2kv/xFHqhNuRU89fUfcUuAmQ5L&#10;ly6ls2fPUlxcHC1ZskQMih84cCBVr16d6tWrJ7bi0Ilo8ESvsSrlnSg0PGWEA4Jn09lNA9oi2JZq&#10;pqW/xUQyeKqynx2Frgu7cit4YigLFsxFwUEQBRjWAjDzCM8jqKKg4b0ItjoRCZ5YRVuV2k7XiBHy&#10;BH2wefDMHp9dHZQcpKLjisqzsYZIBU9VtrOz7Iozb9tHjlSnsluk2kErgOCJym3Xrl20b98+sXUD&#10;7hQaN24sFkLGIsi4e9i8ebMYII+xnqgcoYo+3x1M8Pxy+JfOdZu+srjzKBLBU5Xd7C70//rU77bA&#10;ecFTlbpuU7Zs8mS9sJnzxHuyxFq0FqeFwtRNq7A6eObQTk2V3ZwgVZGINM4InufPq1PUzdqwQZ68&#10;xEbB82zKWWXgcYt6rugpz9RcrAyezz2nzmZOkt1mH9k3eGLQ+JQp6lSMFv3+u0wMDZsEzxs3bzhj&#10;/GaYun7D/FUqfIMnVk7CBn1169alSZMmib2nsIIZHqOZZd68eeLa4G/8/+uvtze2yyx4fvqpOns5&#10;Udqp2wZzgufx0McI0m+/qVMtmrVzp22CZzQETghz8X3TxWiscJ6rV6fPTk6XXbBH8ETPfc6c6pRi&#10;eVS1qkys21gdPLPG2W9xD1PVXEt3EzE7eGJzVFVWcoPssP9RZIMnAoIqZVjppRgDamXwzBofZYFT&#10;Kktz8zbaMTN42mWzBDOVmipPNkJEJnjmyqVODVbGsjh4PtP5GfF3SmqKMqhEk3K10PKrCZgZPO+9&#10;V52N3KZIkiZ44gJg8DsGwU+ZMkXMMKpSpQotXLiQvv76a+rTpw81bNiQ6tSpQ7179xaf2b9//62/&#10;b5FR8EQhVaUAy78CCJ7Y0wbXb/v27WL85nHtOmAbhwsXLoiFJrC9w4YNG0RwxAwyHVXwjImNoR4r&#10;etA9be9RBpRo01+//6tMndBAmvrCwdMYaVk8IljnPFVnzQpcAQRPBEf01iYkJIiCmTt3bipVqpQQ&#10;FpuIj48XFd3IkSPFnlQYVI9Cjf+9EcHTQQt7WKUiY4rIFAqeQ+c9ew95w8HTOMmtnUwDdZ/X+uEC&#10;c4InfuWnnzx/u2GAmR1k8W07B0+1Hm//uEyl4Ag0eGI5OmyXgrs9rKCEZehiY2MpNTWVFi9eLN6D&#10;9SdwzcaNGyceN2nS5NYuAjrRFjyhBx+UJ28C1gbP559XnyErNHHwtI3+2jb4W3h2ntZp9GiZCAZi&#10;bfBUnRUrdHHwtJcSYmji5okyxfzDwdN6DR7sCXpGwMHTyeLgaU/Fx9C5lHMy5TKGg2fkhP3nsQhb&#10;OHDwdLI4eNpbmhNttTDt1hjeYPSCLxw8rRfm4sjNZYOCg6eTxcHTOcISfZjGijTUl+tTLHfHwTPy&#10;ypeP6NgxmWiZ8PjjHDydKw6ezhYHT8fr7FmZuJKQgieGTGCYBAoZWI3VB7zh4Gm8DAyemASxYMEC&#10;sXAy4OBpgQwOnljgGuN2dTh4mi9DgidmsXRRrbYq0bfvCId169bJv0JH304kVLD0V7hgtk+4YPC7&#10;0bRv314EURUInth6JRwwsylcjEi7jM4xUDBLK1x2YlUsg4F5OZbJ/SaWsgsX30o1WIw4hoMHD8q/&#10;Igd2ZsiIoIOnP8qUKUM//PCDfBQcQ4cOpbZt29JXX32VZr3CQEHBnzBhAn322Wc0aNAgsSbi0aNH&#10;5auBge+AcAwIwMuXLxfbvwYKMl1SUhJNnjxZzN5BJsJzwWQm/P5rr71GBQoUEAOgP//8c+Hww83Q&#10;gdCtWzcR/EIJPBjAjUHeM2bMEOeAqaHBgM+8/fbb1L9/f1F5YZA4zvnIkSPyHf7Bd2AG1Zdffklr&#10;164V2/Zi0DmeDwS8D+eO4ASjMGLECLHWJrb7DRQcMwa8//zzz2ITRUyHxfcGcx6hgmuHfLcshJ4R&#10;HGO+fPno/PnzwgShLAYL0hyfx8D+0aNHizzRunVr+ap/cAyYETdq1CixP/3cuXNFep47539Ugw6+&#10;A/kY++Bj+5mWLVum2bTSH/g8pqfDuGBLG6TnyZMnxbX0xvDgiRMNtcbH55BhcfD4P1jweVw0fB5/&#10;43/f6Yf+QILhO3THh+8JJmjh9/BZ/Da+BwTrHvE5XfjtUNMjFLyPO1jwWf1cQ/kO/be9jyHY70E6&#10;6dcQ3wMFk3b6OSDd9d/GNcXzgYLP4TuQd/T8F+x5hEOov6WfOwj1O/B5pLf+efwfTNrhvfhMOGmH&#10;9+MY9BiAaxlMGcZ7cR6+6eF7HoYHT4ZhmGiAgyfDMEwIcPBkGIYJAQ6eDMMwQcKBk2EYJkg4cDIM&#10;wwQJB06GYZgg4cDJMAwTJBw4GYZhgoQDJ8MwTJBw4GQYhgkSDpwMwzBBwoGTYRgmSFwfOCdOnCiW&#10;nDp8+DCdOXNGrHqCdUD1VY286d27Nz2OtfQZ2zB27Fhx/bB8GRZ2zuj6YSWb999/n6ZNmyauM2Mf&#10;sHRcjx496IsvvhDXCasYYTUjyHsFIizrNmfOHLE0n91xfeDEGp3/+c9/xNqFWHMQhe29994T63hi&#10;3T/vtf+wlt9HH30kHzF2AIsM4/ohGLZo0UIEzg8++ECsvYk1VC/J7Q6xpifWVcTiv8Guy8qYC9bJ&#10;LF26NOXPn59iY2PFup24Xlg79YknnpDvIqpbt65Yl3b//v3yGfvi+sA5ffp04VCw2PHevXvFosPv&#10;vPOOWDAYF9B7FXMsCPvTTz8FtZYfYy5YIBjXb+DAgbRixQpxB5E7d24qXry4cC66u4Rz+frrr8Xi&#10;ulhcmrEPWOwai17j+lSoUEEsnIzAeeDAAXrmmWfku4i++eYb2rBhA3Xv3l0+Y1+ivo0TwfP06dNB&#10;r2DO2AO+fs4GFR6uH+Qkw8KdQwzDMEESduDEbopoqGdZp8GDB8vUD59PP/1U+Rssc2UU6ExRfT/L&#10;XIUdOLHBGGMtaIc1CnSSMc4llI0OmfDhwOlAOHAyOhw4IwMHTgfCgZPR4cAZGThwhgp6AMeOJdqw&#10;gahHD/mkNURr4Lx2/Ro90/kZ+kvHv1Dqdeu237WCK1euiB5m/A8wXhWgPU0fNK5ve4u/dXwDp/Z2&#10;xgI4cAYLZjqcPUuUNauWelry6WrfHrldvslcfAMnBvZXqlSJRo4cSSVLlqSNGzeKMXMY4vHll1+K&#10;wlewYEExU6NYsWJpZtw4JXDeHX83xSTEUEzibT3V8SkRVJzOqVOnqG/fvmJIFQb0jx8/Xvzdpk0b&#10;WrJkiRhAnpiYSEWLFqXChQvfGueI4Ioxkt5w4LQGDpzBgELau3fagOmt77+XbzQX38B58OBB6tmz&#10;J5UvX57mzZtHX331FZ08eZJatWolXsdAYwQYfWC4/nlMg3vjjTfE33am0+JO6YKmrsc6POb44InA&#10;iUoNQRKzn6ZOnUq///47dejQQUwhLVOmjJg1VahQITFjql27dvKTRHPnzpV/eeDAaQ1aaQ+PqAqc&#10;sbHpg6WvLMi5voGza9euVLZsWZo1a5aYobFv3z7hUuBa4DxRKDHdDbd4mNKGxzp2d5xHLx6lmDh1&#10;0NRVekJp+W7not+aq27R8T9u0fG//rcO36pHBq2kh0fUBM7t29MHSZXuukt+wDyipY0TQeKxTo8p&#10;g2UaaW5028lt8lPRBQfOyKCV9PCImsCpCpIZyeTVeaIlcG4+vlkdKBX6cMiHItBGGxw4I4NWysMj&#10;KgLnP/+ZPjhmpn/9S37QILxurUG0BM4s8VmUQVIpzXWeuHR7wZZogQNnZNBKeXi4PnCiB1oVHP3J&#10;SNcZhYHz5h831QEyM8Vr6R5lcOCMDGHnNFcHzlOniO64I31QDESdOnl64Y0gygInbrn9dQhlpL+2&#10;/av8luiAA2dk0Ep4eLg6cL7zTvqAGIyOHZNfFCZRFjg7Lcp4+JFfRZnr5MAZGcLOZa4NnLt3pw+E&#10;wWrzZvllYRJFgTP1RmrIblNIC7hOWtcxXDhwRgatdHs4dOiQGEOGAbgYO4btB/A/Bk+DPXv2iP93&#10;7dol/tdxbeAsUCB9IAxWzz0nvyxMoihwxs+NVwfEIPRw+4flt7kfDpyRQSvdnqCIjZJef/116t+/&#10;P5UrV067yzxGnTt3FoOosVkWBuRi5gnan7CVAUDN7srAidynCoShyIhpmFESOEXbZgt1MAxKmmON&#10;FuwQONF/2qQJUaVKniUcogGRw5D4KECvvvqqmNpVvXp1+uWXX2jIkCG0ZcsWWrlypQigcJvYL0R3&#10;oViQwJWBs2TJ9AEwVGXJIr80DKIkcOYdmlcdCIOVdrs+cv1I+a3uJtKBc8ECTxb3zvITJ8oXXYx2&#10;muHhusCJKtM7Fxghn8AXNFEQOFNSU4Ibt+lHmMMeDUQycP7jH+rsDmEwSrjZ3s5opxgerguc+fOn&#10;zwXhauBA+eUhEgWBc9j6YcoAGLJaxtCNm7eXX7MzWBEJd3roX6hZs6ZoAqtXr57oc6hdu7bYBhlr&#10;EKDfoU6dOmK3T51IBc769dVZ3VtwotoNqivRTi88XBU4sVycKgeEq3vukT8QIlEQOF/t86o6AIah&#10;GbvSLrlmVxAgUY769esnHiMwor0XS8YhiA4bNozOnTtH3377rdjiGnuUA/Q5YBEXb6wInFhkS5XN&#10;M5Ibnad2WuHhmsCJwepffJH+qhslfH+ouDxw7j+3P/Rxm5no6Q5Py1+wN3CaVatWpePHj4tVrRAs&#10;sb4q1k3FknLoX8A6nPv37xfrqqKzVsdqx4lsrMre/uS2TiPtlMLDNYGzc+f0V9tIYRZSqAQQOLHB&#10;P1wKbufA4cOH0/yP5/E61un0Hudoh8BZbHQxZeALW7FaurscqwPn+++rs7c/vfKK/AKXoJ1SeLgi&#10;cIZajQajp56SPxYCfgInAuH8+fOpd+/eYlHc5cuXi9u/3bt3i5EP27dvF89j3U6MiKhSpYr43M6d&#10;O+nDDz8Uf0cSzPZRBr5wFRdD209ul7/iTqwMnKiDVVk7UO3YIb/IBWinEx6uCJwIaqorbaTuvDP0&#10;23U/gRPDxLB9Rq9evcTK4Tu0HIphY3Cb6HhAsMRtHvZj/+2336hatWryk5F3nPvParfpqqBnkF7p&#10;6TKr44OVgfORR9RZO1C9+ab8IhegnU54uCJwqq6yGbpwQf5gkARwq47bcKBv5OXvf51IB87HOz+u&#10;DHhG6a7W5i8sHUmsCpxr16qzdLDS6m9XoJ1KeDg+cH7ySfqra5Zmz5Y/GiQu7Ry6cu2KMtgZrbMp&#10;Z+Uvug+rAmehQuosHaweekh+ocPRTiU8HB049+5Nf2XNVI4c8oeDxKWBs+TEkspAZ7TWHfFMEXYj&#10;VgRObKSpys6hyg097NpphIdjAyeuXq5c6a+q2QoFFwbOf/7wT2WQM0MFRha41ZThNqwInKpsHI6K&#10;FZNf7GC00wgPxwbO6dPTX1Er9Msv8gCCwIWB8+7WdyuDnCmKjxEryrsRswMnlpRVZeNwdfmy/AGH&#10;op1CeDg2cOK2WXVFzVbVqvIAgsBlgTNuTpw6wJmlhBi6cCXEjjmbY3bgfPJJdTYOV+3byx9wKNop&#10;hIcjA+d336W/klbp3/+WBxEELgucMc0Vwc1kdV3eVf66uzAzcKI1S5WFjZKTW0+0ww8PxwVOBCHV&#10;VbRSweKiwLntxDZlYDNbn/z0iTwCd2Fm4MRmrarsa5TOnZM/5EC0ww8PxwXOHj3SX0GrtWSJPJgA&#10;cVHgvKfVPcrAZrq023U3YlbgRBukKusaqXAm00Ua7fA9g6cDkf5ebxwVOM2+9whUWLouGFwSONcf&#10;XW/KYh6B6thFgzbPMwEsF7d582axoMeaNWvEFNk+ffrQnDlzxBTZuLg4ypcvHxUqVEgsOQdQFjHV&#10;1hujAueECeqsa7ScOjRJO3RMaLkgVmXBqu/ffPMNNWrUiN5//30qX7481a9fn4oXL07z5s0T0/r2&#10;7dunnaznbLGqi6MC5733pr9ykdBLLwWXY1wSOAuMKqAMaFbpgdYPyCOxF1hXANNgGzZsKNYWwOpH&#10;WIMTW9esX79eLCPXs2dPsUJS2bJlqb1XzwrKpTdGBc5s2dRZ12iNGyd/0GFoh44yfFNsl4FFH7D3&#10;EC5Ynjx5xFJXHTp0EGv+YQsNfbFV7D8EMH3PUYFTdeUiJZ+pj5niksAZ1u6VRsjGWwfDPV7XrrO+&#10;LQ3WHED5wmpWeP78+fNimbmUlBSxEpaOGbfqaElSZVmz5ETEYaOWw0VCzadfQARTCH/jOf01vNcb&#10;xwROs1u6g1UwS8W4IHCO2jhKHcyslBY4r90wyJLZBDMC5/PPq7OsWfLZONcRaIcdHo4InFrAV16x&#10;SEq77QoYFwTObC2yqYOZxYqfFy+PyB0YHThRn6uyq5mSTbaOQjvs8HBE4HzvvfRXK9LKl08eXAA4&#10;PHCevHwyop1C3sqRGOJ6ATbF6MD57LPq7GqmHn1U/riD0A47PGwfODdsSH+l7KJA8RM40f6F3lV0&#10;8CUmJooOhMmTJ4u9arAHPrZkgI4cOSI6ArGPvo4VgbPRrEbKIBYRxcWIJie3YGTgtHrNG29t2yYP&#10;wiFohxwetg+cqqtkFwW6nYafwIlAsHbtWqpYsSKNHj1adOYhOMbHx4tAiQ2+0IaNRYzxXr0nFsH2&#10;3XffFX+bxaXUS7Zxm7qSDibJo3M+RgZOVRa1SlrWdRTaIYeHrQNnbGz6K2QneW3zmil+AufBgwe1&#10;Gnub6HFFbyzAKAgESYwJxP/Lli0Tzy9cuFD8r2O24+y9srcyeEVSD7d/WB6d8zEqcG7frs6iVukB&#10;e44UyxDtkMPDtoETwQYbO6uukl1UtKg8WD84uI0T+5urgldEpR2TWzAicF69mj5rRkL79skDcgDa&#10;4YaHbQOnUUtWm61AcGjgnLFjhjpw2UATtk6QR+lsjAicf/ubOmtarVKl5AE5AO1ww8OWgXPx4vRX&#10;xa46G8C2Dg4NnNieVxW07KDnOz8vj9LZhBs40U+mypaRUCgLh0UK7XDDw3aBEznhrrvSXxW7autW&#10;eeCZ4MDA2XlhZ2XAsouyxWWTR+pswg2cbduqs2WklJIiD8zmaIcaHrYLnBs3pr8adha2DfaHAwNn&#10;ltgsyoBlG8XH0Py9aRfIcCLhBk5Vloyk0MLmBLRDDQ9bBU7M3VJdDbvLHw4LnK/3eF0drGymb37+&#10;Rh5xZME05tjYWLGwR8uWLcVUZ6wLgSFkzZs31y7/dTE+V1/4A+NxdcIJnBg7qcqOkZYTCPswbRU4&#10;VVfBCfK337qDAif29rHbuM2MdF/iffKoI0/+/PmpB9aK1ViwYIEYQjZ37lzx/9SpU8VQMywth4kM&#10;ZcqUufW+Dz74QPytE0zgVGVFO0g7RdujHWZ42CZw5smT/go4Rf46iCwMnF2Wd5F/hcZ7A99zTOCM&#10;aaGlvQ3AzK/BgweLJeQSEhKEA+3VqxddunRJ/I+1OZs2bUpbt24VSz0OHz5cfjJ0x4liq8qKdlC7&#10;dvIgbYx2mOFhi8Bpl4FooerPf5YnkgEWBs7uK7rLv4LnyvUr6gBlY6076uw910MNnHbuP8Wu3XZH&#10;O8zwiHjgRDecKvWdpDvukCeTAQ4InGiXuyvxLmVwsrNe6v2SPANnEkrgHDZMnQ3tJM1s2xrtELG/&#10;yGXREI3Mr6+7mZycLP7HawBzngFuK7yJaODUjpfeeit9qjtRmeGAwHnw3EFlYLK9Evykvc0JNnCi&#10;yGTPrs6CdtJzz8kDtinaIXqW7i9VqhS98sor9MMPP4h2lF27dom/sQI1GqnxHqy0gwC7adMm8WEQ&#10;scCJ8ZpoGFeluhOVGTYPnMmpyXRnwp3qwOQAnUtx7naLwQbOb75RZz87ys6Iwxs0aJCW4Nfo9ddf&#10;p44dO4rNoVatWkV9+/al/fv30+LFi0VDNQImevd2yNXL8XfEAueHH6ZPaSfr7rvliSmweeC01bJx&#10;Iejz4Z/LM3EewQZOVdazqwJpdogU2uF5btVxa45bdQRQ3KKjZ0+/Zdff4/2/TkQCpxbolSntdGWE&#10;jQPn6t9XK4ORo2TjvYj8EUzgrFtXne3sqkcekQduQ7TDCw/LAyfaWFWp7AaNHy9P0gc/gXPcuHFi&#10;oDQqNazJiQoQOyPifzTB4H/cReAOoXbt2nT06FH5yfACJypWxww9ykzaOew766ClebwINHBi6VdV&#10;lrO77ErYh2Z54FSlrlv0yivyJH0IwHGWK1dOjAFEk8rEiRNFUMPixph1snz5cnHngAHU586dE0EU&#10;YDtatGt7E2jgvHHzhq0X8QhWdadpdsyBBBo4+/RRZzm767ff5AnYDO3QwsPSwOmkxTtCUUbz1v0E&#10;TkzPGzBggBggjal72Ea2U6dOorkFe3DjfzhStE1j++fxXs42FMf5h/bvrgTnDT3KTA+1e0ienbMI&#10;JHCiH/Wxx9RZzu7CoBk7oh1aeFgWOF99NX2qulGrVskT9sJmbZwlR5R0xy26t+Jj6MJVP1NfbUgg&#10;gXPSJHVWc4o2b5YnYiO0wwoPSwJnrVrpU9Ot8glkAhsFzvNXzosgoww+DtdznWw+eFCBv8AJt3nf&#10;feqs5hR99JE8GRuhHVZ4mB44c+ZMn5JulmoWkY0C599/+Lsy6LhCcVr6O4xAAqcqmzlJWbPKk7ER&#10;2mGFh6mB85NP0qdiNMj33sQmgXPX6V3uu0X30fWbadPaCjDaARvuYXbezp07xeQTjKMeMWIE9evX&#10;T3Tifffdd1SgQAEqXLiwGDmhg8kp3vgGznvuUWcxpwm7fNsJ7ZDCw5TAefEi0RtvpE+9aNHnPgOy&#10;bRI4a02rpQw2blKu1tavMIERENgTH8PEMENvwoQJooOvTZs2IpDiNayehP8xIkJffg5gaTlvvAPn&#10;li3q7OVE/fWv8qRsgnZI4ZEucHqNEQyJ995Ln2rRqLVrZYJo2CBwXrx6ke5IvEMZbFylCNyuY6jY&#10;9OnTRbCcPXu2eA4BEZNRVq9eLRzp7t276ezZs3TixAk6cOCAeA/I7FY9b1511nKqMBbVLmiHEx7p&#10;Amfv3vKPEMDmyqoUi2YBGwTO9ovaqwONC1VgWAF51vYns8CJ5nJVlnKq7LQLpnY44WFI4MSSLU88&#10;kT6lWJ5miwgHTgx2f6D1A8og40ZlT8guz9z+ZBQ4nbI7drCyi+vUDiU8wg6cI0akTx3WbWHkcoQD&#10;58xdM5UBxs2atXOWPHt7k1Hg/N//1NnJ6WrVynN+kUY7lPAIOXAiGBQtmj5lWGllg8CJdj9VcHGz&#10;nur0lDx7e5NR4FRlJbfoxg3POUYS7TDCI6TA6eaFOsyQT06xMnCO2TRGGViiQdtObJOpYF9UgfPw&#10;YXU2cos6d5YnG0G0wwiPoAMnxiiqUoOVsSwMnF2XdxU7VYKTl09S1pZZlUElGvT+j++LdLAzvoET&#10;WUWVhdwm706wSKAdQngEFTjr1EmfAiz/sjBwxs6NpZRrKeLvf/f4tzKgRI0SYmjL8S0iLexKtAbO&#10;f/1LnnCE0A4BHbcXxSyF//3vf9S2bVuqX78+rVixQgzE3bdvn2YSN4vlyvA3/t+GnewlAQdON8z9&#10;ipQsDpwL9nr29cb2ucqAEkX6bFja9LEb0Ro4IZ+mf0vRft7DyJEj6dVXX6XRo0eLKV0Iptg6AzMZ&#10;Fi5cqB3kdVq5cqVYFFefrYCLtmTJEvH3LTIKnBj6rzp7ln/5CZy4NtjeBMFOvx64RniMaweSkpLE&#10;tcPe3RhYraMKnP/44R/0v77/c/30yoCkpcHh84dl6oSG3vRhBtEcOCPpOrWfJzp9+jStWbNGFMDj&#10;x49riX9DzJdFwdM3ZsOiuN7/6/h1nHCaLVqkP2tW4ArAcf7nP/+h/v37i1XgcS1x7TZs2CAqPsxn&#10;PnXqFDVu3Jh+//13qlSpkvgM3vvpp5+Kv3UQOJUBJIpVf0Z9kZ6h0m91P/mX8URz4IR8Tt8UVO2p&#10;2k+Hh9/AqTlY5RmzApefwIlC/e9//5vmz59PW7ZsEYtFoAI8c+aMmJ6HYAnnOWzYMBFcv/32W/E5&#10;VJAcOANQXAxdvX5VplDwcOA0V2bTsaP8w4uwfzZd4OzWTf6hgY3eVGfKCk4BOM5QUd2qK4NHlKvN&#10;wjYyhYInkMCJJjJUgGPGjBH/T548WazcjyYXbHeCfoZDhw7RkSNH6Dev/SQ4cBK9/ro8eZPo1En+&#10;4YX2s+GRLnBiHSsd1VmyghcHzsgrIUZMPQ2FQAIn2p7RZIaFPvr06SP+x3YnGzdupOLFi4sVkSpU&#10;qEBly5YV/REAC4BgxSRvojFwQkOGyAQwAesCZ3w80b33pj87VmjiwGkLZYvPJlMpOAIJnKNGjRLN&#10;KrNmzRL9C1iHE+4T63A2bdqUypcvT0WLFhXBEzuY6rDj9Air3PsUE8OwLnCqzowVujhw2kOa6wwF&#10;buO0Rs+ZtPMJB06nigOnfRQX/C07B07r9MILMiEMhAOnU8WB015qHlzw5MBprTBkPIzRY+ngwOlU&#10;ceC0ne6Mz2APfAUcOCOjefNkooQJB06nigOnLfXxjx8HNCuIA2fklCePTJgw4MDpVHHgtKcSYijP&#10;T3n8zirqu7qv/Mt4OHD6F27dr1yRCRQCHDidKg6ctlbO5jnp2g31Omdx8+Oo18pe8pHxcOAMXLlz&#10;h7YcHQdOp4oDp/0VF0Px8+KF+7xy/YrYFXTHqR1ihSkOnPaS77pE/uDA6VRx4HSOsKIUthrB//I5&#10;Dpz2lCog+nL6NFH79vKBF9rHw4MDpwXiwOloceC0t9AGik4kbCgL0GQ9Zw5RyZJE1apx4HSuOHA6&#10;Whw4na3HH5eJ64X2dHhw4LRAHDgdLQ6czpYhgRPbarRpc3uJLQ6cFsjAwInVdGrVqiUfKQLnPA6c&#10;RsvIwIlFqsePHy8WHQccOM2XIYFz7969VKRIEfE3tmDwVdcfflA+b6X69O2rfD4Yhfsd5y9coOSU&#10;FOVrgaphw4bK56FQKVasGE2fPl38je/Bmo/e39uxY8c0j0PRooWLlM8HKqw/qXo+GFWpUkX5fDDC&#10;sm2q5wMVVt1XPQ/5G/uZEVheDkvOYbFqLESNFf69vxdb3ng/DkXVqlVTPh+McHyq5wMVVohSPR+M&#10;nnvuOeXzwWj//v3K54MOnNjUDesGZgQ2dAuHUDOUN1ieK1yQYOEAR4CMHQ5bt26VfxmHvnRZRuzZ&#10;s0f+FTqZ5Y9AQMYMNx9gHctwQQAPBwQ4o0Gg7Nq1q3yUHqRduOjb5YRDuMeBTSHDRd9vKxySsRi7&#10;gqADpz/Onz8v/woe3Wmg1gyl4KCWAzgGfB7fEwwIdEgoZHi90AR7Pvpvp2huE9+H8wkmE+Ez+nfg&#10;GPA/ziuU9AgFnH+oAR/pDSH9QvkO7IHknXa6mwoUPa2wKV2oaYdjwG/i93Ec+Gywhdj7+uEckB76&#10;rbXZ4HdCDdg4bxwzzh3pECz4PM4Xn8edDNIg2O9BWutph+8LNi/hM/r10stusGUYn8dvIi/r+cn3&#10;PAwNnPhBXDhsDhYKX331lThAfA9WwQ6WOXPmiN9H4k2bNk1kfO/2PH/ggn3xxRc0dOhQ6tSpE40d&#10;O1ZcOOzdEyj4jsGDB9O4cePEgrP4fdxyBwo+r18071umzp07y3eYC7aFLlWqlHwUHG+88QYtXbpU&#10;bANREmM5ggTnjsCNvZOwcG+jRo1u7Y8UCPg80gkFpXr16iIvIA8Ek5dQSPDbaAvGceD6oXkKzwcK&#10;3ot0zJcvn8g/PXv2FE0HVoDfwe+FwsSJE6l169bi2u3evVs+GzhIf6Q1jgHNQdgUEHtgBZN2uHYI&#10;vnnz5hVph7KUP39++ap/cAzLli0T7cD6dcD/wdxJ4Tu++eYbevfdd0UbMvIS8oA3hgZOZHoEGd+d&#10;MAMFmTw+Pl6cJC5isOBiIbGxURkSD7fbiYmJ8lX/IGBh8zLUdvj8vHnzRDuVXoMFAlbpRoHF7RS2&#10;OUAB1HeVDASkAfab0WtO3Fpjn5lBgwbJd5gL9tKvWbOmfBQcZ8+epXr16ol20kKFCslnAwcuBWn/&#10;448/UtWqVUUAw4rngYIM3759e5EH4BRw7Q4fPiwCeaAMHz5cfB7BA38nJCTQ8uXLxXcHCipM5CWY&#10;gMKFC1NsbGzIlVGw4LibNWsmHwUHgtaqVavE9uCh3OYi33fv3l1cM2wKWKdOHfE9waTdiRMnRL5H&#10;LGnQoIG4njAzgYKyv23bNlF28T07d+4U53X06FH5Dv+0a9dOBG80OeEc0CGOStQbw2/V8YOhggwL&#10;8B3BJLYOPo+Lpx9DsMeCmgmfQabH9wD9mAJFPwZ8B84B3xlMjYv34jvw2VDPIxxw7KGkPcBx4vhx&#10;7sGcsw7OW0+/UNJOTzP8fqhph/dD+C79GqISCwacAz6L/0Go6REK+nGHAj6Hc8V36Pk/GPB5I9IO&#10;3+GddvieQMFx47P4jH7t9e8KFD0PQLhuqvMwPHAyDMO4HQ6cDMMwQcKBk2EYJkg4cDIMwwQJB06G&#10;YZgg4cDJMAwTJBw4GYZhgoQDJ8MwDMMwDGM6bDoZhmEYhmEY02HTyTAMwzAMw5gOm06GYRiGYRjG&#10;dNh0MgzDMAzDMKbDppNhGIZhGIYxHTadDMMwDMMwjOmw6WQYhmEYhmFMh00nwzAMwzAMYzpsOl3A&#10;jRs3aMeOHfTrr7/SihUr6OrVq7R69Wq6du2afAfR9evXaeXKlfTHH3/IZzJn586dNGvWLPGdR44c&#10;kc8yDOPLzZs3RXlBWUlKShJlbd26dXT58mX5Dk/5W7VqlXhvoJw6dYrmz59Pc+fOpd9//10+yzCM&#10;L6jX9DoQ9VxycjL99ttv4n8dlME1a9aI/wNBrwNnz54t/g6m7DIZw6bTBcTHx1OPHj3o/PnztwrU&#10;u+++S2fOnKHx48dTs2bN6MKFC5QvXz5hSAsXLiyeK1q0KPXp00dZCBs1aiQqUBTm999/X1SiDMOk&#10;B2Xphx9+EGUMZQllBmVt+/btovzVrVtXlMX8+fOL8lehQgVq2LChKIfdu3dPV5mlpqbShx9+SLt3&#10;75bPeCpM3FwyDJMe1FdDhw6lS5cu3arPvv76a1GGxo0bR99++y2lpKRQsWLF6OLFi1S2bFnxmSJF&#10;ilDXrl3F+33BZ7Zt20bnzp2jxo0bCwMaaKMNkzFsOl0CKiRUbJ06daKmTZsKo4iKC60kqNSuXLlC&#10;7733nqj08ubNS6dPnxaFsFy5cnTy5En5LbdBpYhCPG3aNHr++eeV72EYxgPK2NmzZ6lLly5Up04d&#10;YTpR/mbOnCleQ2X4wQcfCENZqlQp2r9/vyizn376qSi33qCMoqweOHBAVHKbNm2ikiVL0sKFC+U7&#10;GIZRgbLUs2dPql+/vjCdqAdhFlEGUd+h7oPpRIMLyheef+GFF9L0SujAdO7atUuU02HDhlFsbCyb&#10;TgNg0+kCDh8+LO7mBg0aJComdKtPnjxZGE20vuBvFKopU6aIu8Dp06eLAoj3zZs3L00XhM7y5cvp&#10;2LFj4m8UuuHDh6fprmcYxgO6vtGiOXDgQNEdjnLyyy+/iBYSmM0xY8aI/6dOnSrKH7oAUS5RrnBT&#10;h7LoC15DhffTTz/Rjz/+SOvXr7/VgsMwTFpQBlEHDhgwQJRB3NzBbKL3D3UfyhDK5YwZM8RNHbrM&#10;UQZhOlE+8X5fUAf269eP+vfvL8osyimbzvBh08kI49mkSRMhdCOg8mQYxhqWLl0qyp1e/nDzyAaT&#10;YawBRhJDybzLIMwmDCljPBE3nZs3bxZdRxUrVmSxXC2MIzp48KDM+fYAgbVSpUpCqmNmsdykdu3a&#10;2a61CpM+S5curTxeFstNwjj2iJtOzOhctGiRfMQw7gVdpZhhaSdgOj/77DP5iGHcDcbp2Q103aJL&#10;mGHczvfff8+mk2Gsgk0nw0QWNp0MEznYdDKMhbDpZJjIwqaTYSIHm04m8mDCxI3oWH+QTWd0kpKa&#10;QqnXUyk5NZmu3eAVICKJE00nhqAqJlczjONg08lYD3Y3SkoiuvdeoixZiGK0LHjXXUQ5c3r+jo11&#10;bYRl0xkdwFi2mt+K/t7l75QzPifFxMdQTNxt3ZdwH301/CvafGyz/ARjFf5MJ1YOqFKlithwA0vk&#10;jBgxQqxljEXFsdQOlq7CIv8lSpSgLVu2iOV4sB5kmTJlxDJZWJYHa0RiYlDnzp3FpCXMhMbrVatW&#10;FcvY+eLPdGKlOq2uZhjHw6aTsYazZ0mLwEQvveQxloEoa1bPZ1yEP9PZrVs3at26tVhPFes6YlUH&#10;VHxYR27ixImi4sNj7LLRsmVLsSYd1lzFYsdYiPzo0aPUokULsdwOKsqtW7eK/7HmI9aaw9p0OqgM&#10;IbzGptMYYDbn7Z1HMbGauUwMQNr7yk4oS78d+U1+A2M2mZlOrHf84osvip2ksHg4tlHEQv8wksuW&#10;LRO7R5UvX148xnuxCQeW2MGuNShzKK8LFiygvn37iu/DihBYAxk7UAGs5Tpy5EjxN0Ddh11x8FuZ&#10;1YEwnV26yAcM42DYdDLmcvo00X33EWXPrjaW/vTpp9hiQn6Z8/FnOlFBoeVx48aNwnyidQQLGA8Z&#10;MkQsLI7H2EkKO9SgJQbfN3bsWLFH9yeffELHjx+nBg0aiBYZ7HqD/YLxPypJtLp472iD38EOOvjs&#10;xx9/LJ9lQuVsylnKMzQPxSQozKU/aZ959vtnuevdAjIznbgBg7GEWYyLixM3eCh3MI21atUSj3Ej&#10;h3KI1lAs3o8bPvwNM4ryhbLXpk0b8Ritpihno0aNEjd/zZs3F9/hSyAtnWw6GTfAppMxB4zR1O7g&#10;RWulykwGozvuIProI7gk+eXOxZ/pRKWHnTH0hcHREonHeF4HBhKve7dU4jn9MSo5fAZ/A/yPx3he&#10;BZ7nls7w6LCwg6frXGUoA5VmPJ/u9jQdPn9YfitjBk4c08mmk3ELbDoZ4zl+nOixx9QGMhxNmSJ/&#10;wLnwmE53cf3Gdao6uWr4htNb8TFUa1otuvkH74ZiBmw6GSZysOlkjAOtcbiOjz6qNo1GKG9e+850&#10;R0uibF3MCDad7mH7ye1UZkIZYw2nLu078d1sPI2HTSfDRA42nYwxwAj27OnpCleZRaOE7//gA/mj&#10;NgOTBWS3eEaw6XQHMIMPxj2oNoxGKT6G/hz3Z7qceln+KmMEbDoZJnKw6WSMAWMuQ50sFIq8JsTY&#10;hooV2XRGAb8d/o1e6PKCZxkklVk0UgkxdHfi3XT80vFbY3SZ8GDTyTCRg00nEx5o3VSZQrOF9T2L&#10;FbNXVzubTteTfC2Znvv+udBmqIehnHE56dTlU/IomHBg08kwkYNNJxMaMHvLl3sWdVeZQqu0caM8&#10;IBvAptPVrDu6jnIl5LLccAppv9l4dmN5JEw4sOlkmMjBppMJja5db+8mFEmVKAHXJA8qwrDpdCXo&#10;1k65lkLPdHtGbQgtUvaE7NTglwZ06eoleWRMKLDpZJjIoTSd2MrrrbfeEotQN2vWTCx0W716dbGQ&#10;NBa5xQK3+m4n2BIMhRgLUk+ePFl8BtuDderUiRITE8Vi1zVr1tQ8SlexwC4e+8Km02Hs3WvM+ptG&#10;6S9/Ibp6VR5cBGHT6UowkecfXf9hzRhOP3qw3YO0/+x+eWRMKLDpZJjIkcZ0YgFp7MQwZ84cKlKk&#10;CCUlJYmt9QDM5s8//yx2WYBxxK4LFbVKFrumYP9ZfBb70WKrvrlz5xIWrG7cuDHNmjVL7IQCevXq&#10;lcZcoqAhABQqVIiWo6uWsTeYyPDbb0R33qk2f5EUdtTB7keRhE2n6zhy4Qi92fdNc5ZFCkWa8a3/&#10;S306fTnCed3BsOm0J9h4DmHcdwGU//2PqFo1on37/K5IxziAdC2d6EqCYYSZRMsmWjLz5s1LvXv3&#10;1jK+Z79ZGNJvvvmGrly5QufPn6d69eqJ1k3s+4zPdtFKR758+YRpxWNsI5YnTx6x5ywqOF+4pdMh&#10;tGmTNhrYTXFx8kAjBJtOV3Ep9RI92vlRtfmLpGJj6Psl3/ManiHCptNeIGwHM1LrnnuI9uyRH2Yc&#10;B4/pZALjhx/UEcBOQjTSboIiBptO17D28FrK0SJHZCYNBaCH2z1MRy8elUfLBENmphONLujJw37q&#10;+lAw9OJdunRJvAawBS0e61vVovzgMd4H9O9Ao4z+GfQMXr58+dZjX6LNdB48SBQbG96yzjlzEo0b&#10;50kbxjmw6WQyB4G0aFF1qbej7r6btOguD95i2HS6ght/3KDCowvbYgxnhsLC8e3+TL/u/VUeNRMo&#10;mZlOmM3cuXOLcor5CTNmzKAhQ4YIU4neuyNHjohevpSUFDF8bNOmTWJYGQzlwIEDaeHCheL78fyC&#10;BQvE0LJxmjPC0LRDhw6J4Wm6OfUmmkznL78QZcumDt+hCNMLXnqJaPNm+QOMrWHTyWROnz72mKUe&#10;jBIS5MFbDJtOx4Mu6y0ntlCWuCxqs2cnxcVQgxkN5JEzgeKvpRNDwlAmihcvLowkTCMef/nll7R/&#10;/36qX7++eE9cXBytWbNGzEnA47Fjx9Ls2bPFvAi8b+3atVooSqAff/xR1G8wsaVLlxYtoL5gHoTb&#10;TaeWhPTf/6pDthG6/37STL78Mca2sOlk0oMuIC2I0hNPqEu33fXII0QnT8qTsRA2nY7nx3U/UkxL&#10;hcGzoxJi6G8d/kbXbnD/YjD4M52Yu4DWSL0rHN3o3o9hMPEY/wM8j8d6d7v+HZD+Gd/v9MXtLZ1J&#10;SebvkKwLLZ9TpniqMcZ+sOlk0rN+vaebWlWinSDMrm/cmEjRomAqBplOjP8qW7YstWrVinbv3k1V&#10;qlQRXXkTJkwQlRdaS7AcGZYyQ0XWvn170eqC1STw2UmTJlHDhg1vtbhgMmDVqlVFCw26C30rPjad&#10;HurPrE/Z47OrDZ5dFRtDc/fOlWfABEJmpjNSuNV04rixpLPV7Rdod8DKfoz9YNPJ3AZm5MIFopdf&#10;VpdkJ+lvf8MALXliFmGA6cSKDz169KBt27ZR06ZNKT4+XhhHjCmrUaOG6OobPHiwMI5NmjSh1atX&#10;izVy0coyfvx4WrZsGZUsWVKMOcNSZjCj1apVo3PnzonxapUrV04zQWLatGnic++88454Llq5ePUi&#10;PdXlKXuP48xAWVpmoQX7FsgzYfzBptM6cO+vCs9WaeFCeSCMbWDTydzm+HHPlEBV6XWiJkywto/F&#10;wO71Y8eOCfMJs/jdd99RmTJlRIslzGaHDh2EscSauOjiwyQFPEaLJ1otN2zYIDZvwOdgNDGWDK2g&#10;+A60nPoS7S2dSNNmc5rZdqa6X2nH/WrfV3kJpQBh02k+2KujcGF1WLZS2bMTrVvHXe12gk0n4wFd&#10;6uiTUJVcJwtTJa3CQNNpJdFsOm/cvEFlJpRxruH00kcDP5JnxWQGm05zgcGrU0cdjiOlpk09C7Ew&#10;kYdNJ0O0bRvRgw+qS6vT9fzz8iQtgE2n4+iW1I2yxDtgpnoAwnjUNYfXyDNjMoJNp7lghT07Lnjy&#10;5pue+bFMZGHTGc1oZoMqV1aXULcIUyYPH5YnbDJsOh0ButOvXrtKdafVtc/2lkYoPkasL4rWWyZj&#10;2HSaA0JfjhzqMGwXlSolD5aJGGw6oxXs3OPUJZGC1YgRfs2gIbDpdARYYujRjjbc3jJcJcRQjsQc&#10;9M3P3/D4zkxg02k8aL/Adpaq8GsnYcpCixbyoJmIwKYzGsEM9UqV1KXSjUJfz8yZ8uRNhE2n7UEr&#10;YOVJld3Vwumt+BgqPrY4t3ZmAptOY8GkoX//2zl7iDzwANGBA/LgGcth0xltYFALIoSqNLpZOGdE&#10;bjNh02l7/tX1X66YNJSpmsfQhavajSWjhE2nsQwerA65dlabNvLgGcth0xlNTJrk2aRWVQqjQWYv&#10;2sam09ZUnFzRvS2cPio0upA8a8YXNp3GgPaLXbucu+jJW28RXb4sT4axDDad0cK+fe5cEikYDR1K&#10;dOmSTBATYNNpSzBx6N9d/+3Ihd9DlnauRcYVkSnAeMOm0xhQZefKpQ61ThDmmGKmfUqKPCHGEth0&#10;RgPYh9xuC6dFSsuWyUQxATadtmTpgaV0R9wdanPmViXE0KPtH6WTl7Wyz6QhENN59OhR+uKLL+jI&#10;kSPCEFaoUEFsO4uysnfvXq2oVxTbyp44cULs/lW7dm2x29fOnTs1g3iNunbtKjZomDdvnrjpwQYO&#10;5cuXpz59+mghIn2McJrp3LjRs8e5KsQ6SVg8fs4ceVKMJaQxnWfPnhX7NaMCGjVqlNguDwUnb968&#10;YpcTFLhOnTrRhx9+SNOnTxePsY3eJ598Qh07dhSFCVvv5cmTRxTACxcuiEJZqlQpypcvHx3OYOka&#10;Np0moV0f+u03ovvvV5e4aNRHJi6gzabTVuC8ZuyY4bz91I2SZjyf6fwMnUk+I1OEAZmZTuSZAQMG&#10;iPoOdRjqpkaNGomdv2bNmiXKL+pEGMsDBw6IbWarVq1KBw8epCtXrlDx4sXF+0aPHi2+r2zZsqJe&#10;rVmzpniMLWynTp0q/ga//PILffDBB/Tyyy/T4sWL5bPpsZPpxOLvTz6pDq9OFJaoRlXJWEO6ls7t&#10;27eLPZ5bt25N9erVo6tXr4p9n1FQx4wZQ0OGDBHvg5GEicQdHgrk0KFDacGCBfTll1+KAom7webN&#10;m1PdunXFln74jqJFi4r9nnWWLl1KsbGx4q4Re0YzBoPgpipl0S7tBsiUVYLZdNqKvWf20j2t73H/&#10;xKGMpJ13rsRctGgf39B7k5npRKskGk9Qh8F0YtvYzp07U2JiomipRD2GVku0ctaqVYvWrl1Le/bs&#10;ES2hTZo0EVvTwmR+8803wpCidRT1Y8uWLSk+Pl7Urdia1hentHQePeqZhKMKq04WZt4z1pDGdB46&#10;dEgUnGbNmlHjxo2FqUQLJQrK+PHjRWFES2idOnVEgcJjtHCi8KHQoZth0qRJVL16dbEX9L59++i3&#10;334Td3sosBndyXFLp8Hgtg3jFx99VF3Col1YwdgM48em0zacuHyCHmz5YPQaTl3xMZQwP0GmCgN4&#10;TGfoaH5BGVLdIM3iMBbAYzrdiHb37ZhF0yKlzZtlYhkIm05bgNaqYmOLqU1YFOrexHsp5RrPltBh&#10;0xk8aMfQqmnb7zgUjjBGddo0ecKMabDpdBsDBxL96U/qUsW6reLFZYIZCJvOiIOuzB0nd1C2uGxK&#10;AxateqjtQ3Qmhcd2AjadwdOzpzqMuk3/+58nrRnzYNPpFn7/nej99z3rQKhKEyutkE6ffCITzyAM&#10;MJ2Y7VqtWjVq2rSpmIi3fv16qlKlinYvMVAMZzl9+rSYuIDhLRhfhskLbdu2FUNcTp48KUzX8OHD&#10;xWfWrVsnDCXKFsZN65MbfHGT6eyzsk/UrMUZlLQ06basm0yl6IZNZ+Bo4YaeeUYdQt0qs5dzjnbY&#10;dLoBGJ1ChdQliJWx3n7b2NtaA0wnjCUmKeTOnVusBAGDie5izHiFmSyE66yBJV0wq7Zhw4bifZig&#10;984779CmTZtoxIgRwkjCvC5fvlxM1gNYkWLKlCnib4DJEps3bxbm9H3csDgYpFGfVX3or53+yuM4&#10;M9BfOvyFLqWauE6tQ2DTGRjHj2P2vTp0ul1r1shEYAyHTacbQLBSlRyWf+FW3ijCNJ0wTpMnTxaz&#10;YzGZD39jQh+WcMFEPEzs69evn5gRi1UhFmq35JioB3PZqlUrsbIEWj8xia9v377iPZcvXxatnlh5&#10;4uuvv1bOnHVDS+fFqxfp/lb3K80WS0oz4w+0eSDq92Vn0xkYqnAZLfrwQ5kIjOGw6XQyp07x+M1w&#10;VbiwTEwD4DGdEWH3qd1UdGzR6NpxKERhkfzVh1fLlItO2HRmzpYtRF98oQ6X0SKMvtq0yTOBijEW&#10;Np1OZcMGorvuUpcYVuBCFzvS0gjYdFpO8rVkeq7zc2w4A5WWTnfG3knjNo+TKRh9sOlUg6WLJ0wg&#10;euABdaiMRu3dKxOHMQw2nU4DG8Viw1hVCWGFplq1jLmlZdNpKfvO7KOa02pSTKzCXLEyVkIMNZzR&#10;UKZi9MGmU822bUQPPaQOkdGqEiVk4jCGwabTKfzxh8fQdOumLh2s0IV90M4YsJwMm05LebTNo2pT&#10;xfKrv3f+O12/kXledStsOtODjQIfeUQdHqNd+fPLRGIMgU2nU0BLHN+GmifsT3/unEzsEGHTaQlb&#10;T26l+1rdx7PUw1DWuKw0dvNYSr1+e1viaIFNZ1rWrSO6+251WGR5xndiJj9jDGw6ncCPP6pLA8s4&#10;5cxJdOyYTPAQYdNpOkfOH6FyE8vxGE4jFBdDC/YtkCkbPWRmOrGCBNa6hfA3QPnwfqy/x/cx3uf7&#10;WH+P73f4EknTWbq0OiSybqtgQWM6wxg2nfbm/Hmif/1LXQpYxqtVK5nwIcKm0zRQWc/dPZcebMP7&#10;qRsmLR1zD8gtUzh6yMx0Yp3cI0eO0KlTp8RauVjXtlevXrRnzx4qUqSIeA1r52KdXPy/d+9eKlCg&#10;gHa/ekysm7t161axUUNSUhINGjSIJk6cKDZlGDlyJK1YsYLq1asnzKcvc+fOtdx0XrpE9Oc/q0Mh&#10;K73Kl/dcByY82HTaEdwNY1T3v/+tzv0sc/Tww0Rnz8qLEAIuNZ0wfEcvHo1YVyx+H1tbvtX/LTac&#10;RqtFDCUdSpIpHR34615HecB6t2XKlKHWrVvT4sWLRR7Mly8frVmzhjp16iTe07JlS2EusU4uHsNY&#10;LliwQGzgcP78eVq9ejV17NhRvA+mFUa2bNmydPXqVflLt1tArW7pRHvGsGHqMMhSCyOwNm/2VM9M&#10;6LDptBtaEKIZM3g5pEjovvuIZs/2rB0SCi42nd1XdKcTl0/IZ6zj5h83adT6URTTUmGYWOErPoYe&#10;b/s4bTq+Saa4+8nMdMIAHjx4kPbv3y+2mEXeh1k8cOCAKCcAGyzs27ePUrCSiAZ2A0OLJ4wmwPsO&#10;HToktqXF58Hx48fFc/p3+GKl6cQhFSmiDoGszKXdb4gqmgkdNp12A9sc3nOPOsezzNdjjxFdviwv&#10;RpCw6TQUHFf5SeV5/KbZ0tK37MSyUbNTUTRPJLpwgahdO8/kGFX4Y/lX+/bc2hkObDrtwpgxRFmy&#10;qHM5y1rhWoQCm07DQHf+0x2eZsNpleJiqNjoYjL13U00m06eNBS+MNMf42GZ0EhjOtGtgMHR2KsZ&#10;g6dRGeF/jEP55ptvKDk5mebNm0elSpWir776SgymRrcCHhctWpSWLVsm3lNay9mVKlWinj17aoXl&#10;GrVo0YIqV64sBljjsS9RbToRaLgr3V7KkUNenCBh02kI+L36M+rz+E0rpaX1S91fiorWzmg0nSe0&#10;oosFOlThjhW8YDwxvpMJnnQtnaiA+vfvT8OHDxdjUj766CPx/JgxY2jy5MlUvnx5YSxhHvF3YmKi&#10;mLGHx/nz56fx48cLY4qxMU2aNKEZM2ZohcVTWvr06SMGWuugkNWtW5dKlCghDGvUgLZ5LPz1xBPq&#10;HM2KrLJmJS3zyosVBGw6w2bqtqmULSEbG85ISEvzD4Z+IK+Ee4k20zluHNHLL6tDHSt0YRmlUIf/&#10;RzNpTCdm2L3//vvUsGFDYRQxkHrChAmihbJVq1biMVola9asSTVq1BADrH///XeqX7++KMjr168X&#10;g6ubNm1KderUobFjxwozihbP7777jjp06KDVyekr5ahq6cRg888/V+diln2ULRvR0qXyogUIm86Q&#10;uXb9Gn3505eUPSE7G84I6onvn6CeK3rKq+JOosl0Hj3KLZxmCeNiNSvEBAmP6bQKtG5qhkO0oqly&#10;MMt+GjjQsz9coLDpDImF+xfSsz88y+M37SDN8BcYU8DV3ezRYjqTk4lq1FCHNpYxgvGcM0cmOBMQ&#10;bDqtAFMGETFUuZZlX2FiV+/ecGXyQvohTNMJc4eeA/QoYJgKFqbGsBYMddm1a5foLdDHUJ85c4bK&#10;lSsnFqXGmGsMhalevTodPnxYVKoY8oLFqbF2YOfOncWwlu3bt1Pt2rVv9Tbg99ATgXUDP/30U/Gc&#10;CjNMJ77zbPJZ6reqH2WLz6Y2QCzrpZnOOxPvpBWHVsgr5T6iwXT26qUOaSzjlSePTHQmINh0mgkG&#10;fCxfTvTii+rcyrK/Xn2VNBcoL6gfDGjpvHz5shgLDZMIY9a1a1dat24dnT17VphKlJM2bdoI44hh&#10;L/guVKJYK7B79+60efNmMZEP71+yZIko4Bj+gp1UTp8+LSb4eS9ODaxu6UQrWvmx5SlXm1zclW5H&#10;xcdQnel16NoNzem4ELebTlQ7PXqowxnLHL3+OmlxVV4AJlPYdJqFFkToww/VOZTlLAWaNw0wnWip&#10;xOtolYRxhOHDKhEYb62v/HDu3DnR8okJfXgd46jxGM/jMQwpWkTxOTyGsDA1noPB9MVK04nF3ouO&#10;Lspd6XZXbAx1WNRBXjV34WbTidFAPD/VemHBk6To2tgrZNh0Gg1ud774Qp0zWc7VihVwX/IiZwCP&#10;6cyUg+cOim0XlSaHZTvdlXgXnbp8Snmj4mTcbDrZcEZWGzb4ryaiHTadRoCgjGmCjRsT3XuvOjey&#10;nK233/ZE/sxg05khBccUpOyJ2ZXmhmVf3df6PkPH8toBN5pOGB0exRV5vfGG3yog6mHTGS5YAqlB&#10;A3UOZLlHWHUAa8xmZjzZdKbj+o3rtO7wOsoez4bTkYqPofzD8rtqNntmphNDVn744Ydb608j72/b&#10;to1iY2Np4sSJ4jEm8WFcdd++fcUYbAxnwRrUbdu2FRP6sEb19OnTxWd27twpPrNhwwZq2bIlzZ07&#10;V9lyHK7pbN2a6P771aGLZa0qVPAsw82oYdMZCritROAoUIA3sY025c0rM4ECNp3paDKridhiUWlo&#10;WI5QjsQcVGCUe5ZR8tfSifyO8dDY7ARjobFuNYzkL7/8IlaSwKoRGF+9f/9+iouLExP88DfGVhcv&#10;Xpxmz54tVo0AZcqUEWOzsaMfGDhwIE2bNk38DWbNmkUff/wx/ec//6HFixfLZ9OTkelEVbRkiTpU&#10;sSInLByPa8Okh01nICD3aAGFvvuO6M031bmMFT167z2ZMXxg03kLfOb8lfN0b+K9SiPDcpayxGeh&#10;VYdWyavrbDIznRcuXKDcuXOLTVGSkpJES2ajRo3EEmb60mS9e/cWrZzx8fE0Z84cWrFiBTVo0IAG&#10;DBhAPXr0ECtFYCtpbI4CQ4qWUDweN27cre/wJZSWTrR7YLchXvrZftI7xoJZ5jlacIbpRFt1zwjt&#10;klG/PvdbsNILk8VWrvRIN5psOm+x49QOyhKXhZdEcou06/hQ/EMiL+Cfk3HLmM5Nm4geeEAdnlj2&#10;EKZ5MGlxjunEIt1WkphIdNdd6pzEYnnr6ac9LeFsOgXJ15Lpn13+ycsiuU2a8Xzph5dEfnEybjCd&#10;v/3mWQCeWzntrfvuI+rcWV40RsCm0xu0h9ep48kpqhzEYmWk558nqlIl6k3n1etX6f5W93MLp0uF&#10;bvZWC1rR6cun5RV3Hm4wnUWLqsMQy36CnVi/HnFUXrwoh00nTAK2b8Dqrqocw2IFosceI6paNapN&#10;59YTW6n85PI8ccjtio+hr4d9La+683C66USniioEseyrBx8kGjCAjSeITtOJ7ytf3rO3tiqHsFjB&#10;Cnnpnns8e9BlgltN5+bjm+n+xPvVJoXlPjWLoaSDSXT9ZuY3WXbEyaYTIxswD0kVglj2FoZCYFfs&#10;aCe6TGf//kSVK6tzBIsVru68MypNJ7rUB68bLLpelQaF5U7FxVDrha1lLnAOTjSd6ED59FOi//s/&#10;dehhOUPZsxMNHSovapTiftN5QqsoMcOY19NkmS0Xm87YubH0dMenKeVainzWw+t9XucJQ9GsljG0&#10;YO8CR63h6UTTibDCm925Q1hxYOdOeWGjkHSmc/ny5VSkSBGx/hgqG1SQpUqVou7du2t3W9c1D3dC&#10;rDmGgnvlyhWxjhnWK8OCuQcPHhSfGTRokFgkF4UIj+fNm0fFihWjwYMHiwrOF1NMp/a7tGcP0bPP&#10;qq88i2W0XG46n+30bBrTuenYJsrSnFs3o17aTcdXI76SucL+sOlkRVo5cxKNH++xKdGGsqUTmX/E&#10;iBGUmppKb2AzUQ1s64XnYC4vXbqkFYIbwox26dKFVq9eLd7z1VdfiV0bsCguKjJsAwbDie2/wKhR&#10;o9LsxoDdHpYuXUo//vhjprsxhGQ6sSPEX/+qvuIslhlyuemMaR5DM3bMEI9Tb6TS6/1f51nqLI9i&#10;Y6jk6JIib9gdNp0sOyhXLs+CJ1evyoscJaQznbt376Z69eoJc7lx40bRiok9ZcuXL0/Hjh0TOzM0&#10;btxYtHaiVXTTpk1UtWpVatGihdiRATs6FCxYUOzMgO9BSyi2AMNjtKCex17lPhje0tm3r/oqs1hm&#10;ygDTifKCm7tnn31WbKuH8lWhQgXRe4ByiO33PvroI7EPdOXKlcV76tatK27ovv76azp37hwNGTJE&#10;FOzatWuLcoUbu1q1alH//v2pU6dO6XobAjadmJUOk6n/z4aTpUvLCxjT23ZBW5lrrOfoxaM0auMo&#10;+Shj2HSy7KTBg6OrxdM9YzrRlf7aa7xaLityMrClE3sxw1D27NmT1q1bR8nJyVSjRg1RTlq39kze&#10;SEhIoJUrV1LNmjVFr8TcuXNp6tSpt/Z7xn7Q9evXF9v4HdfKEAwtbhAvXrwoPo/vb9++PTVp0kQr&#10;OlrZyYA0plNlOFgsSDOeD7R9gPqt7heRFs9D5w+J3/YHm06W3fTnP2MLVnmxHQqKPOZqnzkjn8gA&#10;55vOK1eIXnyRtJpWfTVZLKtkgOmEeYSJLFGihOhdOHXqlBh+ArOIPZtRma9du1YMbdmwYYN4/Pvv&#10;v4ueiSlTpojHMJUNGzakrl27inHYeA4FHaYVQ2N8CaqlU2U2WCwvocVzzeE1MvdYh1GmE/ldl7/H&#10;qucCeewLm04W2stGjEBekRfdYeC4O3Uirc6ST2SAM0wnFibD4tsYp+nNu+8SVa/OM9NZ9pDbx3Sy&#10;6WQFooQYurv13dRlaZcMTZYZGGU6d+3aRQMHDqQ+ffrQ1atX6bvvvqMFCxaIm8GtW7fSDz/8QMOG&#10;DaN+/frR8OHDKSkpSQw5mz17NjVo0IAOHz5MFStWFM8XLlxYCwk3qGzZsrRkyRJxI7lTMXUZvRRs&#10;OlnYowZ76vuMgHIE7jKdOAssvK0vcIVFyw4e5O0qWfYSm04W65ZyJuakJrOb0PUb1iwgb2T3+vr1&#10;66lv37505swZMR4a5hPGE0YTY6zxGBNhmzdvLuY9YP4DeinQQwFziTkMACYTw1hgOlHOMF4b8yJ0&#10;8BnMc8AEWzadLF1adnGc8XSn6eze3WM0MVGIWzdZdhObThYrrbQ8M2jtIJmTzMUo03n06FEaN26c&#10;EMwnJuf9/PPP4m+UBRhFLCm4cOFC8Teew9hqGEeMm0Z5woRcDHfBEoN4HcNkJk+eTNu3bxePfeHu&#10;dZavsKzShAkeM+cEcJzuM52qK8Ni2UVsOlmsdMrVKhd9O+VbOn8l/colRsITiVhuFUYY2r3lk00n&#10;i2W12HSyWGolxND9be+ncmPLUfK1ZJmzjIVNJ8vNwpLphw/LDGFD2HSyWFaLTSeL5V8tY6jwqMIy&#10;dxkHm05WNChbNs8+/GfPysxhE9h0slhWi00nixWYEmLoyXZP0unk0zKXhQ+bTlY0atw4z9zqSMOm&#10;k8WyWmw6WazgpOWpf3z/D9p9ZrfMbaHDppMVrcK86nbtMAkucmM/2XSyWFaLTSeLFbwSNMXH0J0J&#10;d9LV66FtRD1712x6f9D71GtFL/lMxrDpZLlZMKB161pvPtl0slhWi00nixW+YmPo46EfU9KhJJkD&#10;/fN237dF/uy1kk0ni+Wrr74iWrfOYwzNgk0ni2W12HSyWMZJtoD+ud2fqfzE8lRzRk0avmE4Tdo6&#10;id4Z8A7d1+Y+yhabjbLEZvG8X3svm04WK2OhFTR/fqJKlYj27TPOhCJ//v47UceObDpZLOvEppPF&#10;ipzYdLJYQQn7vT//PFGxYkRJSUTHjskMFwAnThDt30+0ejXRoEFEf/kLUfv2bDpZLOvEppPFipzY&#10;dLJYhurhh4n+9jeiX34hatCA6IsvPDsl/elP6d/70ENE8fFsOlks68Smk8WKnNh0slgR1eOP+18/&#10;1BLTiUpt2bJlYv/a5OT0u1Gw6WS5QjY2ndg/GntJb9y4UZRHb9h0slwhG5vOG1pcWLFihagDL126&#10;JJ+9DZtOlhtkG9NZr149UdGmpqZS0aJFb1V6MKKtWrWiSpUqUcWKFSkxMVGtZs2obbZslKidVSTV&#10;QfGc1WqjqZXPc1YLv9/W57lIqL3iOauFY7h1Pe64gxJbt1bnYanChQvT1q1bRf63ClRyBQsWFOZx&#10;ypQpNHr0aPE8bgB/+OEHaq0d85NPPin+Vx1zq8RW9H7F9ynmba1ifyeCyi2les1Kva94zkrhOnzo&#10;81wkZLfr8VYM5a2SV5mHdaG+KV26tCgLVtKnTx9KSkqiq1evUuXKlenChQvi+XXr1onjKlOmDFWo&#10;UCHd8d5WK8qRo51WsSdGWO0Vz1ktO6RDK01tfZ6LhDornrNaSAekRyLdfXciNW+uyr+39cEHH5hv&#10;OlHRdezYUdzpNWzYMOgCf+jQIerevbt8FBlglEuUKCEfRY5+/frRPkw7iyAwTX379pWPIgMMUzPt&#10;ZgQ3MpGkUaNGdPLkSfnInly/fp2++uor2rVrFzVt2pTWr18vXwkM5H2U32PBjDI3gTlz5tCSJUvk&#10;o8gAA9+yZUvLTYsv1apVoytXrshHkWHWrFm0GrMIIsiZM2eoTZs28pF9QU8ebupQB6IR5tq1a/KV&#10;wEC+69Chg3wUGZDna9SoIVptIwnSQTftkWL37t00ePBg+ShyvPDCC/KvyNGjRw86ePCgfBQYpptO&#10;hmEYhmEYhrG16cRdVWxsLLVo0YLKly+vHA9jFriTqV27tmhlRSvPqFGjxOOyZcvS4cOH5bvMY+7c&#10;uWI4wsSJE8VdZrdu3UTLGrphzp49K8YH4XjQNfPbb7/JTxnLgQMHRNqjpQzHMGTIEPGbPXv2FHc3&#10;p06doi+++EJcI4zV8B0vaAS4Du3btxfDMNBKd/r0aXHOaDVHtxVaDfBaXFwc1apVK+hWhEDYuXOn&#10;SAecJ1pWLl68SEWKFKHOnTuLfIHWxLFjx4rfr1KlCm3evFl+0vngrr5cuXJiLBxaG61q5UtJSaFX&#10;XnmFevXqJcajokW5VKlS1Lx5c9FqZEZe8wbXOD4+nl566SW6fPmyyO/o7UBL1YgRI8TvI13Q8okW&#10;ZDOOB2mN30KXFMbjnj9/ngoVKiTKGp7H6z/++KMoC4gLe/fulZ80DsSaxo0bi7yO/I3eBVwTPIeu&#10;6uPHj9PatWvFEKnq1avT8uXLTckjTZo0EceA8zxy5AhNnjxZdFVjiMiePXtE2qAFGNcD5dSMOBAJ&#10;EFuQ5xF/UPeo5kWYAa7hhAkTxDVFHbh//34aPny4uA44DivGpqOFGPX+gAEDhBfA9U9ISKBixYqJ&#10;Vu7Zs2dT1apVhTBUwYx8h/oGZb5kyZIi76PcocUXafL777+LuITfR7qgbjDjGCZNmkRt27YV+R3l&#10;C2UOx4Puavwmej2+++47UQeifjajFwTXH3EOZQteBPnyrbfeEuUPaYLHU6dOFceBY4N3yAhbm05M&#10;gMAFRkDHiaGr3irQhA+Ti4SE6cmfP7/IUOhSwtggK0Alj4KPTJQvXz7xHIIt0gIBHxcaaQTTZRY4&#10;ZxhL/K+nCQwvMlvv3r2FAUeAr1OnDh3F5q8mgHP8+uuvxf/o2ochR55AQML1QIEE7dq1M63LD0EP&#10;BRoT3/A3ghGOB+YT543rg+cx/ADBAH+7AQQZdM2jUsfNB/KcFSD9cFODygVGvlOnTrRw4ULxGoI8&#10;nreCd955R5hOxIBNmzaJSh/5bs2aNdSlSxfxHlQ427dvF3+bAUwmTCfSBOeNdHn77beFIYQJxTXB&#10;8aBSNsuMw3CgK02/6QP4TVS+MCE4phMnTlDNmjVNy/vbtm27NbQA1wTxCGMl8dzMmTPFMQKYBORZ&#10;N4CbHdxU4LqOGTNGGC0rQLxHrEcaYygFDA1u+hDrMeQNBsQKYCbRuACjBUODvLV06VJR9yDfIV0w&#10;5AwNMmblO6QBYhBMJ/7GDem8efNEvQNDiDoZ4CYUZcAMUL5w04v/UQci3+Ma4aZg+vTpt2IRYgDS&#10;zAwQZ+B9kAfx2zhX1Au4EYQPQBqhToQRx3FlhK1NJzIUDA4MDYKbVRUegLHD3TyEls4NGzaI40Dh&#10;s6LFFa0HqNwQ4JHBMZ4NhQ6ZCpkfd5p169YVQkVgBvhejJ3E7OauXbuKAob0wF037vIwMB6vI8jj&#10;GM0A4wmRDqjY8RtoAUNhx7XAXR8CDVpDkQ6YHW5GpYuWS5hKvbUFBQt33Hg8aNAgcQwwm2gJQksL&#10;AoNbgLFBSwvSF62eVgFTgYoEaTxs2DBh9jCeC8eBStBsULnCcH/88cfif1R6+B+/j7KJoIvKEHl/&#10;/Pjx4rHR4DunTZsmWnZgrDD5EvkL6YI0wes4FhwTjg0VotEgBiANYDLQqoL8gHKH30QsRHlE2iAd&#10;cFwwJGakBSpcVGQ4DpQ1zPbG78GQ4TcRi2CKERfQUGCW+bYanAcaW3BeiMFmGStfcA1/+eUXkcZI&#10;c7R0oaepfv36og5APjAb3OTByODa46YC8b9Bgwbiph51IFq4kS6IEWY1eOAGB3n7yy+/FC18uBZI&#10;Ewi/ibgEw4cGCaxCYEbeRw8jWg9xnkgH/CbMH8ogfhN5AnUf0gI9H2bkEaQ1fADyAno6cAy6P+rf&#10;v7/wZrjxxvWBMvNIPKaTYRiGYRiGMR02nQzDMAzDMIzpsOlkGIZhGIZhTIdNJ8MwDMMwDGM6bDoZ&#10;hmEYhmEY02HTyTAMwzAMw5gOm06GYRiGYRjGdNh0MgzDMAzDMKbDppNhGIZhGIYxHTadDMMwDMMw&#10;jOmw6WQYhmEYhmFMh00nwzAMwzAMYzpsOhmGYRiGYRjTYdPJMAzDMAzDmA6bToZhGIZhGMZ02HQy&#10;DMMwDMMwpsOmk2EYhmEYhjEdNp0MwzAMwzCM6bDpZBiGYRiGYUyHTSfDMAzDMAxjOmw6GYZhGIZh&#10;GNNh08kwDMMwDMOYDptOhmEYhmEYxnTYdDIMwzAMwzCmw6aTYRiGYRiGMR02nQzDMAzDMIzpsOlk&#10;GIZhGIZhTIdNp8P5448/6MKFC7RkyRKaN28e7dmzh86cOUM7d+6U7/Cwbds2On36tHyUOSkpKbRg&#10;wQKaNWsWJSUl0Y0bN+QrDMP4cunSJVH+5s6dS7t376YrV67Qli1b5Kse9u7dSydPnpSP/IMy99tv&#10;v9GcOXNo9erVdPXqVfkKwzC+XL58mRYvXpymDty+fbt81VNPHjp0iI4ePSqfyRzUgfPnzxd1IMr2&#10;xYsX5StMuLDpdDjJyclUoEAB+umnn2jKlCnUuXNnWrRoEdWpU0cUtOvXr4sKbNeuXaIg3rx5UzyX&#10;mppK165dE+/x5cCBA/TJJ5+IAlytWjVq1KiRfIVhGG9ww5cnTx4aOnQo/fzzz9SqVSv6/fffqXz5&#10;8uJ1vfyhTOGmL5DyB9NaunRpatGihTCyXbt2FVK9l2GiHRjCjz76iIYPHy7KIMrKsmXLqHr16uJ1&#10;lDOUuSNHjtCJEyfSlUEVKMMvvfSSqEt79+5NZcqU4Rs/g2DT6XBQkb377rvi7g6VFSqmpUuXUv36&#10;9enUqVPCNK5atYri4uLEHRtaLosVK0ZVq1al4sWL08GDB+U33QYVJCo9FMwdO3bQ//73P/kKwzDe&#10;HD58mN544w3RkqmXP1RYVapUoePHj1OFChVEmevVq5foPdi0aRPly5ePatSoQfnz5xef9wWtK5Uq&#10;VRKVI8B3ooJk08kw6UF5e+2112j//v23yuCKFSuoVq1awmSiLkOvwciRI2nq1KmiPixUqJAog198&#10;8YWyBwLf+f7774tejI0bN1LRokXFdzPhw6bT4aAVBa0suXPnFuZw1KhRwlyWKlVKFCwUGIDWSlR6&#10;eK1IkSLiDg+to/isb2UG04kCN3DgQPrss8/E5xiGSQ+MIcrQe++9J8znsGHDhJH88ssvRWvnhg0b&#10;xPu+//57+vXXX8Xjr776SnTfoWWmf//+6cofnkOPBdi3bx/9+OOPNHPmTB7mwjAKUAZRRlAGX3/9&#10;dVGvLV++XPQAwnBu3rxZlLEhQ4bQxIkTxWsFCxYUZXD8+PHUp08f+U23gel88sknhdlEK+oPP/wg&#10;GmGY8GHT6QJQoFCA0Nr5wgsviArq5ZdfFgXu/Pnz4j3epjM2NlZ85pdffhEtMCrTiUoTd4vffPMN&#10;JSYmylcYhlGhl7+nnnpKjJ9GOURr57lz58Tr3qazdu3aosxhzFjHjh3TlT90EaLcoTI9e/asKLdv&#10;v/02V3oMkwkogxhTjVbPGTNm0IsvvijKIOpAlDFv09mwYUPxHHohMCTGF5jODz74QJRBDEv7+OOP&#10;lb0STPCw6XQ4aP6HccRkg2nTpokCh8qtbt26NH36dNFNh252dLdjjCYGWzdv3lwUOLzeo0ePdJUe&#10;TCe63vVxL3//+9+V3fAME+2gQsKYrzVr1ojyhIoO5rNixYqiKw+tnRgCA3M5e/Zs0c337bffijKH&#10;8Zrt27dPV/4wRg2tNPhe9FSgNQbjRtl0Mkx6UL769u1L69atE3Ugev1QB6L7HGUQvX6YaISeO5Ql&#10;jPdEfYhyh78TEhLkN90GpvPVV1+lrVu3CgOLIWyBTsRlModNp8NBRQQjie6FESNG0LFjx8SAaRQm&#10;3KXBjKLiwh0dChJeW7lypShwGAODMWaqSg8Vot6dt379+lvd9AzD3AbDVPTyh+5ylC/cCC5cuFCU&#10;P4wfgyFFGcLsWYwfw5hrlDmUR1SUvuUPoJJETwQqSkwQRIspvo9hmLSgDKIHDy2ZqANRrlAPolyi&#10;bKEMoh7EbHaMvcYMdrR24jW8b+3atfKbboM6cPDgwdSvXz/xnRjmwuXPGNh0RjkwlujCw12croxm&#10;9DEMYyyq8ofeBYZhrIHLoLWw6YxyMN6lTZs21KRJk1sKdC0zhmHCA+PQ2rVrd6vsNW3aVHTPMwxj&#10;DZiVjuEvehls3LgxDyczETadDMMwDMMwjOlE1HRijATWscOgexbLzcKEEjsu8I2Z1iVKlFAeM4vl&#10;JmH5G4zhsxMYylSvXj0x4VN1zCyWm4QNLyJqOlEBf/7552IyDAofi+VWYZYzVg2wG5jIglnXqmNm&#10;sdykLl26iEkmdgLHhVnWXAeyokFYijHiphM7AjCM28F2ibjLsxtYwgezpBnG7WCBb7uZTphNrMnK&#10;MNEANsZg08kwFsCmk2EiC5tOhoksbDoZxiLYdDJMZGHTyTCRhU0nw1gEm06GiSxsOhkmsrDpZBiL&#10;YNPJMJGFTSfDRBY2nQxjEWw6GSaysOlkmMjCppOJLNr1p2vXPP+7HDad0cm1G9fo8tXLnv9TL8tn&#10;mUjgVNOJHRl522/GDbDpZCIDoigWaf7+e6LGjbEXINGgQUQLF8o3uA82ndEFNr5IuZZCdWfUpcfa&#10;PUaFxhaiP7X+Ey05sIRSr/O+zpEgENOJtQSxLSLMoPdj1FUA1xWP8T/A897vx2Ps2w3hbwjfcfXq&#10;VfG6L4GYzrZtic6dkw8YxsGw6WSsZ84cotdfJ7rrLqIYLftly0Z0772ev/H8vHnyje6CTWf00Htl&#10;b6o0pRLdG38vxcTFUEz8bWWLz0aPt3+cflj2g2j9ZKzDn+k8ffq02CGvVq1atHLlSjp16hSVK1eO&#10;ihcvTuPHj6cbN25Q/fr1xe5irVu3FmayX79+VLp0afG5S5cu0erVq6lYsWJUsGBBOnv2LJ08eVLs&#10;hATNU8S2QExny5akfZd8wDAOhk0nYw3adRaaMIHohRc8BjMjvfeex5hevuz5jEvwZzqPHj2qee7X&#10;xVZhbdu2FRUeKqoCBQrQ6NGjRctKlSpVRIXWUquFUOENHjxYvF6yZElRea1du1bs+JA/f346cOAA&#10;HT58WBTyfPny0ezZs0V584VNp7G0W9SOYlpqBjNBU2IGwmstYmjMxjHimqiuC2M8/kwndgyDiRw6&#10;dKhovRw1ahRNmzZNlK28efPSrl27qEGDBsJ8NmrUiLZu3aqFq/dE2Rw2bJgwldWrV6eDBw8K89m4&#10;cWPxXYsXL6Zz586JcpqCXh0JYgKMabVq1eQzamJjuaWTcQdsOhlrmDmTqGlToqxZ1UZTpb/+FU0P&#10;8gucjz/TiT2hCxcuTIMGDaJ9+/Zp/nwCTZ48WfPel4XZ3LRpE9WpU0dUcKjwtmzZIvZMR+XYv39/&#10;2rFjhzCsMJurVq0SxhSV7IoVK8R78N34X0c3O2w6jeNsyln6Z/d/qo2mQve0uYe6LO0iuuEZ8/Fn&#10;OnFzhvKHbWFRVvv06SPKD8pcqVKlaOHChWIrTdC+fXtasGABlSlTRjzG3zCpMJYwmIcOHRI3iLiB&#10;3LlzpyjHaDW9ePGieD9o166dMLFff/21fEYNm07GLbDpZMwFkVIzS6LbXGUsM9Nf/hJVphOGcNu2&#10;bbRhwwbKkyePqCDRcomxYOjumzFjBvXo0UOUmU6dOolWlapVq4oWz1mzZtGcOXNEgT5//rwwnmhx&#10;we+h1QXvQeWIik8H3YeJiYmia+/XX3+VzzKhcvzicXr5h5cpa0JWpcFUKiGGssRmoWIji9Gh84fk&#10;NzFm4c90wgCiXOA9uIHDjR96GVBu0IOwZ88eURZRJuvWrStu9N5//33xGC2kixYtotq1awuTOX/+&#10;fFG+Ro4cqd1zzxQ9GTCd3jd+IJDudTadjFtg08mYS5s2RPfcozaV/pQrF9G4ca6ZtunPdKLyweQD&#10;/A/Ticpq+PDhwkRWrlxZVHD4Hwbyu+++E4/RkoJxZJ07dxatozVq1BDPo9WljZb2vXv3FpUfvqNI&#10;kSJpJjOg8jtz5oyoKLmlMzxu/nGTlh1YRtnjsqvNpT81j6H5++bLb2PMwp/p3L9/P1WqVEnczOGG&#10;D2M8YS5xwwbjiLKJ1kmM3+zZs6cor2PGjKGyZctSw4YNRVlcv369eB1lFZ/HMBncAOI9y5cvF3We&#10;N2w6mWiCTSdjDgismtGhLFnUhjJQoYv9+HHP9zkcf6YTLZLowoORxFhNvB+VEcZsohUTZQUtJ5ig&#10;gAoPldXUqVNF1xy63THODIYT3eiY2HBcSzdUeKgw0UqDMWa+FR7g7vXwaTW/Fd0Re0fm4zgzk/a5&#10;e1rdQwfOHZDfyJiBP9OJ8oFyhRs7/A2hXOkz0QG62vEY/wM8j8d4n/4ZfB7foz/2/k5f2HQy0QSb&#10;TsYczpwJvYXTV9mzEyUlyS92Lv5Mp15ZeVdOqMi8H6sqPLyO93k/1is8oFd4GcGmMzyOXjxKT3d+&#10;OnTDqaulp7XzyvW03a+McfgznZGATScTTbDpZIwH0bFJE7WBDFVDhsgvdy7+TGekYNMZOqcvn6aP&#10;B39MWRKyqI1ksIqNoW+nfHvrhoExFjadDBNZ2HQyxoLKskMHtXEMR5hU5HDYdLoLxK7tJ7dTroRc&#10;4bdy6tK+59F2j9L2U9vlrzBGwqaTYSILm07GWLDL0OOPq41jOHr0UaK1ax09qYhNp7u4fuM6lZ9Y&#10;3rP4u8pAhqjsCdlp2PphlJyaLH+JMQo2nQwTWdh0MsZx5AhRo0Zq02iEcuYk2rBB/pjNQAuvH0PM&#10;ptNdTNk8RXSHq4xjWEKracsY2nl6p/wlxijYdDJMZGHTyRjHpEnBLf4eilatkj9mMzBTf+JE+UAN&#10;m053kbVhEOtxBqv4GGo+p7n8JcYo2HQyTGRh08kYA1o5X3xRbRSN1EMPYVVz+aM2ArP1/Ux2YtPp&#10;HhIWJHj2UlcZRiOkfXeuxFxUY2oN+YuMEbDpZJjIwqaTCR90Lc+apTaJZsiOM9nPniX68Uf5QA2b&#10;TneAmNVibgu1WTRSCZrxjMvFSygZCJtOhoksbDqZ8Nm9m+jhh9UG0Qy98or8YRvBpjMquHr9KtWe&#10;VpvuaX2P2igarfgYajC7AaXeSJVHwIQDm06GiSxsOpnwGDmS6G9/U5tDs4Tf27cPK6fLg7ABbDqj&#10;gjPJZ+jxjo8bt0SSP6G1s1UuSpyXKI+ACQc2nQwTWdh0MqGD7SnNWB4pEN11F9ySPBAbwKYzKhi8&#10;drDhSyT5lWY8G85sKGIlEx5sOhkmsrDpZEJn4UKiO+5Qm0KzhVnyPXvap7WTTafr2XR8ExUcXtDc&#10;CUQZ6JHWj9CNmzZq2XcobDoZJrKw6WSCBy0uly4RFSyoNoRWqUgRNp0GwKbTP9dvXqfiY4ubsy5n&#10;ALon/h66lKqVOSYs2HQyTGRh08kED0xniRLmr8npT8WLs+k0ADad/kk6mCTGVqoMoSWKi6Gmc5vK&#10;o2FChU0nw0QWNp1M8Jw+TfTcc2ojaLX27PGY4EjDptO1IEaN3zze+rGc3kqIof/2/S9N3TFVHhUT&#10;Cmw6GSaypDOdCLCnNVNx5swZ8fexY8do//79dO3aNfH4nJbzd+/eTampqeJxcnKyVu/vofPnz4vH&#10;KED79u0Tn8NjCIX84MGDdFOxTSBeZ9PpMNavVxvASAgtrlevygOLIGw6Xcu2E9vo4yEfR2QsZxpp&#10;v5+4kGexhwObToaJLOlM58WLF6lUqVLUpUsXOnDgAJUpU0ZUlKNGjaJLly5RxYoVqXPnzlS/fn2t&#10;rr9KcXFx1L59eypbtqz47KBBgyghIUEUou3bt9OSJUvo22+/Fe9HxQaT6Q2bTgdSvrzaAEZKHTrI&#10;A4sgbDpdy8gNI8Ve6EojaKU001l/Vn0xvpQJDTadDBNZ0phOtETCbI4ePZp69uxJ33//PW3ZskW0&#10;etaoUYMWLFhAvXr1Eu/Lly8f7d27l+rWrStaPVGY165dS5999hmlpKTQypUrqVu3blSrVi06cuSI&#10;aD2FYUWLKYDZxPfcuHGDTaeTOHqU6Ouv1eYvUsKEIkUruqWw6XQlN/+4SS93f9m6dTkzk3YMT3Z6&#10;kk4nn5ZHxwQLm057grYohHBUL0uXEo0YQZrHIFq0yPO8T1sV42DSmE60SjZu3Fi74CPE/40aNaLj&#10;x4+LyrJ69eo0adIkGjZsmHhv8eLFaePGjdS0aVNRaPAZfP7TTz8VxnLTpk3Utm1bqly5sjCt+A60&#10;muqmE93xaCWtWbMmvfnmm+I5xuZoNxdi8o7K+EVSf/oTaXdI8iAjBJtOV1JkbBG6q81dahNotTTT&#10;+UjHRyjpQBIvnxQibDrtCUwlwucTT6QN7ViOWbMUNHUqUXKyfDPjaNKYTnSnT5w4kTp16kTly5cX&#10;f6NbfefOnfTdd9/Rtm3bqGHDhmIcZ+7cuenkyZNUpUoVYSrRoomxnkWKFBEtm+PGjRNGNDExkRYv&#10;XixMKLrY0bIJ0NKJ7nm0iubJk0c8x9gYXLfp04nuvDNtVLCLqlaVBxoh2HS6jq0ntlK2+Gz2aOXU&#10;pR3Lc52eo+RUroFDgU2n/Th4kDSfQPSXv6hDO5QtG1HFip6WTy25GAeTxnTCCEKbN2+m4cOHi27z&#10;Bg0aUNGiRcXkIBjG/v37i+7w5cuXi+7xefPmUd68eWngwIHidbyvYMGCoqUUhhLjPCtVqiTGiaKL&#10;Hd/vDR5z97oD0K6lMhrYRdj7XbsJihhsOl3H5K2TI7YuZ2Z6suOTdPzicXmUTDCw6bQXJ04Q/fnP&#10;6pCuUpYsRGXLyg8zjiTdRCKrYdPpELp0UUcBuyhHDqItW+TBRgA2na4BMenA2QP0YrcX7dXKqatl&#10;DE3bMU0eLRMMbDrtA0bqoftcFc796ZFHiHbskF/EOAo2nUxgBHM7GinVry8PNgKw6XQNiEn5fswX&#10;2XU5M5NmOtsuait6mpjg8Gc6MecAvXMQeu6QxpcvXxa9fgB5A8PL0IuHvwGGiWFlF/16wETisT6U&#10;DM/jsT6fwZdoM51Ill9/JfrnP9VhPFBh/mgk2xmY0GDTyWQOBtCMGqUu9XZT3rxEq1fLA7cYNp2u&#10;4UzyGXqt92v2bOWUuqfNPTyuMwT8mU5MlIUBbN68OR0+fJhmz55NderUEau0XLlyRcxbwBKAmOOw&#10;Y8cOMSEWf0Pz588XxhJLCuLx0KFDheHE3IjatWuL+Q26efUmmkwnfDpaKDH3UxXCg9XjjxOtWWOf&#10;jekY/7DpZDJn5crQ+0AioQYN5IFbDJtO17Dx+EbKEZ9DafbsoiwJWejV7q/KI2YCxZ/pxOtYkQXL&#10;A6JFs1q1amKjE6w/PX36dLGiC8wmJsZiPeqffvqJ5syZoxX/s1SyZEmxxCAMKlpHK1SoIP7HMoIo&#10;++3ataNFmAnjQzSZTkwNyJ1bHbpD1f33EzVsiFZq+SOMrWHTyWQMuovatlWXdLuqcWPPcVsNm05X&#10;gHj0028/eWatK8yenfRo+0flUTOB4s90wlCuX7+eWrZsKSbTYkk/tE5i4izWrcZa09iVD5NisRoL&#10;jCdWd0G+wWTZhQsXit/AY7RuoiW0QIEC4rvHjx8vTKo3WDYQLaf58+eXz6hxg+mEKfz4Y89MdFXo&#10;DkeYR7p7t6cllbE3bDqZjNECJj3zjLqU21UPPeQxgFbDptMVpF5PpaJji0Z+y8sAdHeru2n3aa2m&#10;ZQLGn+nUx2HCfGJ5QBhCGEcYxrFjxwojiSUBsUoLuuD79u0rNkLBGE+sXQ3DiufxPVijGmM59bWr&#10;e/ToQbNmzRLf7020tHTu3UuUNas6bBuhKlU8yy8x9oZNJ6MGYzk7dya69151Cber7ruPTWeQsOm8&#10;TcXxFemO+DtsPZ7zlmJ5Fnuw+DOdGI+JNacLFy4sjOfIkSPFFs9orUR3O8pKoUKFqFixYrRmzRo6&#10;deoUff311+I9MKVoFcXnsREKNkeB+ezdu7d4jFZSjAv1JRpMJ1o5n3pKHbKNVPXq3M1ud9h0MulB&#10;H8WECepS7QS1bi1PxELYdDqeC1cv0Cs9X3GG4YTiYsRaokzg+DOdMIAwjvpMc9RPeIzn9cd4DcLf&#10;AH/jPfpjGE081mez43881ltRfXG76UTS/ec/6lBthl56yfObjD1h08mkZ9s20m7l1SXaCWrTRp6I&#10;hRhoOlFJYfKCXgFiFi0+q1dqR48eFS0seAxhfBnerz/Ge/EZfBagdeXQoUNiUoMKNp1aJXXjOq07&#10;so6ytbT/WE5v/bPbP+UZMIHgz3RGArebTswuV4Vps4Qu/IUL5Y8ztoNNJ5MW3I1XqqQuzU7RW28R&#10;LV0qT8giDDSdy5Yto//+97/CKKK7D5MaMJYMM2SnTp0qZsdirBl2Dtu1a5eosPDcr7/+qlVM50T3&#10;Hj7ToUMHYTwxGxczZ/EdKuPJppPodPJperD1g85p5ZT61w//kmfABAKbTmvZvp2oVCl1mDZTdepE&#10;Zj4p4x82nUxaLl4keu45dUl2kgYMkCdkEQaZzgMHDlB8fLwYI7Zdi9gYC4ZKqV+/fmLL2Y8++kgY&#10;SUxY6NSpkzClMKlnzpyhV199lVatWkU9e/YUnylXrpwwpjCo6Nrr3r275sVvm3G0kOL1yZMn08yZ&#10;M+Wz0QnW5syZkFNp7Oyse9vcS/V+qUc3/+AaNhDYdFoLFnBXhWezhWWUbDiSidFg08ncRgt+NHWq&#10;uhQ7TYMGyZOyCANMJyofLCqNrvGiRYtSUlKSWCcQYPbspEmT6IMPPhCP0QqKWbLNmjUTawNiXNlz&#10;2s0CTCUmNAAs94LHWNYF5QyTIrDWoA4mSowbN446duwoFsGOZnqt7EVZ4rMojZ2tFR9DL/V6iVJv&#10;pF90nEkPm07rOHLEuEXgQxE6vFClMfaCTSdzGyx0liWLugQ7Te+9RyTHNFqCAaYT2+lh9xIsw/La&#10;a6/R4MGDhfnErNn27duLpVk+//xz0c2OVs8+ffqIFlAYSbSQYmkWtIC2atVKLOGCz+7fv1+sH4iK&#10;DWsCbty4Uf7abaK9ex1jaGtMq+GIZZLSCcMBWsZQ0qEkeTZMZrDptAYkcZ486tBspXh+pP1g08l4&#10;0K6DlhvUJdeJevJJzKCRJ2cBBnWv62CNQEwYwrp+2OkEy6/AlB48eJBKlCghxm1iMhHWEMQ2feiO&#10;R2WKSUMwqPgMjCQMFVo4YTy7desmKjhfot10Xrp6iWKa+Zg5Jykuhlb9vkrEUiZz2HRaw4oVRHfe&#10;qQ7NVgrWAmM7uWjYBzadjIcdO4iyZ1eXXCfqkUc80yatwmDTCbOIsgFhPCYe6+Cx9/Ir+mPddOC9&#10;3o9V3+FNtJvOd3u968xWTl3asf+7x79pw7EN8oyYjGDTaT7oYNLui5Vh2WrpYzszCH1MBGDTyXh2&#10;Hho2TF1qnSwMFbAKg02nlUSz6cSOPtlbZlebOQfpjrg7aPmh5fKsmIxg02k+hw7Zo5VTF8aVHjgg&#10;D46JOGw6GaLlWmXlplZOXdjk16pbXDadjgOxp9GcRs5u5ZTKEpeFhq4beqt1m1HDptNcMHpn6FCi&#10;nDnVITlS+r//kwfIRBw2nQxR5crqkuoG/fqrPEmTYdPpOC5cuUDPdn3WcWtzKqWdQ96f8rLp9AOb&#10;TnNZu9bc/dXD0ZIl8iCZiMKmM5pBKyCW5HFjK6euyRZtE8im01FgiaGp26fSfW3uc43p/HLYl2w6&#10;/cCm0zy2brXPWE6VCheWB8pEFDad0cy+fe5ZIikjJSbKkzUZNp2OAROqthzfQn9q+yd3GE6pHPE5&#10;6Lcjv8mzZFSw6TQH3Os0baoOwXYRRludOSMPmIkYbDqjEUQILCdUo4a6dLpJmMVuBWw6HcOMnTPo&#10;/oT7XTGW01vZ47OL9Tp5d6KMYdNpDthd97HH1CHYLkK3/9GjPJM90rDpjEZgOuvVs99obzME04mI&#10;iHM2EzadjuHn7T9TTKzauDlaCTH0UKuHaP/Z/fJMGV/YdJqDFtrovvvUIdhOevppj/FkIgebzmgk&#10;JYXonXfUpdKNeuUVRHZ58ibBptMR3Lh5g76Z9o1YUF1p3JwuzUyz6cwYNp3Gc+0aUdu26tBrN6Gd&#10;xWsnYCYCsOmMNtC3sGuXuycP+erll9l0ZkI0mc7NxzZTjsQcasPmBmmmc9OxTfJsGV/YdBrPkCFE&#10;d9+tDr12VN263MUeSdh0RhtO6QcxUg8+SLRli0wAk2DTaXu2n9xOnw39zL2tnFB8DFWcVFGeMeML&#10;m07j6dFDHXbtKow9xYgrJjKw6Yw2Ro1Sl0Q3CzP058yRCWASbDptz4J9CyimhcKouUkJMVRmfBl5&#10;xowvbDqN569/VYdduwo7FLHpjBxsOqMFLZ1Fn0KuXOqS6HbNmGFunwqbTluDsZxPdnxSbdTcJM10&#10;PtvpWXG+THrYdBoLzNtf/qIOuXYWZrKj04+xHjad0UJyMlHNmkR33KEuhW7Xf//LpjMDosF07j+3&#10;n+5NvFdt1NymJjF0/abJY5gdCptO4zh/nqhDB3W4tbtgOqdMkSfCWAqbzmgBC8Hff7+6BEaDMIOd&#10;TacSt5vOS1cv0fgt4ymmpcKguVHNYmjt4bV07cY1mQKMDptO4xg/3tltGJ07yxNhLIVNZzSgBTVq&#10;0kRd8qJF//wn0c6dMkFMgE2nbVl+aDnd0fIOV+0+lKm088zePDudunxKpgCjw6bTGFJTYR7UodYp&#10;+vvfiaZNkyfEWAabzmgAhuhvf1OXvGjS22/LBDEBNp22pczYMq7bfcifsrbMSmeSec8/X9h0hg+m&#10;B6xbR/Tcc+ow6yQNHChPirEMNp1uB13Kv/5q/z3KrNC778pEMQE2nbbl3b7vRk8rpy7NZMfPjZcp&#10;wOgEYjpRJ7Vt25a6desmymzTpk2pTJkytHXrVrpx4wb16NGDypcvT5MnTxaPZ8yYIV7//vvvhYHc&#10;vn07ValShRo0aEBXr16l8+fPU+3ataly5cq0D8OcfHCi6XzxRXWIdZr+9z9PRyBjHWlMJwpbRvJ9&#10;3fex6jnVY1/wPJtOEzl1iujPf1aXuGjTnXd6btHNgE2n7cAM7koTKlH2hOzRZzq1863yc5UM4260&#10;EojpXLJkCXXq1Ini4uJo5MiRNGHCBFF2v/zyS9q1axfVq1ePkpOTqVq1asJEvv/++8JcJiYm0vr1&#10;64Xh3LNnD40ePZqGDx9OgwcP1u77fxXPVa1ala5hCx8Jro/TTOeVK0TPPKMOsU7To496qkjGOm6Z&#10;TmR+FK5PP/2UKlasSCdPnqSFCxfSRx99JAoTChUKDQpe6dKl6eLFi1o9e1YUInwJXkPhQUH98MMP&#10;xd0f7gJHjRpFH3zwgSjseOwLm04TgRHq1Utd2qJRGPW+erVMHINh02k7MIHoo8EfRZ/hlMLOS63m&#10;tZKpwQB/pvP06dNUq1Yt2rt3L7Vs2ZI6dOhAmzZtops3b1LhwoVFvTZkyBBRb8VqThAGFe/HY7R8&#10;ohwVK1aMUlJSaMuWLfTdd99R/fr16fDhw6LOLFeunDCsOiVKlBCmFfVuZtjJdB45og6vTpWLO3ls&#10;SZqWThQGdAUMHTqUfv75Z/rPf/4jCk/nzp1p6dKlwozizm7+/Pmal+klCt+kSZNo586dojDhLg+m&#10;84p2K1S8eHHavHkz1ahRQzyuWbMm7d69W/4Sen1vit+Ccc2TJ498ljGUNm3UpSxahUXiscbHGRPG&#10;urHptBUwAWsOr6EscVmUhiwqFB9DTec0lSnCAH+mc/ny5VSqVClhBl977TVq3rw5LVq0SDS6oLJc&#10;sWIFtW/fXrRWwkxu3LiRihYtKhpU+vXrJ+pJNMrojTZ4L4T3nThxgipUqCC+yxuntXS+9JI6vDpV&#10;iYlER4/Kk2NMJ43pRMFBoUQhWrNmDX388cfieRhLdBWgMKLiPKflfpjJVq1aibtAmEq0Vk6fPl3c&#10;CcJQNmrUiGbNmiW6KVAB9O3bV5hVHdz1de3aVZjUt82c4BGtoFXZLX0gRgrG04wudjadtuLmHzep&#10;5rSaUTeBKI20c/96xNd0/QYPWtPxZzpRd8EEooEEZXXHjh3CEDZp0kQr3j+Khhn07rVu3Vr0AKJR&#10;BuYTj6tXry7qRvQYNmzYUDTSHDt2TIwFRVc8uuXRmIP60BsnmU7NClCOHOrQ6mTNnClPkDGdNKYT&#10;hQHGMykpSdyd4U4PoEUTBhJ3cGfOnBHjWlDgunfvLu7sTp06RYUKFRJ3iQMGDBAFF4OmV65cKQZh&#10;47E+3kVH/y2IWzpNQLs7FyvgqkpYNAtpsmGDTCQDYdNpK2A6y0woE7Vd67oeSHyArl5P27IWzfgz&#10;nTpoyUQvHOoptFoePHhQ1FV4jAaTAwcOCAOKx6mpqbR//37Rc4fHMJHoTsfnUPdBx48fpyNHjoi/&#10;fXGS6Xz9dXVYdbrq1pUnyJjOLdOJwoLWyPj4eKpUqZIwiBjPos+6wx3cTO12AHdvGNuCQoaudhhR&#10;zOSbM2cOXbp0SXSr16lTR9z5oQW0WbNm4q4P34nC5Qt+l8d0Gox2d021aqlLF4u0TIsmDZlYBsGm&#10;01ZUnFCRcibmjHrT+WDrB9l0ehGo6bQSp5hOdEG7deU97MfOWEMa04m7O3QX4M4NjyE81mfb4TGM&#10;pPfr+BvP4W+AAoTP6Hd0uDvEY/yvAp9j02kwq1apSxbLoyJF2HR64TbTCZP1nx7/UZqwaNOdCXfS&#10;gr0LZMowbDpDA+GySxf3dp7lyoUeXeOrBSY9abrXIwGbToOBuX/5ZXXJYnkE05nBTVDIsOm0DWdT&#10;zlKW5lE8gchbcTEUtyBOpgzDpjM0rlwhyptXHU7dov/+l02nFbDpdBNobV6+XF2iWGll9HRFNp22&#10;ofj44lHfrX5L8TGUe1Bubu2UsOkMHlQrhQurw6ibhP1TduyQJ82YBptON3HgAFH58uoSxUqr48dl&#10;ohkEm05bgK0fi4wrwqbTW3Ex1H5xe5lC0Q2bzuDB4unYp1wVRt0kDB2YM0eeNGMabDrdBNZ9yJZN&#10;XaJYabV0qbF9KWw6bUGjWY0oW0I2Np3eio+hz4Z8RpdTL8tUil7YdAbH6dNEZcqoQ6gbhfm32uVg&#10;TIRNpxuAeercmejJJ9UliZVeGDmemioT0AAMMJ1YciUhIUFso4dt8zBBDytIYE1cfc9mbMuHlSAW&#10;L16sXfabtHr1arG6BLbbQ1nCsixYcaJdu3ZiEWqsKIEFrvEd2G1FhVtMJ0zV812fZ8PpKy09nujw&#10;hBjrGu2w6QwcdKt36uRZ2lgVQt0oLBnutUspYwJsOt0Abs2KFlWXIlbGspnpxCoRWJoMqz1gwwRs&#10;ytC/f3+xJd+3334r/i9Tpowwj2XLlhWVZ5EiRcROJzCV+H5UXmvXrqVBgwaJLWj79OlD06ZNE4td&#10;w5yq1gl0i+k8f+U85YzLqTZe0SzNdD7W4TE6cemETKnohU1n4GCupRYylKHTrbrnHqLvvpMJwJgC&#10;m043sHGjugSxMtfBgzIBDcCg7vV169ZR/vz5qU2bNqKVE2YRLZ6olMaMGUMjRowQZQbr6WJjBmwv&#10;i+XIYDCx7Sw2WkALJ/7GLirY+xmmFEubYWs/GFodPI/fGz9+vNj8wclg1508g/JE9w5EmSkuhvqt&#10;6idTK3ph0xkYMJxJSdHVyqnro488rbyMObDpdAPFi6tLDytzffqpTEADMMB0oizAQF6+fFlswIBd&#10;vNAKicfYRg+bM/Tq1Uu8B9vMwjCiKx6VFlo0sWvKl19+KX5n1apVYpta7AiG52FcixUrlmbfZ7Sc&#10;YtvaHj160OzZs+WzzqT3qt6UNT6r2nCxhOmMnRtL51POyxSLTth0BoYWGpQhMxp0//1Eu3bJhGAM&#10;h02n00F0wDaiqtLDylyaQTMMA0wn9mkeNmyYaHlEwYThxPhNVJTdunUT2+599tlnYvwmKimM16xV&#10;qxb169dPdLOjNRPd6tgNDGZ0w4YNtHDhQjHGEy2n6KpHefPFDd3rTec25VbOzIRxrs1jaMaOGTLF&#10;ohM2nYFRp446ZEaL0HnImAObTieDiSH33acuNSz/eucdIq/u5rAwwHSiFRItlOg2R+smyga611es&#10;WHFrVzCM58QkIuz/DGBEly1bJvZ2BnjfmjVrtDv1XbcM5pYtW8SEo4xwuuk8d+Uc/eOHf/AEIn9q&#10;GUOzdjl7GEW4sOkMjJIl1SEzWlSxIi8UbxZsOp1MmzbqEsMKTFheyqhxnQaN6YwETjadqddTadym&#10;cXRP23vURot1W/Ex9EKPF2TKRSdsOjMHo2+mTiW64w51yIwWff45z2I3CzadTkUzCmJMoqrEsAIT&#10;TKdRFRCbzoiAVs5nOz/LrZwBKkerHDLlohM2nZmzcqVnBrcqXEaT7rqL6NtvZaIwhsKm04mg2zTa&#10;+z+MEG7nf/oJfdQyYcOATWdEGL1hNGVpkYVNZ6DS0unpVk/L1Is+2HRmzP790bUQvD9hFULGeNh0&#10;Og30f0ye7FncXFVSWMEJUxUPH5aJGwZsOi3n2o1r9ETHJ9TmipWhHm37qEzB6INNZ8YMHqwOkdGs&#10;o0dl4jCGwabTaSxbRnTnneoSwgpemIgld/sJCzadloK40WtFL7q37b1KY8XKWPcm3ku7TkfnmjBs&#10;OtVg0kz16uoQGc06dkwmEGMYbDqdxJUrvCan0cLqxwkJMoHDgE2npWw/uZ2yxmXlbvUQlCU+C03Y&#10;MkGmZHTBplMNOtCeeEIdIqNZTZrIBGIMg02nU8Ct6JEjRE89pS4drNDVrJlM5DBg02kpU7ZP4XU5&#10;QxRM59hNY0XsjTbYdKoZPVodGlkygRjDYNPpFC5dInruuejcl8xsYbPd82Hu1MKm0zLQyll4ZGE2&#10;naFKS7fXe79ON27ekCkaPbDpTM+mTUT586tDI4to4ECZUIwhsOl0CkuWsOE0S9mzh9/FzqbTEmCU&#10;KkyqILZ1VBoqln8lxNBLPV6iM8lnoq61k01nWtCBVqqUOiyyPMKandiLnjEGNp1OAbvnqEoEyxjF&#10;xcmEDhE2nZZw/eZ1+lf3f6nNFCswYRysZtrf6PNG1LV2sulMC0znP/6hDoksj3Lk8IxsY4yBTafd&#10;wRqSPMLbfDVuHN7tLJtO00m5lkJJB5Po/jb3q80UK3BpxvP1/q/T9RvXZepGB/5M503Nhd3Q4gD+&#10;B6ifMnsM9M/orca+j/XP6I99iaTp3LaN6N571SGR5RFMJ4Yg8A5FxsCm085gHGfv3uqSwDJWWIYK&#10;e9mHCptO01m0fxHFNPcYJqWRYgUuLQ0fbPegGB8bTfgznStWrKC4uDjq1KmTFg5O07p168TjIUOG&#10;CDN57NgxSkhIoM6dO2tF/iwlJydTly5dKD4+nvbv3y8M5JgxY6hly5a0cuVKUb8tX75clPvx48en&#10;Mas6kTKdKSmevTFU4ZCVVg8+aNyOydEOm047gymF2KpRVQpYxgqm88wZmfAhwKbTVC5dvUSlxpTi&#10;sZxGqmUMJR1KkikcHfgznadOnRJmctKkSdr9fm+qUaMG7d69mxo2bEibN2+mJk2a0KpVq2jKlCni&#10;9WHDhtHYsWNp69atwjju2LGDatasSYcOHaIyZcrQlStX6PPPPxeP8Ty+y5dImU7tFLh6CVBoDV67&#10;ViYcExZsOu0KWjn//W91CWAZL0zSGjJEJn4IsOk0lZWHVlL2uOxq88QKTZqBLz2mtEzh6MCf6UQ3&#10;OIzlJ598Ilo5a9euLZ6bMWMG/fTTT1S+fHm6ePEiHT16lBo1aiTM6IEDB+jatWtUvHhxmj17Ng0d&#10;OlS0aMJIntOcYunSnjQeOHAgTZ06Vfytg+/H5/LmzSufUWOG6eRRW8GpZUuZcExYsOm0IzCcAwao&#10;cz7LPHXsKC9ACLjYdF65foWOXozcfnCXUy/Tj+t+pGwJ2dTmiRWaEmIod//cMpWjA3+mE/VRamoq&#10;rV69murXr0+1atWiq1evii7zn3/+mSpWrCiM5N69ezUjGCu62nft2kUpKSnCPC5dupR69OghTGfl&#10;ypW1UH6JChQoIB5369aNFixYIH/JAwwtfg8tqplhtOncsoXooYfUYZClVrVqPK7TCNh02hG042MZ&#10;H1XOZ5knNp1Kjlw8Qt2Wd5OPrAXxYdr2aZSlRRYey2m0tPR8f8D7MqWjA3+mc+TIkTRixAiqV68e&#10;TZgwgRITE8X4zS+//FKUX5hPtITCjMJAbtiwgSpUqEBt2rShfv360ZkzZ6hYsWL0/fffi1ZQdJ1X&#10;09xK165dqWTJknT58mX5S7eJRPd6bu1eQxUCWRnrgQeMb22ORth02o2LFz0Lg6lyPctcYfPhoyG2&#10;6LnYdKKVs8eKHvKRtWw4uoE+HvIxG04zpKVpjsQcVGJMCbrxR3QsneTPdOqtmMePHxeP0QqJCUJ4&#10;HqC+wvhMTCjC3wDvPXjwoGi1BCjn+AxaSIH+HeiWV2Gl6cQhr1lDdPfd6hDIylgPP+y5BvKyMyHC&#10;ptNOIDevX6/O8SxrFOq4TjadhiNiw/AvePKQmdKM52c/fSbWP40G/JnOSGCl6YQvLlZMHfpY/oUh&#10;CVoYZ8KATaedmD2b6G9/U+d2ljXq3z+0W1k2nYZz/sp5uqflPWqzxDJGmum8u9XdtP1UdCydFM2m&#10;E2ENG9u99po69LH8K2vW8FbWY9h02ocZM4hefFGd01nW6e9/Ry0gL0oQsOk0lNTrqVR1alVu5bRC&#10;8THUbE4zsSyV24lm03n+PNErr6jDHitwoV2CCR02nXYA7fUvv6zO4Sxrhf4TNp1piITpbDarGeVM&#10;zMljOa1Ssxhxnd1ONJvO/fvVIY8VnLQsxIRBGtOJtcbOa7dDWNAWZhDCUhAYAK3vpID3oPLUH6PA&#10;4DGeB3ge78fndLBrA5aOUBH1phODzSdM8LTbq3I4y1rlykW0a5e8OEHAptMwbv5xk2pPry1a4JQG&#10;iWW8WsTQsYvH5BVwL9FqOlEdlyypDnms4IQqwk+oZzLhlumE+cN2Xtg1AYvZHjlyRGwDVrBgQfEY&#10;i95iNl716tWpUqVKYkkIFBYsBYEFc7EsBF7HIrply5alUqVKicK9ZcsWKly4MBUtWpTWYNqcD1Ft&#10;OtGihpnqWJhclbtZkZHPAs4BwabTME5cOkH3J97PrZxWqmUMDV4zWF4B9xKNplOrYqlcOXWoY4Um&#10;zd6QbHdjgiSN6YRpREvl6NGjae7cuWKbL+wfe+LECWE2sYcs1izD0hDYsQFLR2BHBbSMtm3bljZt&#10;2kR58uQRrZpLliyhXr16iQV29+zZI5aYwGK5eouoTtSaTrRwwtzwepz2UyYGLEPYdBrCzJ0z6e0B&#10;b3MrZwT01civRDx2M9FoOrXqm7e7NFiPPOJpM2KCJ033OgIOtvfCYrdo5cQCuSdPnhSVJUwnFsvF&#10;4rmgRIkStH79emratKkoNKNGjaKFCxfSp59+Kowl9qlt3bq12MEBC+biO7AXrW460QWP12FK33rr&#10;LfFcVICgjlukDh24hdOuKlDAs5hdMLDpDJtLqZfow8Ef8uShSKlRDN246e71OqPNdGpVL337rTrM&#10;sUIXuti1sMmEQJqWTixwW7VqVdq3b59o8RwyZIjoVsfz2IEBe9G2atVKtGx+/PHHogv+Wy1H65Xp&#10;tm3b6OuvvxaGddasWTRo0CBq1qyZMKf4TnwHChjA9+N7oM/RxRwtwHA2aMCr89pd2k1UULDpDAvE&#10;g03HNtH9be9XGyKW+WoaI66Dm4k201m3rjq8scLX5MkykZmgSGM6sb0Xtupq3LixqIiwCwPGeMIs&#10;JiUliZ0VYDq/++47Gj58uCgs2DIMXezYLgyvY+9ZPG6gGSvs1IDdHWBMIZhSX6Kue10z49zX4QAV&#10;KiQvWICw6QwZxIBlB5bRQ60e4nGckVTLGKo8vjKdST4jr4z7iCbTifuHSpXU4Y0Vvj7+mGjlSpnY&#10;TMCkMZ1odcR4TAjd4HgO4zwx+xx/AzyP/WP1O2KM78RjvQUT78P79S3AAL4Xs9n17/AGz0WN6Txw&#10;gChnTnUOZtlLTz0lL1qAsOkMGcxWf7P/mzyO0wbKEZeDDl84LK+M+4gm06lVu3TfferwxjJG3NoZ&#10;PGnGdEaCqDGdMOHPPafOuSz76a9/hUtEBpUX0A9sOkPm1V6vUpaELEoTxLJW2ROy0+7Tu+WVcR/R&#10;YjrRJoQJRHfdpQ5vLGP0zjsywZmAYdNpBdjwduBAda5l2VfYIcqrxT5TDDCdmLSHyXvlypUTw1nQ&#10;m7BixQox5KVv376ilwHvwesYCoPvQ69E8+bNxcoQp06dEu/Be7Fkmf4dM2fOpGLFitGwYcNEz4Qv&#10;kTSdc/fM5YlDdlJ8DFWaUEleHfcRDaYTnY5a2KAHHlCHNZZxQttEoO0SjAc2nVawbp1ne0VVrmXZ&#10;V88/72kuCAQDTCeGpWBpMRjJN998U2zUUKRIEbH6Q1xcnDCHmKiHpcqmTJkiJuoNHTqUxowZI1aL&#10;KFSokPgfk/fOaseDz+K9WCMX392wYcM046phQDEOe+3atZabTnSp/3b0N3q739s8jtNO0kxn4VGF&#10;6cr1K/JKuYtoMJ14H0YHqUIay1hhtNyCBTLhmYBg02k2Fy8S/d//qXMsy/7CnviBYGD3OkwgJvDB&#10;MGI1CTBu3DiaPHkyvf/+++IxXsN3oZUTRhMtnM8995yYyAcTCvAdeBwfHy/KGSb9YfMGnV9//VVs&#10;7IAggHV5M8IM07ny95WUKz4Xj+O0m7QbgAdaP0CHzh+SV8pdRIPpxB7rTz+tDmcsY4VVD9u0ITp9&#10;WiY+4xc2nWaBNncYkW7d1LmV5QzBpOFa+sMA04mucGzGgK5yTL5DVzp290KLJFo1YRI/+OADUUlh&#10;p6/27dsL4TNY9/bll18Wf/fr1098BuvtbtiwQaw2ge/GZg+LFy+Wv3abjRs3WtrSuebwGnq+8/Pc&#10;wmlHwXS2eYD2ntkrYrPbcLvpxCVD5wybTms1fbq8AIxf2HSaBUZylymjzqEs50grIGKQlD8MMJ0H&#10;Dhyg1157jXr27Ck2YUCXOFopsdsXNmeACcXzGM+JZczQIgrziQoLy5yhJRTjOrElLT7TsmVLsWoE&#10;ljDr3r27eB7H4IuVYzrRrV54ZGFu4bSrNNOZNSErvdrnVbFYv9twu+m8do3o7bd5ozsrhdbOQNsm&#10;GDad5oCS36kT0Z13qnMpyznC9ESLTCcM4q5du2j79u20e/duURmhxRPPYcMFlBW0WGLt28OHD4u/&#10;IWzSgM0X0LqJ92AMKD6DzwIsabZjxw6t0jonXvfFStO59cRWypWQS214WPaQZjwfbP0gXbrKptMK&#10;jDSdMD+80Z31+vprT7XP+IdNpxnMm6fOmSznCRH8zTflhc0EA8d0Wo1VpnPXqV2UvWl2buV0gmJj&#10;qPWi1vLKuQc3m85Dhzyb3anCGMtcoZpACzPjHzadRoLlaI4fJ8qaVZ0zWc7UW295rm1msOnMFLTI&#10;Fh5dmMdxOkVxMdR2UVu6dsNdzTduNp0TJqjDF8savfuu/2qCYdNpLLt38whuNypHDsy2kRc5A9h0&#10;ZggM57FLxyhHixxqg8Oyn7Sbg3ta3UM9k3rKq+gO3Go6U1OJ6tRRhy+WNcI42j175AVhMoRNpxGk&#10;pBDNnEmUO7c6N7KcLfSdYJNdxXjIW7DpzBDs5f1IwiPcre40adcLrZ2qccBOxa2mc+FCHstpB23a&#10;lHk1wbDpNIaOHblL3e368MPM+07YdGbIwLUDxRhBpbFh2Vea6Xyi3RN0OfWyvJLOx62mc/58ddhi&#10;WSu0O7HpzBw2neGA3IUFujDDWZUDWe4RoklmuxOx6VRyNuUs5R2Rl8dyOlHaNcuVmIsW7V8kr6bz&#10;8Wc6Fy1aJJYpGzhwIF29elVoyJAhYkcwLEeGoSKzZ88Wy5GtW7dO1F/Y5Qu7gE3X6gKsIHH8+HGx&#10;fu7gwYOFocQqElgjt0OHDppxTO8cwzWd+/cTFSqkDlssa/X440R9+8oLwyhh0xkOSUlEd92lzn0s&#10;dwkt2fnze9ZfVcGmMx1Yk7PWz7Uoa1xWNp1OVVwMDVk7RF5R5+PPdGKjBGxFC9OJdW+nTZtGPXr0&#10;EMayTJkyYqkybLqAJcqwiQPe+95774kdwrAe7s6dO6lRo0a0ZMkS6ty5s9jQYeLEicKALliwQLwG&#10;4+pNuKazYkV1yGJFRp98gmsqLw6TDjadoYAWTi2o0Msvq3Mdy73KqLWTTWc6Tl4+SQ+0eoANp5MV&#10;H0Mv9XyJkg5pN9guIJDudZhCbC+L3b3QYgkjiucKFSpEM2fOFIYU9RbKMraZ/fbbb8VjmMtZs2ZR&#10;0aJFxcYO2J62bt261LBhQ2FKsWsYdhjDazqlS5emjz76iD777DP5jJqMTCeqopdeUocqVuSk3ZMw&#10;GcCmM1BQurH6KxZDwzRB3vIhOrVmjfo2lk1nOvac3iP28VaaGZZzFBtDU3dMlVfV2fgznWh1xDay&#10;AwYMEEaza9eutHr1avF8/vz5RWslWj7xGnYGW6PFg4oVK4rHw4cPF68XL15clHW8hm54aM+ePaJr&#10;HaYTm0B4E05LZ2Ii0X33qUMVK3LCfuyMGjadgaAFFNGyWbAg0f33q3MZKzqEbvbz52XG8IJNZxpQ&#10;rhMXJIruWaWRYTlH8TGUe1BueWWdjT/T2adPHypXrhwtXLhQdKUnJSWJLWZ/+uknzfjFakX/vGid&#10;nDRpkuhOR5kuXLgw/fzzz7e622FKe/XqJV5HtzxaQzHmE1vRYmwnDKo3oZrOixeJXntNHaZYkdWn&#10;n3pWUGTSY3/TiRbGgwcjN0gCWwlWq0Z0773q3MWKPn37rSdfeMOmMw3DfxtOf+/6d14mySW6I+4O&#10;MVzC6fgznehSnzFjhpgUpG8ti/IxZ84cMSEI9dX+/ftFNzomDOExWjBRfrB1LQwlWjJhWjHRCJ+H&#10;qVy1apWYpJSKBTV9CNV0YhU3LCGsClGsyArLVxUoIC8UkwZnmM6EBHXrktmglP/f/6lzFSt6lTMn&#10;0ZQpnqh/+LAnr7DpvMX1m9fp2+nfciunm6TdPIzfMl7EaycTyJhOqwnFdKINpnJlXpvTznrkEaIj&#10;R+QFY27hDNPZqhVqbPmERWD8ZqlS6tzEYumqUcNTA7DpvMW5K+fo/lb3q80Ly5nSTOdTXZ6i2btm&#10;y6vsTNxkOrGYhioksewhtEKjk5ZJC5tOFZgs9N//qnMSi+WrPn3YdHoxaM0gyhKfRW1eWI5V1vis&#10;NGHLBHmVnYkbTCd66FFc335bHY5Y9tHrr2vx86jnujEe2HR6g9/CLSRKuCoHsVgqYUeq06fZdGoc&#10;vnCYqv9cncdyulHaNX13wLuUej39uESn4AbTeeqUOgyx7CcMf+jUyXPdGA9sOnWwrQN2F3r4YR6d&#10;zQpOd95J1Ls30dChMjOpcbvpRFkevmE4xbRQGBaW85UQQ891e46SDiSlm4HtFNxgOnF/qwpDLHuq&#10;ShWiq1c9145h0+lh+3aiIkXUOYbFCkQ9NFMW5abzxs0b9ESnJ7iV082Ki6G3+r5FV675rN7gENxg&#10;OidNUocglj11991EBw54rAzDppNo0ybeuJYVvth0Uvel3emOhDvUZoXlDiXEUM74nLTh2AZ51Z2F&#10;G0xn3rzqEMSyp9DF/tRTnnVVmWg2nTt2eLZz+POf1TmFxQpGUd69vv7oeroz/k61UWG5S3ExlDhf&#10;i50OxA2mk2etO1O9enmuX7QTfaYT3zdwoOfWQ5UzWKxQhHHAI0bITKbGraYT4/uqTanG3epRpDf7&#10;vUnJqckifjsJp5tO7KCp1dnKEMSyt9ChykSj6ezSheiJJ9S5gsUKRyNHykymxq2mE2M5/9XtX6Lr&#10;VWVQWC4UZrIPepdu/uGsCUVONp1nznh2uVGFHpb9hR20L13y7KodzUSP6cRiWfXr83aWLPMUhaYT&#10;5fdM8hn6R9d/sOmMJmnX+onOT9Cxi8dkTnAGTjWdzZoRlS1LlC2bOvSwnKHHH0+/g3K0ER2mE7eI&#10;8fHqXMBiGSUXm852i9tR8rVk+YyH1BuptO/MPnql1yueLS/ZdEaXYmNo7ZG1Mjc4AyebTlXIYTlL&#10;WF1v2TJ5UaMUd5tObGW5Zw9RvnzqHMBiGSmXms7jl47TAwkP0MgNac/vt6O/UUwzzXyw2YxOadf9&#10;o8Ef0dELztlyhU0nK9Lq2jW8NjSn427TicWxHn2U6I471FefxTJSbjadiQ/Q6I2j5TOecjtt+zRe&#10;CD7KlTUhK3029DO6fvO6zBn2hk0nK9LCnNNx4+SFjULSmM7Lly9TQkICVahQQfyNwpCYmEjlypWj&#10;HTt2iFmqI0aMoGLFitHcuXNFxbNixQoqWbIk9ezZU7z/2LFj4vNNmjShS5cuUUpKCtWvX188h9d8&#10;Mc10aseinQxR1qzqK89iGa0oMp2YQIIZzNzKycreIjtduOKMphs2nSw76P33o3fdzjSmE5n/xIkT&#10;wkRe1FJk4cKF1L17dzpw4ABVq1aNjh49KgoHjOR7771H586do0qVKtHp06epcePGtGXLFvEYhXrm&#10;zJnUt29f8flp06bRvn37xHfgN7wxzXSePOnZCkB1xVksM+Rm09n6Afpv7//StRvXxHMYz/lqn1eV&#10;JoQVXbqjxR106NwhsYqB3WHTybKDsGD8hAny4kYZ6brXUQDKlCkjTGfnzp1FCydaPatXr06//vor&#10;9enTR7yvZs2atGzZMmrQoAFdu3aNZs2aRT///DN9+umndPXqVdq9e7dWUJqJ9x0/flx8R4kSJcRr&#10;IDU1ldasWUNLly6ljz76SDynJBTTibGc//sft3KyrJWbTWebB8QWlynXUoS5WH9kPXetszxKiKGc&#10;LXLS3jN7ZY6xL2w6WXbRP/5BlJQkL3AUkanpHDJkiDCWqCyrVq0qTGKHDh1E62SpUqVo69at9N13&#10;39GVK1do1KhRtGDBAvGFMJibNm3SvGIr0c2+Z88eOn/+PJUuXVqYTYDPwHDOmzePPvzwQ/GcklBM&#10;J3aGUV1lFstMGWA60WuAHgYMRUE5Q1latGgR7dq1SzzGEJckLVKtXbtWlFU8RjlEWcJjvAeVKsri&#10;2bNnxXeiRwLlDD0WeN2XQE1n9lbZ6d3B71K1ydXo5d4v82LwrFvKEp+FWs1rpcxfVqCXDX+/z6aT&#10;ZSf17x9963amMZ1osRw3bhy9+uqrNGDAAFE4ixYtKsZ19urVi5KTk6ls2bLib/wPAxkXFydaRDHO&#10;ExXm8OHDxXNo4Vy5cqVQ5cqVqXnz5uI1BAZvECQM715/7DH1FWaxzJQBpnPVqlXUvn17Gjx4sKiM&#10;GjZsqN1DDRVlaO/evTRo0CBq164dxcbG0owZM2jjxo2irKEHAuOxUQYxBnvs2LG3xmaXL19evBdl&#10;9siRI/KXbhOo6RTjN2E0eXkklq+0fPF056fF8lqRAGOMB6wdQOevnJfPqGHTybKT/v3v29ubRgtp&#10;TOeNGzdECyUqIQiPUUBRscGQArSeoJUF4zoBWizx3pMYQ6kBE4nvQAWp33WipRPP+RpOYJjp1Aqu&#10;2E8d3eqqq8timS2Dute3bdsmzCV6B9CjgDIyefJkcUOIsdR4fOjQIWratKkYM41WTpTVZ599VvRG&#10;oGIFMKMbNmwQY6lR9mBEp0yZIl4DKNOY7AejG5DpVJkNFkvqobYP0e7Tu5Vx3mxgOjst60RnUzyt&#10;+xnBppNlN/Xo4Y4F41HsYcP8ka573WoMM514z8MPq68qi2WFDDKd6C6H6cQNHoa6ALRUjtS+H6YT&#10;YFJfo0aNRC8DVpBAOXruueeEgdTHXdepU0eYUAyBgRGYNGmSMK46MKuYAIiWUKxGkRFsOlmBCMsn&#10;vdjjRTqfknlroxmw6WQ5WSNGyAvtYNDu+NNP8kEmuMd0PvOM+mqyWFbJANOJ1sd169ZR7969xXAW&#10;rCSBngJMylu9ejXVrl1bjPEcP3489e/fX0zgg/Fcv369KMwYt1mlShVhSgsUKCBWo/jyyy/FuE6Y&#10;T/Q46MCIooUUv8ctnaywlRBDORJzUNIh62dHsOlkOVkvvSQvtIPBiphotfWH803n5MlEr79O9MQT&#10;6qvJYlklA0zn4sWLqXDhwmIsNcZAY+UHjM1ECyUMIowiVoxo3bq1GFON5zD+GqtL4DFenz9/vmgh&#10;1ScfYahLkSJFxDJmeOxLwGM6VUaDxfJWXAyVHF+SUq97JoxahVGmE+XDW77PBfvYVyrYdLKg//6X&#10;6Px55B950R2GVlVRz57yQSY4x3Qe9RmgrlW2QhMnqq8gi2W1DOpetxo2nSxD1SKGjl/UaiALMcp0&#10;wgBi9YjRo0eLXgfc1C1ZskQMbUFvAeqr7du3i8f6Td2pU6fEpimYNIv3Y5w0lg+cPXu2+D4Iq0dM&#10;mDBBvOYLm04WhI0Tx4xh02k6AZnOhg2J/u//5BMSDCD49lui559XX0EWy2qx6WSxRDf7c+2fo+Rr&#10;yTIHmY9RphPrSGN881tvvSVWfsCSgZiwhyEtGPsM44leAwx1wUYomED72WefiXHVmLiHda27du0q&#10;TGibNm1EucLY6fj4eDEZEEsIwmR6w6aTpatgQU9rpxNxl+ls0IDoqafkExJ0t6uuGosVKbHpZLGE&#10;ssRloZ9+C2BWgUEYOaYTdRKMJExnv379REsnhq1gWcDly5eLJc3wHgxxgaHE83iMlk20ZmJpMixd&#10;hmEt+BtjrjE5EK2cWM7Mu7UT615jMh/GX2cGm87oUPbsRG+8QVr+kRfeQbjbdCZrd9B4TnXVWKxI&#10;iU0ni+VRfAx9/OPHtPbIWpmLzMUs04nJet6mEy2aWCdXN51oCcX4azzGpL6JEyfeMp2YAIjW0S5d&#10;uogtomE28Zq36cQmLFilAsuaZQabzugRjOfOnfLCOwj3mc5nnyUaMoRorRbEtICgvFosViTFppPF&#10;uq3YGPp6+NcyF5mLUaYTYzKxTu5rr70mlh+Dqaxfv75oxcQGDTCJhQoVEkYU3etnzpyhvHnzinGg&#10;MI7Y/rmnVvMOHDiQWrZsKSb1YawnutUxThTP4Te84e51lq+qVHFeN7v7TCfGbuJKFC9O9M476ivF&#10;YkVSbDpZrNtKiKFH2j4i9us3GyNNJ1ossVrE1KlThcnEkmLYVAEtn6iv9u/fL9a8xQYNeIz34DGW&#10;I8NjbJwyZ84cYUzxfWglxda1KGP6piresOlk+SprVqJXXiEtz8kM4ADcZzpz5eJlkVj2FptOFiut&#10;4mJo2IZhMieZh5Hd61bDppOVkT76CJPbZCawOe4znaorwmLZSWw6Way0SoihN/q+QTN2zBAtfmbB&#10;ppPlVtWrhzzisUJ2hk0ni2W12HSyWOmlGc/nf3ieTlw6IeK9GbDpZLlVWL+zfHkixcgMW8Gmk8Wy&#10;Wmw6Waz00kwnZrO/0vMV+mXnL6YYTzadLDcLM9r79tXyuXmdBWHDppPFslpsOlmsjCVbPDce22i4&#10;8WTTyXK7cuYk+uADonPnPLbIbrDpZLGsFptOFitzacYzW1w22n16t8xdxsCmkxUteuwxotGj7Wc8&#10;2XSyWFaLTSeL5V9xMVRuTDmZu4yBTScrmoTu9p9+whJfMoPYADadLJbVYtPJYvlXQgzlTMxJVSZX&#10;kTksfNh0sqJR//0viS0z7dDqyaaTxbJabDpZrMCkGc8cCTlo7p65dO3GNZnTQodNJytadf/9RDNm&#10;RN54sulksawWm04WK3BpxjNXQi5qNrOZMI3hwKaTFc164w2iOXOIkpNlhokAbDpZLKvFppPFCk6a&#10;8Xyw3YPUcm5LupR6Sea44IHpbL+kPZtOVtTqrruI8uQhWrRIZhqLYdPJYlktNp0sVvCK1xQbQ31W&#10;9pE5LnjqTq9Lf+/ydzp/5bx8Rg2bTpbb9fbbRMuWyYxjIWw6WSyrxaaTxQpNWEopNhs90PwBunTl&#10;kqgXgiGmaQz95fu/0IWrF+Qzath0sqJB2MXo3nuJOna0bl1PNp0sltVi08lihSc5sz1xXiKlXk+V&#10;OTBzsK87WkrZdLJY6fXAA0SJiUSpgRWnkGHTyWJZLTadLFb40ownTORnQz+jhfsX0tXrV0U+RF2B&#10;7vOUaym08tBK+nH1j3Tk4hF6rddr4jNsOlmsjFWxItGJEzJDmQCbThbLarHpZLGMk2Yks7bMSp8P&#10;/Zwqjq9IW05sofKTylPvVb3pjT5vUJbYLJQ9NrtnTCibThbLrx56yGM+W7UisY877JURoAt/5042&#10;nSyWtWLTyWIZL7R8QnGaYDDxPx77vIdNJ4sVmGA+K1XyTDi6Fv4yuRQbS1SrFlHfvvKJTGDTyWIZ&#10;JTadLFZkxKaTxQpaOXMS5cvnaflcuza4bTU3bCA6dYpowABP/qxTh00ni2Wt2HSyWJERm04WK2Rl&#10;yUKUI4dnkXksudS1K9HevZ4ueG+w+Pz580S9exM9/jjR998T3Xcf0bffsulksawXm04WKzJi08li&#10;Ga6nniJ65x3PgvODBxP96U9EjzxClC1b+vfCeMKM+oNNJ4tllNh0sliREZtOFiviQgupP9h0slhG&#10;iU0nixUZselksSIuNp0slpVi08liRUZsOlmsiMs2pvPUqVM0btw42rp1qzCZ3rDpZLlGNjWdN2/e&#10;pKVLl9LPP/9MFy9elM/ehk0ny/GyselEHXf69GmaOHEibdy4UZRHb9h0stwiW5jOGzduUKlSpWju&#10;3LlUpkwZOnLkiHzFA5tOlmtkU9OZlJREtWrVEjd+rVq1EpWcN2w6WY6XjU0nylvt2rVp+vTpVK1a&#10;NdqJVbS9YNPJcotsYTpR0ZYtW1aYz7Fjx9LkyZPF85cuXaKePXtS69at6a9//av4PzExMb20SrLd&#10;229TonZGkVQrTa19nouE2iqes1rtFc9ZLVyLSF8P5Il23s8VLKjOw1LNmzenGjVqiBstK8Hv7tu3&#10;T7Ry4vdRJsGKFSvEcaEixI2h7/HqahbbjHJ+mJNi3tYq93ciqA8Uz1mt9zS96/Oc1cLv5/Z5zmoh&#10;L3zo81wk9L4mHIumez+4l1rGt1TmYV2ffvopHThwQOR/q0C5K1euHF27do2mTp1KI0aMkK8Qde/e&#10;nRISEujll18WN4SqY27VKpFy526vVeqJEVZrTa18nouEOiies1p2uB64Fna4HrfT4vPP0+dfbyGP&#10;f/LJJ+aaznPnzlGlSpVEl8KkSZNEawtAxYtCCF25cuXW375KTU0VrUOnTp9Wvm6V1q1bJ7onVa9Z&#10;pePHj1OCduFUr1mpatWr0+XkZOVrVmmClpeWLVumfM0qHdOuR5t27ZSvZSS0alhtOhs2bEiHDx8W&#10;N3rephM3gjgmlDHf4/TW/v376fvvv1e+ZqVgjlXPW6k+ffrQnj17lK9ZpfW/racpU6YoX7NMqdeE&#10;kUq9mnneMVvNmjWjc2fPKV9TCXndt3vbbFDeKlSoIMo+ehR++ukn+Qp2g/Ec19WrV9Mcp68aNWpE&#10;J0+eUL5mlebPn0eLFy9SvmalSpQornzeStWoUZ2Sky8rX7NKS5YsofXr1ytfs0oXL16gevXqKl/L&#10;TKaaThS0ggUL0vbt26m6ZlZ2794tXwkMVNAtW7ak81iRNIKsXbuWpk2bJh9FBowLwp2C1abFF3QF&#10;4UYhkqDFfPny5fJRZDhx4gS100yn3Zk5cya1adNGBKnGjRuLQh8MaBnq0qWLfBQZkOcRPyJNv379&#10;aC9WTY4gGBeo9xhFClyP8uXLW27gfEErPm6m7AzKW5UqVcQwFtwAwigEC8rtmTNn5KPIsGDBAnGj&#10;H2lKliwp/4ocuHmPdB24ePHikPKSkVy+fJnq168vHwWOqaYToGWgQ4cO9OuvvwYdpBDcYFhxhxpJ&#10;0GKLlsZIgjTAeKBIm85NmzaJVrJIcvTo0YgHYbRO7Nq1Sz6yL7hW6NLr1q1bSHkYgSXSRgt5Hvku&#10;0sCAIz0iCW7Akf8jCa4HKrxIxyI71A3+QBpheEunTp3EDWAosXPbtm0RP09MCEbDR6SBeY80dqgD&#10;cS0i3RiHRsUtW7bIR4FjuulkGIZhGIZhGFubTrSMJicni8HYVnbl4Lfwm2jhxP+4W0XLFu4srLjD&#10;we+jRQVdR/gbv5+SkiLGB+m/rx8P7jbMwPeccRw4Hu80wXN4HceGx0ajp4P3eeJYkA76b0I4LsiM&#10;Y8B36umA3wToMkM6QHgNmH09IgHOHeeD88L5mZG+GYGWHT2N8TfyAq474oEV4Brj9/QWJuQ773TA&#10;8aAcIH+alS56mcM54zdwLDgGpAmOD8+hmw/PmRWX8Dv4fu/zRDnw/k39PWa1xulprcc/HIcei/C7&#10;AM+bfT0iBa4/zh3pYBV63kMa47eRplbGOPyeb92v5zv9sV4ekP/MAueM88c545hwPHqaAOQ7/K2X&#10;UaPBuep1oH6e+E081mMhftfKOhCPcSxIBwivAf09elzICFubTnQnY8B6zZo1xeB5MxJUBS5e7ty5&#10;xezCUaNGiYTEcTRp0oQ6d+5seuFHxsb4zQ8//FBcZHSLYoZx3bp1xfEgE2JwOmb9I23MOB4UsmHD&#10;htGrr74quhVRsL788kuRJhMmTBCvY2IFxhvhWA4ePCg/aRwnT54UkwUwPAPnid/s378/1atXT4wp&#10;w7jKlStXislqGDeF5YGMBmmL38d1L1q0qOjWHz9+PFWtWlWkBcYpo+IvUaIExcfHi+tmZhC0EgQP&#10;5LGmTZtSxYoVbwU5K8CQACw106NHDzGZCRMwcN2x9JoVy95gOBAmL/34448iHXD9kdeR75AH5s2b&#10;J15HvtuwYYP8lLEcO3ZMxJzChQuL2Ic0wZhqLP2DLnZ0sSE9MO69Y8eOpsQBxID27duLMbVY7xW/&#10;i7yOctm1a1eR1zHGDeMrMb7LjLFu+E3kQZwnhongNwoUKCCuCa4P0gbjXOvUqSPiNNaEdgs7duwQ&#10;1xhlAbPfraoDUcdgeRuk9+jRo0UsRh2E8eG41v6MRbgg1iD2/Oc//xH1IWIAVsJBGezdu7d4vXLl&#10;yiJPIC+adcODc0c6IO/jnD///HNR/oYPHy7K28iRI0VcKl68uCnDXnAdMJGsbdu29O2334rzxNhy&#10;XANcD6QLjg1xCPEIfxuNXgdiiAjSHL+JOS4oa4jPGOaCa4QYgePC2OXMsLXpxEQNzBzHeBIYG7My&#10;li8wne+99564yKtWrRKTVmB2kOkQAJDAZqLfSSAjw3RiuSlUcrr5Xb16tQj4yAylS5cWs5ONBscA&#10;NWjQQBhKmE4UOKQJjB6uxdtvvy3eg2ND+hgdEPVjQLrD8OKuCseAtMFqCFhRAAUNpvzQoUMiKJlx&#10;DEhn/I9lvjCmCAs958uXTyx3gryASTqDBg0Sx4UAZLddT0IF6Y2B+zgvBBzkO6tAMEcaI9jiOGB0&#10;UNEg71kxsQnXG2NZcV1xjYsVK3brRgxj8/LmzSvMD8Y0xcbGyk8ZC44Bwm/jf6QJygHiIn571qxZ&#10;YkUQ3fiZMe5cPwZMYELMwTHMmTNHpAUmiaJhABUeyggMgRnjf/VjOHv2rDD9iIlff/21uPHDhAq0&#10;sKDCw80Axj8ifXA8bgAxZs2aNeLccPNhttnTgdlBXkO6Ir7hmsOAIV1hPMyoc7zB9ca5Ypkr1Mcw&#10;Wvq1xg0HJvfCcOJ4cLOB+G8GOI7BgweLNMDxfPbZZ+LGD3EIZRBpgboRx4b6Ae83EnwfzhG/jUYP&#10;lHH4AtS/mzdvFr+JcoeGIdQ7uDkx6xiggQMH0sKFC8VKDKiLkT/hS7AEH+ID3vvBBx+ImJ0Rtjad&#10;cPhw1bioMBRm3EWrwAVGKwKCXP78+UVFg5ZWJDoCLJ43GwR1VLQIsLiYCPoIBEgHXPChQ4eK96H1&#10;M5TBvIGCuxaYThwPAh9uAGB0MTgercFANwJGZ3YdFPoBAwaIyh8ZHWA2JVo5cLeH64FjQyWI4zQD&#10;tJ6g0OP7EQRxLAg0WNILrSwQ8g0e+y4A7VTQuoGginyPtEaaWwXKPNJ5xowZogUZ5hf5C3kdrX9W&#10;gEmQMJ1IB5gdgDt8GL2PPvpIPEY5QKVnJqhkcO56voPZRMsmej1QASDfoZXRjN4GoLd6IR3Quo/y&#10;juNBLEJlo296gBsExCkzQLmLi4uj+fPni/yoT6TAdcDfMKDIM0gDtHwhTdwArivqQFx73ISZFd98&#10;QfohpiK2osEHddCiRYvEdUdDBMqG2eA6w+Th3JHfkbdw/oj5MMHIiwDmEy3CZtU/Q4YMEaYT36/7&#10;Aqw3ifKAtIERxsQ6GDAzjgHfifq+V69ewszh/HF9EHvQ8gwPADOK64XjQbqZAeo13NzieiAmIBZh&#10;RQOYXlwPpBPATXJmNwG2Np1oPUOXAu5ecXeBO3orwO/gAiJxYbAQ2JGh8JxuBM0EmQy/XaRIERFY&#10;0ZKIC4rgg+CKWdOoePVAhPcYDY4Bd1OoUNGFjIKF80dgx90vjgV3NHgOlR+6nI0ucLgOOG907+H3&#10;8Rg3AejGQBcLAgGa81Hg0SKNVkajjwEFGMEOLcw4dxR2/I9WN1wH3Fkif8IYIS1QKBGY3ACCCvI7&#10;gituPnCeVoE0RDlDLwPSFqYPd/MY2oGuLbNB5YbzRQsL0gE3HEgHVH4YxoHgjooXZVOv/IwGeQ9p&#10;gDiAG26Uc+Q7dOejuxl5HmuoIq30FhejQWWGmzlUcEgTtPKitQO/iRYnlEW8jooYMdqMLkb8Lgwt&#10;WlkRk/AYZQ0VH1r/0MKDso9KEZUfrpnRcSBSoCULDR6IwRhGZJWZ1tMYdQxiHHrb0NuBNNeHGZkJ&#10;rh/yOm4q8FtjxowR1x9lEPkO6YF6CGUCdSKeNwPUOchP2FXR2xcg32GHRQz7QhzAseFm1Oh8h+uA&#10;tEf+RyxA/ofpROMPbj5R92LhdcQCtP7+f3vnAS9VdX7tCwjW2BJN/jEaW2zRWBJ7jRqNGhvSFGwg&#10;mIjYCwhcQJCiYqSoYA2gNBFpnyUYCCpFkNAhiCIgvUsHMes7z54ZcyUjDNx7505Zj7/1kzvnzGlz&#10;zn73Xufde1NWlvQxsD3KQvZLecA9mCiLeLXO20+W0/ikUnzmmWeG4/whMrrSyQlQuFKT5+TSBYU3&#10;lTpq8AQ4KjwU7g0aNAhBprQLNG5ubjKmCOX8+XF5hcd1oILFcgojClpuyNKAgMcrbB5wggmOBg4C&#10;14QbnRuP1z5cE250AnNJww1OS5d98mDxsOOyUBEm34frQt4b14HWd2kEPK4D58+DxT2B48k9gAuP&#10;eJ3ItaAywnHQSCqtlma64TxwGrne5O5QAKYL7muuL40KKpukNXAc/E3gK20owAlqFLTvvfdecHnZ&#10;P78z5QEtee597glyi0sDninua17lU/5wb1H557rwbFARpUHGcVHZKo1yiZw+GlyUQwQ5rj0NcMoi&#10;nC/uEfJtOQbKytK4R3iVe/HFF4djoNzjGChzuPbklXPeOOA8f3yWK40+oDKfiIHpfIPCvcezRtmL&#10;y0aFJ1HGkdZU2nAfEQMp/4l93AP85jxzxACWY0pxXSgrSqsyznPFWxbecBJ7+S24JolcYtL/uCbE&#10;RuJRScO9zjWgHCAGcj8Qi3HAORZiIo0ulqPSSDPgGadyTSob58lrfWIg14Fj4L6kToITSzlAObU9&#10;MrrSyY/KzbW9WnNpwH7ZJ8GFfyNuaj5LR4Uisf+Eiu6ffwN/J46vNGC7iWvPfhL7R0WvAX+XRqAB&#10;9pPYf9Hfgs84nsS5c8Oj0rgWif0ljoH9Jq590X0mrk867o90kvgNOL90UvQaQ+J3KK17bVsS+0fs&#10;M7H/xHVI/F1a9x2wXfbPfhL7LnpNgM9YVlrHwLlvex34f9F9lvY9UrQcSOw38XfieUt8lq77I51s&#10;e73TQeJ6osQ1Ttx/6TiOovtPnHviOiRI3BeJ4ysN2Gfi/k88a0WvQeI4S+u+S2w/cQyca7J9UiaU&#10;Vlm07TFwHRL3QtF9Jq7Pjo4hoyudxhhjjDEmN3Cl0xhjjDHGlDqudBpjjDHGmFLHlU5jjDHGGFPq&#10;uNJpjDHGGGNKHVc6jTHGGGNMqeNKpzHGGGOMKXVc6TTGGGOMMaWOK53GGGOMMabUcaXTGGOMMcaU&#10;Oq50GmOMMcaYUseVTmOMMcYYU+q40mmMMcYYY0odVzqNMcYYY0yp40qnMcYYY4wpdVzpNMYYY4wx&#10;xhhjjDHGZD02Oo0xxhhjjDHGGGOMMVmPjU5jjDHGGGOMMcYYY0zWY6PTGGOMMcYYY4wxxhiT9djo&#10;NMYYY4wxxhhjjDHGZD02Oo0xxhhjjDHGGGOMMVmPjU5jjDHGGGOMMcYYY0zWY6PTGGOMMcYYY4wx&#10;xhiT9djoNMYYY4wxxhhjjDHGZD02Oo0xxhhjjDHGGGOMMVmPjU5jjDHGGGOMMcYYY0zWY6PTGGOM&#10;McYYY4wxxhiT9djoNMYYY4wxxhhjjDHGZD02Oo0xxhhjjDHGGGOMMVmPjU5jjDHGGGOMMcYYY0zW&#10;Y6PTGGOMMcYYY4wxxhiT9djoNMYYY4wxxhhjjDHGZD02Oo0xxhhjjDHGGGOMMVmPjU5jMoD//Oc/&#10;Qd9++62++eab72nr1q3hc5YX/XcyEuvsaL1d4YeOD/G5McYYsyskYte2sYXPErEnEdt+KK4VXa+k&#10;419Rkh1rae/TGGNM7pOIYcliS2IZShZrtl2npGNS0e0XjX+opPdlTElgo9OYMoaAsWjRIvXs2VN3&#10;3HGHrr32Wl155ZW66qqr9Kc//UmNGjXSV199pZEjR+ryyy/XY489ppUrV8a//X02b96sl156SQ89&#10;9JAmTpwYAk9JMW/ePDVp0kSnnnqqzjvvPF122WW69NJLddFFF+mBBx7Q1KlTHeSMMcakDPFvyZIl&#10;6t27t+rUqaNrrrnmu/iH7rvvPn399ddasGCBqlWrprvvvluzZs2Kf/v7bNiwQW+++aYefvhhffrp&#10;p6HxVVIQ29avX69x48bp8ccfV5UqVcLxXXHFFeH//P3II4/on//8pzZt2uRYaIwxJiUScZB24K23&#10;3qqrr776uxhIm5B24MyZMzVmzBjdeOONoY335Zdfxr/9X4g7xJ/33ntPTZs21UcffRT+Linmz58f&#10;juXYY4/VhRdeqD/+8Y9BtFXr1aunAQMGaMWKFeF8HANNJmCj05gyZvny5SEg/f73vw9BDhOTwESj&#10;bdmyZcEExcD88MMPde655+r+++8P6xBICCgYoP/v//2/0PjbuHGjxo4dq3feeSc0DGno8f33339f&#10;o0eP1r/+9S/169dP3bt319///vdgXm7ZsiWlgDRnzpwQXAmy7JNjpOHHcZ1yyik655xzNGnSpPja&#10;xhhjzPah4fToo4+G+NGjRw+tWrXqe/GPOEaM4mUfBihmKA0+XuIRB0eMGKH+/fuHz4hHU6ZM0bvv&#10;vhu2S/xjG8OHDw/C/KQhxn5YJxEjdxT/2Bfxldh71llnqXPnziEesj+Ojbi7dOlSTZgwIexj7dq1&#10;buQZY4xJCeIbCSNnnnmmPvjgA61evTrEFuIgbcTFixeHf9OO42Vg/fr19cUXX4TYxLq8YOvVq5c+&#10;//zzENM+++wzDR06NJihtB9pBw4bNkwff/xxiFFvv/12aAfSdsRgTTUphuP8y1/+ogsuuCDEXPbF&#10;9tlPs2bNQgJMnz59Qmx0DDSZgI1OY8oYAgLmI9maBI97771XnTp10ltvvRUaTmSzEIR4M4fR+eCD&#10;D+rf//53CFI1atQIf2M80rhiWzTGaDQSLGkw8j2yLo8//vgQiAh+NPbIHq1atWpo8BFAdxSUaNix&#10;L/aJublmzZoQgN944w2dcMIJ4W0ewdQYY4xJBeIIWZgXX3xxMBEbNGigDh06hJjIizkaccQ/Glhk&#10;t9SuXTvEtG7duqlmzZqhcUjjjfhHrGzbtm3ocUBGC/GPGErD8LjjjgsZlzTsiH8333xzyEgh/rHe&#10;9uIfcfVvf/ubzjjjjBBDMU+B7/DCEaOTGMr/afRxvG7kGWOMSQViF70aaAOeffbZ37UDiY3jx48P&#10;LwCJKwmjE7Nx1KhRIS5Vr149rE9vg0QCCj37MB35PjGWdYmftNUaNmwY4iOxkDhI25D2YioxizhM&#10;rwq207x5cz3//PN69tlndc8994Qs1JYtW35ntjoGmkzARqcxZUyisUQgo/s3jbBnnnlGd911V2j4&#10;0Wjj7Rtv4zA6jzrqKJ144om65ZZbQgYlDasENLTIujz//PPD+gQ9TEm6FvA5RiT7o1E2ePDg0FAk&#10;UNFw21FQShidJ510UuimwP4JnIcffrgqV66syZMnh/MwxhhjUoW4QUNvxowZIS5hdNKYosH329/+&#10;NnxGxggNt8MOOyz0IODF2ieffBJiXiJ2YXY+9dRTwcCkxwKxkSFcaAiyPlkuNBbZH8vpRcH6xN7t&#10;xT+2++qrr4ZsG7qt84IPaMzRuKSrfK1atXT66aeHmMiLR5YZY4wxqUBswpQkU3LQoEHBQCQOEs8Q&#10;GZv0TEi0u37zm9/ozjvvDL34Ei/rEu27V155JQyrwgtDtklMop2WGPqFGMj+eGlIm7JVq1bhezsC&#10;o5O26e9+9zsNHDgwvIwkDpOYw+fXX399yOgknu+oTWlMOrDRaUwZkzA5MRt5E0cDCa1bty4ENt6c&#10;8bZsyJAhIevltttu08svvxz+Tzc+GoF0YSdo/ZDRScBjfE0aaIlAmHibx1tDut3tKCgV7bpOBg3b&#10;Zjt0g2D7J598ctimG3jGGGNSge55dEEnNm0b/8hGOfLII0MWJ13SGauMhlTiReCf//znEBcT2S4/&#10;ZHQSs2jgYZYS54i5//jHP8IY02SAEj+3F/84Hl7k0QsCc5TMG2Im22dbia71HBO9KWiMOg4aY4xJ&#10;haJxkHYV8YPYgknJ0CwkvJDFibl4ww03hJ517du3Dy/wEG0v4l+ifZfM6GQcadpwc+fODesRM8n0&#10;POaYY9SiRYsQc3dE0a7rRV8ccuwMCUPsJSEmsQ9jyhobncaUMQQhGk405miQISZdoFFHFwUaYnQF&#10;YAwWgh1d9WiY0aWPsThpfDF4Nf/mc7JLCEI0tooanY0bN/4uc5NASAMRo5PxxhijZUdBadsxOos2&#10;5BjrDNOVt3xknxbNMjXGGGOSQcxi+BPiGI23m266KWRgJuIfXeGIPYy5SSYLcYahW/ge3c6JfTT8&#10;iDvEMYxOhmrB6CT+0XWd7WJ0zp49O8S5nTU6gQYd8ZNMG1480mgkTrNtekbQw4Fz4CXkwoULwz6M&#10;McaYHYHByXBkdevWDW2sRBy87rrrgoiD06ZNC0kmxEbG6KRdyEs+uqETg2jnYXjywpAeCIxpva3R&#10;iQlJPCXeJYxOJhbaGaOTCQLpWcH2OVZiIDGYjFG6sxNzExmmxpQ1NjqNKWMSASeRGYJJiPg3ZiLL&#10;E+vwGeslPkOJ7yU+T/zN+onvJd4OFv1ess+3B8tZl+8ktp0gsazocRhjjDHbg1hBPEnEjx+Kf4i/&#10;t/1s27jD/4vGqESc2/Z7Oxv/YNvvJo41cbxFt5XK9owxxphEXEnEsx+Kg9vGs8R3+R7rJz5PrMf/&#10;i/69bYzi86Kxa0ewTmJfRZU4zsT+UtmWMenARqcxeQ6ZoUxQxNhjZGwWFW//yBDt2rVryFIxxhhj&#10;cgV6NzBOGWOUEe+2jX9MYPTiiy+Gcc1oyBljjDG5AqYkw56R3dm6devvxcBEHOT/zOdANihmpjHZ&#10;go1OY/IcGm+M7UK3v8WLF39PTF6E6NrHGztjjDEmVyA7hS57xD9i3Q/FP3fFM8YYk2sQ1zAv6fLO&#10;2NPbi4NkbzoOmmwir41OHlYMHsa9YEIVy7IsK/vFBCQMhl50Rmbzv3BtMHmmT5+u8ePHJ72WlmVZ&#10;VnaJ2ZCZfMsG/fbB4GGGaGa6dgy0LMvKDVGef/HFF/ltdBLgGKD39NNP12OPPRYGAv7b3/5mWZZl&#10;Zam6dOkSZqFs0KCBZsyY4UbediAGjh07Nkwidv/994dZM5NdU8uyLCs71K1btzCRCRNkJSYeMckh&#10;Q41Jza6//no1bNjQ7UDLsqwsFzGQybcuv/xyZ3R+8skn+uMf/xhmtDbGGJPdkJ1BoOPlFbMzmx8G&#10;o5PMnz/84Q9htk5jjDHZz1//+lf95S9/CbMkmx+GoZv+/ve/689//rP+8Y9/xD81xhiTzTz11FP6&#10;05/+ZKPTRqcxxuQONjpTx0anMcbkHjY6U8NGpzHG5B42OiNsdBpjTG5hozN1bHQaY0zuYaMzNWx0&#10;GmNM7mGjM8JGpzHG5BY2OlPHRqcxxuQeNjpTw0anMcbkHjY6I2x0GmNMbmGjM3VsdBpjTO5hozM1&#10;bHQaY0zuYaMzwkanMcbkFjY6U8dGpzHG5B42OlPDRqcxxuQeNjojbHQaY0xuYaMzdWx0GmNM7mGj&#10;MzVsdBpjTO5hozPCRqcxeUb0zGvrVmnDBhwxCSMsKgO0dCmuD7Veaf16ad06adOm2Pomq7DRmTo2&#10;Ok02883WbzRl0RR1+7Sbuo7uquGzh2vMV2P08riX9dyo5zRm3hht/mZzfG1j8gcbnalREkYnVcox&#10;YxTFUmnjxviHxhhjygwbnRE2Oo3JE5Yvl155RXrySenhh6Xjj5f220/aZx/p5JOl+++X2rWTbr5Z&#10;+sUvpAMPjH22YkV8AyZbsNGZOjY6TTbxzbffaPaK2erxrx5qO6KtavWrpZ+1/ZnKNSmngiYF2q3Z&#10;bqrUvJIKmhaooHGB9ircS3/o9gc99dFTev6T5zV2/lht/MZOhMl9SsLoXLVqlYYOHaqOHTuGRuMb&#10;b7yh2bNnB3OQ9tPSpUuDSdihQwc988wzGjZsmNasWRP/trRlyxbNmDFDr732mtq3b6+ePXtq5syZ&#10;2rz5vy8f2Aexh+136tRJH374YdgG20fr1q3TxIkTwzbYx1tvvaX58+drK+5iBDFs4cKFGjRoUDjn&#10;Ll26aNy4cVrPC+sUKAmjMzrNqL4Rq16uXBn/0BhjTJlhozPCRqcxOUr0bIfaZ1Th1Y03SlWrSj/9&#10;qVQQFXmpqkIFad99pUaNYrVXsj1NxlNco5NG1scffxwaTY0bN1bDhg2Dnn/+eS1atCg0rFasWKF3&#10;3nlHbdq0CXr//fejW2RliClAI2zatGmhgVhYWKhXXnnluwYe67ANGok0zlq3bq2nn35aI0aM0Nq1&#10;a79bvmHDBk2YMCHst1WrVqGROHfu3LDtxDo0Ynv37q1mzZqpbdu2GjVqlDZu3PjdcewItmGj02Qq&#10;3/7nW63csFIt/9lS+7XYT/s02ke7N91d5QrLqaCwIKZmkZr/gFiWWK9pgSo2rqiftfyZar9VO2SC&#10;bv02ZpYYk2sUx+jctGmThgwZomrVqgUTkzjKdjAYly1bFuLURx99pDvvvFMPP/xwMBaJI/xdpUqV&#10;EPuIwzQ0r7rqKvXq1Sts46WXXlLNmjWDabl8+fIQr84+++ywjenTp4dt1q1bVw0aNAjrL1iwQO3a&#10;tdNNN92kN998M2yXWHjFFVeEeEUsxBhln02bNg3H8N5770VVvht17733atasWd8Zoj9ESRmdTZoo&#10;iuMYt/EPjTHGlBk2OiNoDNroNCYHwISMKt8hc3Phwlj25gknSOXLJzcxd1YVKyqqkUutW0vPPRfr&#10;p0T3d5NxFNfoxMx88sknVbt27WA+YkhiftL4w6gcPXp0WEZDiobV+PHjdf/994eG0qeffqrVq1cH&#10;c/Occ85R//79Q+OwW7duodFItgnbI95Ur15djz76aDAzhw8frlq1aqlOnTohwwVxDDTg+vTpExqB&#10;BO3rrrsuNBppbA4cOFCVK1cODb958+aF42KbNBQ///zzHTbwwEanyUSom6Fx88fpxGdPDNmZSY3M&#10;XVHTAh3Q8gD9ZdBfNGHhBC1fv1ybtmwKpqoxuUJxjE4MRszCM888UzfffLNuv/121ahRIxiZxEQy&#10;KIll9evXDy8FiYvEEuIace65qI40cuRI3XLLLeFFIJmdwLG0bNkyxD2206RJk7D+5MmTw3LW46Uh&#10;cQxjk3UwRnlhiDEKZJRyPMRLsjaJk/ybGAlkgJJ5ynHzErBohmkCMkR5gcjLQY6PuHv99deHOLwr&#10;2Og0xpjMwkZnhI1OY3IADJ2pU6W6daWDD5b23LPkDM5kOuSQWDf3eMXbZBbFNTrJ1sSgJIuTjE6y&#10;TW677bZgKE6N7jOyUmhYYSySDUIGJVkkNCpffvnlkB1CcCXIAnFm8eLFIXPzvvvuC403/s02aQzS&#10;uKORSHYn5iixiMxNTE26+3E8bAPzEjP1rrvuCnELM5WGJp8D2xkwYEBokNLQo8G3LZifmKhz5swJ&#10;3yPjZfDgwbroootChqoxZQn3+ZatWzRj2Qy9+MmLqvd2PR3U9qBYV/RkpuWuKp7lWalZJf209U/1&#10;lwF/0cdzPtbCNQvDmJ4chzHZTHGNzhtuuCFkY06aNCnEJ2JY8+bNg4FI5iNxkPhDPOMlIOvwOS/n&#10;MEHHjBmjW2+9NcRNlvNMEdfYBrGZ2EdPBPaD8chyDFPiEEYnXdTJ1mR/nAsv94CYxWeYqPR6IEZi&#10;hhKbOQayTbt37x5iNGYpf28L38M4XbJkSTgv9nXHHXc4o9MYY3IEG50RBFYbncZkIWRwDh0q/fnP&#10;imq80u9+J+21V3JjsqT1s58pqqGTnkBKXPyATKZQXKOTxhIGJuLfGIifffaZrr322rBNGlY0tMhk&#10;YRlGJ40zTMhXX301jFNGcCVTBIgzZImSyULmJ9+jOx6NQLrqsQ0MSMxVuvHRACRDk2xNAjUNMrbB&#10;MdSrV09333136CpIg5GGLA0/oJHYr1+/0EgkkyXZGGU0OGm49ujRI2TdkNXCOZG5QyaNMWUJWZWf&#10;r/hcVXtW1Z5N94wZnNvrml4SirZPV/i9m+yt33b6rSYuipkuxmQzxTE6iR0MlcLLNjImiVm8PCPL&#10;k5d0ZFXSdnrwwQf1wAMPhJdliN4EGIYM00IcJr5gfL7wwgvBRCR2kj1JrwTiGnGMWHnPPfeEsUAx&#10;HMkabdSoUYhrxE3G7SRWYp4So3j5SBYo2yNu8sKRDE+yROmVQGwjPtOVneN013VjjMk/bHRG2Og0&#10;Jkvp2zc2oVAyIzId2ntv6Q9/kD74IDY7u8kYimN0EhPI8vgg+l3pxkaWCGYkDbrzzz8/ZEzSVZ2G&#10;GQ06GlaMZYYBSYOP9cmkZNIEsjM7d+4cYgwBl0zL119/PYzlSQOP7u80RPk+Db+qVavqoYceCl3t&#10;OIeuXbsGs5OGHo1AGn+YmKxPVibHSCYLx0Zjj+wVzFi2UXSyhu2Bkeuu66as4V6du2puGIvz4lcv&#10;1k/b/TQ2Dmdpm5xF1bRAezffWzX61tC0JdNSen6MyVSKY3QSB3kBR2YnWZXEHExAzMfEGNA8H8Qy&#10;4gcv+ogfZGYWnUiIl2/0HuC7bINt8RKPzxPrMNQL8RCjlJ4RU6ZMCVmYxCZE9iW9D9gG+2BcT7Iw&#10;MSgTx8FwMMRZlmNaEvcxa1m+I2x0GmNM7mGjM4IgaKPTmCwhqvTqzTelmjVj428mMyDTKbrIn366&#10;VL26NGxYbIzQFCrWpnQpbkYnjSwabIyBiQFJpiVGIuZiovHFPjA8yUBhOeNs8lmiYUXjiwYdDS+y&#10;K2lAYT4mGmdsgwbe2LFjw/cxUDFJE40zlpN9+cUXX+jdd98NmZo0EjFh2XZiHbrzkW3DOJ5vv/12&#10;mOGWBmqqsA0bnaYsoav6vxb8S9d2v1blHotPMoTBmU6TMyH23bhAR//1aE1dOjV+hMZkH8UxOvMJ&#10;G53GGJN72OiMsNFpTJawebPUr5/029/GZkNPZjyWpfbZRxo4MDZeqClTimt05hM2Ok1ZQN3rm63f&#10;aNm6ZRo+e7gq96isSk0q/dfkTGZCpkPsu2mB9mq1ly566SLdM+AejZw7Uhu2eOI5k13Y6EwNG53G&#10;GJN72OiMsNFpTIazcaM0aJB03XXS4YeX7iRDxRHHdeGF0ocfxg/clBU2OlPHRqcpC6h7LVqzSA++&#10;86D2brq3CprETcZk5mNZiGMpLFDFwoq6sOuFeuezd7Rxy0bPzG6yBhudqWGj0xhjcg8bnRE2Oo3J&#10;YKIKaDA5zz1XqlQpucGYSWI29gEDYlmdUdliygYbnaljo9OkG+65lRtWquOojjr0qUNVvmn5WCZn&#10;MsOxLFXE7Ly6+9UaO39syEKl3oiMyWRsdKaGjU5jjMk9bHRG2Og0JsOgAYlRSM3xnXekiy6S9tgj&#10;ubGYacKMPfFEqXJlqVcvaeVKWvXxEzPpwkZn6tjoNOnkm2+/0ZqNa9R1bFcd9tRhKtc0PiZnMqMx&#10;E9SsQOWaldNP2vxEv3v+d2o1vJXmrZ7nzE6T8djoTA0bncYYk3vY6Iyw0WlMhsEM5kOHSlWqSEcf&#10;nR2ZnMl07LHSRx95zM6dgXFY//Uvac6cYl03G52pY6PTpJNOYzrpjGfP0CFPHRLLmMyk7urbE2Zs&#10;0wJd+OqFemfmO1q/ZX38jIzJTGx0poaNTmOMyT1sdEbY6DQmgyD7cf58qVUr6ec/T24gZovoxt6m&#10;jfT++9Ly5fETNNtlxQrpllukl1+ODVuwi9joTB0bnSYd/Cf6b8riKarSs4oKGhZkj8GZULwbOzOy&#10;X/LqJXpp7Esa+1WsK7sxmYiNztSw0WmMMbmHjc4IG53GZAhk80WVTZ1zTuZOOLQrOukkacwYd2FP&#10;Bbr633ab9OqrNjrThI1Okw7o6t3w7w1V6bFK2WdyJpTIQC0sULlG5YLhOW7+OJudJiOx0ZkaNjqN&#10;MSb3sNEZYaPTmAxg7dpY5mNhoXTUUckNw2xVhQrSBRfEurGb7WOjM+3Y6DSlBfWrTd9s0oylMzR4&#10;xmDd0PsGVWhcIbmJmG1qVqDyjcuHruyjvxodztOYTMJGZ2rY6DTGmNzDRmeEjU5jygjGYFy3Tlq9&#10;WurQIfu7qm9Pp52mqAbt8Tp3hI3OtGOj05QWX2/6Wi+OfVG/evpXKvdYuTDGZdZmcyYT59KkQOe/&#10;fL46fNxBo+aOsuFpMgYbnalho9MYY3IPG50RNjqNKQPoxv2vf0m//a20zz7JzcFc0m67SccfLz34&#10;oDR4sLR4cewamO9jozPt2Og0pcGWb7aEbt239rtV+7bcNza+ZS6ZnEUVndvuTXbXI+8+otUbV8ev&#10;gDFli43O1LDRaYwxuYeNzggbncaUAZ9+Kl1xhVSxYnJjMFdFN/Yrr5RGjozNLh+VP6YINjrTjo1O&#10;U5JQp9r4zUbN/3q+/vrxX3Vo20ND1mPOmpwoOrcKTSvo8lcv199n/V1bv3Xmvil7bHSmho1OY4zJ&#10;PWx0RtjoNCbNLFggtW0rHXFEcjMw17X77rGZxadOdVf2bbHRmXZsdJqSggmH1m1ep24Tuun49sdr&#10;3+b7qnyz8rltciYUneM+hfuo0dBGNjpNRmCjMzVsdBpjTO5hozPCRqcxaYDMRbprd+kiVa0qHXqo&#10;VK5cciMw18V5V6kiTZ5so3NbbHSmHRudpiSgLrVhywb1mtxLhz99uMo1KZcfBmdC0bnuVribznrh&#10;LPWb3i88V8aUJTY6U8NGpzHG5B42OiNsdBqTBjA658yRbrpJqlQpuQGYT8LobdUqZv5ybUwMG51p&#10;x0anKQkwOXtO7qnDnjws97uqJxPn27RA+xbuq8c+eCxkdSLqmMaUBTY6U8NGpzHG5B4pG51U1BAN&#10;osS/i4rPiy5LsLPLd2adouxo+fZgXRudxpQiPI+zZ0vVqyc3/fJVN9wQG6tzyRLcpvjFynNsdKYd&#10;YqaNTrOr0F0dk3POyjl6cdyLOqz9YbHZ1ZOZgfkgDM/HCnRA8wPU5IMmWr5hefxKGZNebHSmho1O&#10;Y4zJPVIyOrdu3aoFCxbotddeU6NGjTR48GCtWbNGmzdv1uTJk0MgpTHZvHlz9enTR3Pnzg1BI/G9&#10;vn37qlmzZuG77PDTTz/Vpk2bQuOKxuioUaP07LPPhm20aNFC/fr10+LFi8P3Edvr1q2bmjZtGtbp&#10;3Lmzxo8frw0bNny3DQJTmzZt1LBhw7ANjnH58uVh+Y6w0WlMKYORR+3v8MOTG375rPLlpcsvjxnB&#10;NjttdJYBNjpNcSBr8YPPP9BpHU5TucfKxWZXT2YA5pOia/CTNj9Ri3+20MoNUZlmTBlgozM1bHQa&#10;Y0zusUOjc0tUco8dO1aPP/64GjRooOuvvz4ETkzEIUOG6Mwzz9Tzzz+vOXPmaNy4cXr44Yf14IMP&#10;atq0aZo1a5buvvvu8L0JEyZo4cKFev3113XhhRdGbdhXwzb4u06dOsFEZRsjR47UHXfcofvvv19f&#10;fvllaHzVrFkz/D1jxowQrPnurbfeGgxUvtOuXTvddNNN4XgwSD/++OPwHRq4rL8js9NGpzGlTPQs&#10;6+abkxt9Vmwm9uuuk9avj1+wPMZGZ9qx0WmKwxfLv1D1ntW1b4t9Y5mc+dZlPZmia1CxeUWd0/Uc&#10;9ZnUR19v/Dp+tYxJHzY6U8NGp9keVEV5hNaulebNiw2vP2uWtGFDfAVjTEbyg0Yn5t+yZcvUvXt3&#10;Pfroo8EAHD16tOrXrx8yKpcsWaJHHnlEF1xwQTAXgYblG2+8oXr16mngwIHq37+/br755pCNuT7e&#10;gCcLtFq1arr99ts1adKkYKCynSlTpoRAw3L2efXVV+vDDz8M2Z2XXnppCECYrmR4kkWKofrEE0/o&#10;3XffVe3atfXkk09qxYoVYR8cR6dOnYLZOWLEiPC9orAPMk0xX8eMGRNMThrEF198cVjfGFNM6KrO&#10;C4alS6WOHaXLLpP+7/+Sm3xWTFE5p3/9K1aLisqovMVGZ9qx0Wl2hU3fbNK0JdPUb2o//eqZX6mg&#10;cRLDL1+F2VtYoEOeOkRPf/y0lq+L9TDamWGVjCkuNjpTw0anAYpnqt+LFknYAc2bS9deK513nvST&#10;n0gnnCAdeGCsyr7XXrH8hPfflyZNkr74Qlq3Ltb0cTFvTGbwg0YnxiQNnurVq6ty5crBvOT/xx9/&#10;vM4+++yQRdmqVSudddZZmjlzZvjOyqiB+vLLL4d1hw4dGoIGRicZn2t5DRJBFic7vOeee/TZZ5+p&#10;bdu2IVuT7uwYkqyHkcq+yBClCzpG55tvvqmNGzeGYMTnfP/pKJp89NFHITAVFhZGBdOiUInkOFq3&#10;bq1bbrklZKNua3SyHbJNP/jgAw0aNCjsg8oAmaaYq8aYYkKUX71aevZZ6aij8nd29Z3VbrtJtWtL&#10;CxbEL2QeYqMz7djoNDvL2k1rNWjGIO3Xej+Vb1Q+1l3dmZz/VdzorNSiko5++mhVfb2qhn42VBu3&#10;bIxfQWNKHxudqWGj02zdGqt6UwWiCrrHHsmr6duK0afolLX//tIZZ0j33it99FEs29OGpzFly3Yz&#10;Oin4GUuTsTAxPukSjnlIJiWmImYh3cwxQwmmjNFJF/IuXbqEbFAami+88IKqVq0alvE5yzE/GWMT&#10;w5Es0fvuu0933nmnOnbsGMbYvPbaa0MW6OrVq0PmKIbmVVddFcxVTNNE13YyMhkrlKxOtnvXXXcF&#10;o5UM0euuuy6MF7pu3brQiNse7rpuTAkSPdfRgy+dcor005/a5NwZca14fTxunKLCN35B8wwbnWnH&#10;RqfZWSYumqjDnsrT2dV3RlybxgU68qkj1XNiT63f7OFJTPqw0ZkaNjrzF8zNpk2ls86Sfv7zmGlZ&#10;nGYL3yXr88QTpd/9TtHzF8v43IEVYYwpBXY4RmcCzMBExiXGJ13IE2YoZuPSpUuDuYkhmlgGNKBY&#10;n2WYlpiXfCdBYrt8zjbI+MQATXwf2B7bZTmiAcs2Euvwf7qjk8nJPujCjkFbdBvbg/VsdBpTQlCh&#10;rl8/eQ3A2rF23z32Spi+MymWYTmFjc60Y6PT7AjqSQmNnT9WF3W9SBUKK3jioVQUNzuPfuZovfvZ&#10;u9qy9fu9jIwpLWx0poaNzvwBw5FqJuZjYaF0wAHJq+IlKar1N94oTZwYG9GL7NF8rN4bk25SNjpz&#10;GRudxpQQzBx+++3JI72Vunit3LIlbl38wuYRNjrTjo1OsyOoJ01dPFX13qoXshN3b757zMBzNmdq&#10;alygn7f7uQbOGBjGNuV6GlPa2OhMDRuduQ3FLdVJOkoxN2qjRtJ++yWvfpe26OjWqpW0ZEmxqrjG&#10;mBSw0Rlho9OYYkANgtG7mXDswQeTR3Zr5/SjH0n33y8tXBirmeVTo9hGZ9qx0Wm2B3UketaM/Wqs&#10;rvrbVdq9MG5yJjP0rOQqLNBuTXfT8R2P16i5o7T1263xq2tM6VEco5OecjNmzAgTyzLRbM+ePdWr&#10;Vy+9//77oeccZQL/Z94E1mEuBdpS9NCjzEBs44svvtA777wThhN77733NHv27O963RF72AZDo7Gc&#10;CWiZs4FtsIx16OXHnA5sg30MGzYsnA+9ARPboNcgczawnMlwmbSWoctYngo2OnMbqtHRrRW182Pz&#10;otI9PVnVOx2ia/tBB0mnnSY1aBCbg5TjM8aUPDY6IwiENjqN2UUYk7NDh1jUZjTuZJHd2jlRE+J1&#10;M1M8PvFEzETOF2x0ph0bnWZ7bP3PVs1YNkN13q6j/Vru54mHdlVNCrTH43vowXcfVLfx3TR31dz4&#10;FTamdCiO0cmwZM8++6yuuOIKvf7665o4cWKIE5ifxFf+bty4cZhnoW/fvhowYIBuv/32MCEt5ibD&#10;ljHfQo0aNaIqYodgILI95lno0aNHMCcxSZm34cEHHwxGJtuoW7dumK/h888/D+t07dpVNWvWDPM4&#10;DBkyJMz5UKdOnWBMYqROmjQpqjLcFo4Dk5N98vfjjz8ezhtDdkfY6MxN+E2YL7lFC+m442LzfSar&#10;cpeVqOpjvFLljaqrmj49/3IbjClNbHRG2Og0Zheha3X79tIvf1m80but5NpnH+mhh6R16+IXPA+w&#10;0Zl2bHSaH4L6EdmHU5dMVdVeVVWpsJLH5dxVJbr6Ny7QwS0P1qCZg+JX2ZjSoThGJ3MyYHAy2SsG&#10;JuZirVq1wqSwGJlkeGJqkqWZmFuBbMsqVaroueeeC0Zo7dq1gzFJ1iZxJjHBLMbmBx98oDZt2ujW&#10;W2/VtGnTgiGJMBqZ5BbzdOTIkapWrZratm0r5mhgHxignBOT0hLnn3zySV155ZWaOnVqWM5nGKkc&#10;d+/evcMcD8kg6xMTle+zfQzYypUra/jw4fE1dg4bnZlDdKtp8WJF96iie1Q65JDkVexMElmmTGAU&#10;3bKhyh/dykHGmF3HRmeEjU5jdgEyOUePjo2wjSGXLHJbxVOlSrG+NlS8N2yIX/gcx0Zn2rHRaX4I&#10;6kezls3SzW/erN2b7e5szpJQ0wId3PpgDfz3QE9MZEqV4hidPPt0DydrEgOS7ubjx4/XDTfcoIcf&#10;fjg0IOvXrx+MSZbBiBEjgtFJBifrYpA+8cQTWrVqVdgeZmX79u2DSUkX+JYtWwYDlRhNHEJsA6MT&#10;I5Xu6GyPfTFZLdvAZL3rrrvUoEGDEOfZPg3ZmaTuRZCJyncxOulyj2GbDAzQxYsXa8GCBZo7d24w&#10;RTkWZ3RmN9EtotWrY8Pc/+IXyavWmary5aVjjpGGDIndQ8WoAhtjImx0RtjoNGYXoCbx7LPZV5PI&#10;NjFeJyOnYwDmAzY6046NTpOMVRtX6e1pb+u+IffpxM4nqlxhOWdzloS4hk0KdEy7Y/T//u3nzZQe&#10;xTE6ydIkK5P4uTKKy4yt2alTJ5133nl64YUXQubjPffcE7qZjx07NmRUYkBee+21mjJlShgj85ln&#10;ntF1112nt956S/PmzQvjcN5yyy1hOxiMmIpkY7Zq1UqzZs0K38PAJLuSfy9cuDAYmVWrVg3jb3Is&#10;fJcsTzI+OcZRo0aFhiyZo2SG0o4jk5RjY5vuup5fLF8e66p+4IHJq9TZIGZpJ39kxIj4SRljdgkb&#10;nRE2Oo1JEfqDTJ4cM6KYOpCMw2RR2io5UeO5/HLpnXfyowu7jc60Y6PTbMu3//lWs5bPUs3eNVXw&#10;aNycS2baWTsvMmKbFuiItkdoyMwh8StuTMlTHKOTjMehQ4eGrt3NmjUL3bsxFzEsyfTEQKQrOmNr&#10;tmvXLhiSjKGJKUq7CmFEMoYmxmiLFi304osvhi7jjN/JcrZBlieTEDGmJl3Z33333ZC9SVxiHdYl&#10;O5Qu8xiidEvHwCTTlOWshyHKsbGcjFGyQsnkZHkq2OjMfhYskDp3lurXl/beO3l1OtvEUP01akgd&#10;O0qffRY/UWNMytjojCAQ2ug0ZjtgcNJVPaqQqnt3Z3GmWz/5SawfzrJl8R8kh8lgo5NYUVTJPkuo&#10;KKWxHBVlR8u3h41OkyBx73y1+ivV6lNLFR+rmNyss3ZdcaNzvxb76Z7B9+jz5Z/Hr74xJUtxjM58&#10;wkZndjN/fmzezoMPTl6FznaRV8Jw/bNnSykkKBtj4tjojKBSb6PTmB8Aw4Ru6t26SUccEcvi9MRD&#10;6RV9cKjlkE27Zk3MeM5VMtToJDuE7ndknWAGMuYY2SrTp08Ps7yS9cKMsoMHDw5d8mg4EVtWR88O&#10;kzWQZULAfTU6L0xFuvWxPJHx8tprr323DTJkOH6Wsx22R6YM456xTvfu3UMXPcZFYx0yb+g6SNYM&#10;WTdsg0ZbIitmR9joNAnWblqr/tP66+5Bd+vEDieqXNNyyc06q/hqUqBj2x+r92e9H7/6xpQsNjpT&#10;w0ZndkIVcckSadAg6Ywzklefc0E0uU44Qerfn0zrWLPMGLNjbHRG2Og0ZjtQe3vvPemUU2xwlqX2&#10;2EM6/njplVdiZmeukmFGJ130MCIbN26shx56KJiBdONj5ldMzRtvvDE0JhmfjIkTHnjgAT366KPh&#10;bwxKJmNgzLLRo0drxowZeumll8Iss0yWgBHJuGP8zSy1fIeugsxse+edd4ZugUywwMQP9957b5jR&#10;lnUwM2vUqKEBAwaEdbp06RLGMGObc+bMCWOnMVYaY6cxccOOxijD6OQcbXSaZeuWqf6Q+qrYtGLI&#10;Okxq0FkloyYFOvrpo9VtQjfNWTVHG7bEuvMaU1LY6EwNG53ZBx3MHn88NnkPQ9kza3myqnOuiImK&#10;Tj1Veustae7c/Jmf1JjiYKMzwkanMT8Aja5//UuqUkXaa6/k0ddKn375S+mll2x0pkBJGJ1kbTJ5&#10;wn333RcyHjEuMSXJ6sRwZEwyZmnF9ARme+3Vq5fq1aunt99+W/3799cFF1wQMi0BQxEjEsO0SdQi&#10;Ytwxjo/tM24ZjS2yNJkp9uijjw7mKOYppiafkQUKrEuDDMN15MiRYX8YsStWrAj74NzJMmVCBoxL&#10;Mj6LwnYGDRoUJny4+uqrdc0114TjPPnkk/XBBx/E1zL5BuNyzl89X/UG1VOlZpU8Lmdpq1lBmOCp&#10;UpNKOu250/TJV5+E38CYksJGZ2rY6MwueHc7Y4aidnvuG5xFRa5JxYrS738vffJJ/GIYY34QG50R&#10;NjqN2QYMTga9uf32WH8Qpv9LFnWt9IqxUdu3j73KpktyLmb/ZIjRiRnIBAnEhcsuuyzM8ooheNhh&#10;h+mkk04KM7ref//9wegkUxPYJ93KMR7pak6XdQxEZp4FTEgmUSA7k4kZmFWWmWKZZRYjlcYWEy+Q&#10;9XnMMcdowoQJwcjE6KRrO0YqjBs3LpiUTLzAv+vXrx/M00RXdY7j5ZdfDkYnjTe2WRRiHlmeTOaA&#10;sUr3eXddN6s2rNID7z6gck3is6szlmQyg84qOcXH69yn5T6q9WYtTV86Pf5rGFN8bHSmho3O7IBr&#10;zKzqUbUoqq/kbyczRrOKbtVg9hpjfhgbnRE2Oo3Zhk2bFD0MsQzCZFHWKjsxKnnv3rHJoWx0/iDF&#10;NToTZiBd1xENIbIx6SLeqFGj0CV8zJgxwXCsW7duyOSkCzndzgms8+fPDwZj69atde6556pjx44h&#10;wxNDEnOUzEkyLTEy+Rvzk27smKKXXnppWJ/lZJEyvmfNmjXVuXPn6KfvHbrDI0xODFlM1cqVK4dt&#10;01hjLE+MWbaRyjidLLfRmd+s37xeXT7posOfPDxmvtnkTJ/iZudpz5+mMV+Nif8ixhQfG52pYaMz&#10;86G6S1Xu5pulPfdMXj3OJx10UGyG+Vmz4hfIGPM/2OiMsNFpTBHI/qKid3COTl+Y7TrkkNiI5DY6&#10;t0txjc5kkPlI9iaGJ//GICTLkgmJPvzww9DVfO7cud9NEgT8f9GiRWEZ65DFyQRFCfMxkYHJ5EIs&#10;JxYtXLjwu3E1+T77mjdvXjBW6crO+TA5UmIbrLMyum4TJ04M43MmtkHjLRVsdOY3C9cs1Pj543XH&#10;gDtU8FjceEtmyFmlo7jReXzH49V7cm/NXjFb6zbHhqkwpjjY6EwNG52ZT1SNUsuWsfwLTxcg7bab&#10;dP75Ur9+sTE7aRLEq4TGmDg2OiNsdBoTQYTEGBk/PmamJYusVtmLAXqOPlo680zp44/jP14OkcFG&#10;Z65iozM/oe6z9dutqv//6muPh/cIk+PY5CwDcc1RYYEqNKygC56/QB/O+TD+Kxmz69joTA0bnZlL&#10;FKa0eLHUpo106KE2OZPp0kulYcNieSpcL2NMDBudETY6jYmYPFm65x7pd7+TKlVKHk2tzBGvc5kN&#10;P9ew0Zl2bHTmJ5u/2axOYzrp6KeOjo3LaZOzzFW+aXld1PWiYHR6YiJTXGx0poaNzswE047rOmeO&#10;9MAD0t57J68OW9LFF0uvvSZ9+mn84hljbHSCjU6T92Au/e1v0imnxAy0ZFHUyizxWrtZM2nBgviP&#10;mCPY6Ew7NjrzD0zOiYsmqlqfatqzcE+bnJmiwgLt//j+uq3fbZq6ZGqonxqzq9joTA0bnZkJ0wV0&#10;7SqddFJsNC1nc+5YVarEL54xxkYn2Og0eQkNqK+/lkaNktq1k37721i36GSR08pM7b57bLzOXMJG&#10;Z9qx0Zl/rN28Vi3+2UIHtT7IM6xnkqLfoWJhRV35tys1bv44G52mWNjoTA0bnZlJ+/bSAQckr/5a&#10;yUXW6y23xO5HY/IdG50RNjpNXrJunTRkiHThhX5Nmq1iiIGBA2Pjq+YKNjrTjo3O/IC6zooNK9R5&#10;dGf96qlfqUJhhZjBmVAy481Kr6LfYbfC3XTm82eq96TeWr1htc1Os8vY6EwNG52ZA9W+Ro2kffeV&#10;KlRIXvW1tq+zz5bGjbPZaYyNzggbnSbvWL9eGjRIOu+85FHSyh4dcURuZXXa6Ew7NjpzGyYcmrd6&#10;XpjR++5Bd+sX7X6hcoUekzNjVVig3Zrupmt6XKPxC8aH38+YXcFGZ2rY6MwMuIYTJ8a6X3sUrV1X&#10;+fJS5crSihXxC2tMnmKjM8JGp8kLyAphSr6hQ6VWraTTT08eIa3sEgMX9e0b/5FzABudacdGZ26z&#10;ZesW9ZvWTwc+caAKGhXY4Mx0Rb9P+WbldXLnk9XwvYZ6d+a7WrVxlScnMjuNjc7UsNGZGdDRrGlT&#10;aZ99kld3rdREJz1GI4sefw0fLq1ZE7/AxuQZNjojbHSavIDuzcuXS3XqeFb1XNJee0k1a0ovvSTN&#10;miVtzfLsHxudacdGZ+5C/WbTlk16a9pbOqjNQSpoksRYszJPmNFNIz1WoJpv1tTslbNtdJqdxkZn&#10;atjoLHs2bpRGjJD+9KfY8PPJqrvWzgnD+O67pXnzYk1AY/ING50RNjpNXrB6tXTffbGRqpNFRCt7&#10;xevbE06QBg8uljmYEdjoTDs2OnMT6jZrN61Vr0m99NN2P1W5Ju6unlVikqgmBbq53836cuWXNjrN&#10;TmOjMzVsdJYdXLdPP8WQkC67zCZnSeunP5UKC6WlS+MX3Jg8wkZnhI1Ok9PQXR0DjNd6p54aG7wl&#10;WTS0slcYnccdJ735Zuz3zuZXtzY6046Nztxj0zebtGjNIr0x8Q0d/fTRKtfUJmfWCZ2JMgcAAG9r&#10;SURBVKOzaYFO+OsJYQKpDVuist2YncBGZ2rY6Cw7Nm2SunaVDj00efXWKp722EO66CLp7bdj19qY&#10;fMJGZ4SNTpOzRPd2qHE9+mjyCGjljjCwTzklNgYrNe5sxUZn2rHRmXv888t/6uS/nqxKTSrFDE6b&#10;nNkpfreGBbqpz036euPX8V/XmNSw0ZkaNjrLDsaQvPLK2ChMyaq2VvH14x9Ljz8eGwPVmHzCRmeE&#10;jU6Ts3TvLh1/fPLIZ+WWyOr8zW8U1dalzZtjJnc2YqMz7djozB3o3jxr2SxV711d+zTbJ5YVmMxA&#10;s7JDGJ2NCnRbv9u0Yv0Kd183O4WNztSw0Zl+qKIiqnqHHZa8WmuVjCpWjI1uVaNGrOPX+vXxH8GY&#10;HMdGZ4SNTpNTYA4x6dDs2YpqbdKeeyaPfFbu6YADpHr1pOnTs7f7uo3OtGOjM3fY+M3GMEv34U8d&#10;HiaySWqeWdmnhwp0Zfcr9c23u14mmvzDRmdq2OhMHwmDk+rdyJHSNdd46oB0iW7sdPBbuDD75y01&#10;JhVsdEbY6DQ5xZo1UrNm0sEHx7L8kkU7K3dF93X6AtnotNGZIjY6c4eJiybqyL8eaZMz1/RIgSr3&#10;qmyj0+wUNjpTw0Zn+mCcyI8/lu65RzrzzJj5lqwqa5WO9t1Xats2VtU2Jtex0Rlho9PkDGvXSr16&#10;xWoP9FVIFuWs3NZpp0kffWSj00ZnytjozH6mLJ6iO9+8U+d3OV97ttwzTGKT1DCzslNNCsLM+Ve+&#10;fKVa/LOFVm9YHf/ljflhbHSmho3O9EC1dPFiqWNHTz5UViJ79v77pdGjpWXLnNlpchsbnRE2Ok1O&#10;QCZn797SWWfZ5MxnUYs5+WRFrRtp0qT4zZFF2OhMOzY6s5u1m9aq39R+OvLpI2MGpyceyk1Fv2v5&#10;xuVVrW81LVsftVCN2QE2OlPDRmfpQld1TE7GhuzfXzrxxOTVVyt9wmju0sUTFJncxkZnhI1OkxNg&#10;EHXqJB1+ePKoZuWXzj5b+vDD+M2RRdjoTDs2OrMbZlg/97lzVaFpBZucuazoty3XuJwu/dulGr9g&#10;vDZ9syl+BxiTnJIyOmknYQaynU8//VSzZ8/Wxo0bw+dr167VZ599plGjRmn06NFhHdZNwL8XL14c&#10;vjdy5EhNmzZNq1at0tYiqWTr16/XjBkz9NFHH2ns2LGaP3++tuAcRrCPzZs3h8/YBvuZOXNm+A6x&#10;K7HO6tWrw7ZZTjxbsmTJ9/axPWx0li7Rz6NZs2KT4Rx7rKcOyAQdfHBslDOKhvhjZEzOYaMzwkan&#10;yWqoXX3wgXTJJdLPf+5sTiumk06SXn9dUe0/fqNkCTY6046NzuyDesvXm77W5EWT1Wl0J53Y4USV&#10;LyxvozOXxW8babemu+m2t27T/K/nx+8GY5JTUkYnZuabb76p6667TqeccooaNWoUzE1Myfvuuy/s&#10;o1evXuratauuvfZaFRYWRqF8ZYjDzz//vK655prQ4Ozbt68efPBB1atXL6q2fhC2S+y56qqrVKdO&#10;Hb311lvq1KmTqlWrFv6/dOnSYJJ27NhRN910k55++ml17949qiLcFtb/4osvgpmJwXrLLbeoQYMG&#10;6tmzp1q3bq3KlSuHfS9fvjyUl9vDRmfpwuWfPNmZnJmmX/xC0TMZu3eNyUWSGp0EBN6k8TZs6tSp&#10;wQQkmPEGjTdmBBXW4Q0bQWbcuHGaMGGCFixYED5jGSJwsI1JkyZ9933ewCWW07giyH3++edhG6xH&#10;UON7RbexaNEijR8/PhwH6267DY6JN4EEuslRSbps2bLwOctTgfVsdJqsgnsbYQSNGCEdcUTyKGbl&#10;r8qXly68UFHhFr9psgQbnWnHRmd2QZ2Fetj4+eN1XffrVKlpJXdZzxdFv3GFZhV09RtXa+isofpq&#10;1VfastWtVJOc4hidiTYWbTfiKCbjmDFjgknZuHHjEDMwIO+9997QxqPdSLnUv39/XX311erXr5+G&#10;Dx+um2++OazHcrY3a9YsPfroo3riiSdC2+/+++8PxiX7YZ+0C3v06KHq1atr2LBhwXjE+HzppZdC&#10;XAe+x3KOa82aNWrSpIlq164d2ohsg3Yh+2TfGJgbNmwI3ysKbVYySFn+/vvvq127dqpZs2bY565g&#10;o/OHYZbvE07w/KiZqMMOU/QMOKvT5CY/aHQSTAhcgwcPDm/dhgwZoocffji8URsxYkQIMjfccEP4&#10;u0+fPuEt3q233hreos2dOzd8/5lnnglv1Ai0vAm86667wnc+/vhjbdq0KRiTvD27++679cYbb4Qg&#10;w5tAgtOKFSuCwdmqVatwgGyfN3333HNPCFxsg3Xefvvt8DfBjmNNnFCXLl1CsORcdgTr2Og0WQU1&#10;qvfek373O+lnP5MqVEgewaz8FUbnBRfEuq8zzSW1mBTKwzLHRmfasdGZXWz9dqumLZ2mOm/X0Y9a&#10;/kgFhTEDLKkxZuWe+K0bF2i/pvvpwf/3oJavXx6/M4z5PsUxOkk0oW2EofjQQw+FNhZZm1deeWXI&#10;nnz99dfVtGnTsGzixIlhfYxO1iPzE7PynXfeCW20F1988Tujk27vxGWyPmnL3XnnnaEt+OWXX4b2&#10;GKYkmZ+Ym++++25U1X1PVatWDftbFx9QkMQY2p+YpHSDJ0uUbcybN++7NiztRvZN+5UEmW1JJOLQ&#10;nuU8yf7kvGx0lixRUzxqv8e6Sierqlplq4MOUvSMxH6n6PE1JqfYbtd1AhbBcdCgQXrhhRdCIHnk&#10;kUdCYOJt3tlnnx2yJ4GgQncBAhZv8/hOjRo11Llz5xCEYOHChSH4sR26IrRp0yYEJoIM++KtHOvT&#10;hYG3hrzF49+9e/cOgY8ASVcJjNHmzZuHN4UEWP5NcGM5x8FbR4IiY8EkxngpCtsiuGHQvvLKK0EE&#10;3PPPPz+83TMm44nufZ17rg1Oa/vaay/pqKMUFbTStGnZUYux0Zl2bHRmD9/+51ut3LBSb0x6Q2d2&#10;OVPlCsvFjM5khpiVm8LojH7z/Vrsp4feeUiL1ixK6aW+yT+KY3TSLqOXHW002mMI8/Kyyy4LJuOA&#10;AQO+a/fRzZyedbStHnjggZAZyd8kvpAkc/vtt4fkFjIu6Xp+xx13hP+TVck2fv/73wczdM6cOWGM&#10;TbJE2Q6xm3E3aTfyGYk2ZH7SzqM9iZFKT0LacyTSvBrVG1jOsdK1nTYiGaScy/bApHXX9ZKFS46/&#10;PHGitPvuyauoVtmLZuQvfyn9+teSc71MrrFdo5PGDyYl3dcp+Fm5fv36IdARcC666KLv3q5hUvIG&#10;joCKMUkG54033vi9rgZkYPKGjm1gerZs2TL8mzeBBCHeuLE+mZUYjrzJ480hwZQMUI6HgMUbPIxW&#10;ghL/xjAlWFLR4zgIuFWqVAnZmQTAbcH8xKAlGHJuBFGC5MUXXxyCqDEZzbx50mOPSQcemDxqWVZR&#10;kdkZFfKaMMFGp0mKjc7sAaPz38v+rRv73qiCJnHTK5kZZuWu+M0jYXIf2vZQPfXRU56YyCSlpMbo&#10;BNpYtJ0wKGmXMfYl7TbMTRJG6IFHu442IBMHEVcQmZNkVbZt2zYsp8cdySzEaJbTTiP+PPfcc2rR&#10;okXo3UdvPdqJGJCI7fEZ7VD2Q1txypQpoT3HcdEWpRci22AfrIcJilHLPnaEjc6SJ/o5dM01sdm9&#10;k1VNrcwSwwpEj0z0PMV/QGNygKRGZ8IwxAgkU5Iu4HQjJ7jxxuzll18OQe70008PY6zwBo6Z8Hj7&#10;xqDUmIcEJf5dq1YtffjhhyHIkq15wQUXhHFbCI5kfbKcLu685Rs6dGjIAuXNHcYlpiZvCulKwPY5&#10;FgIkg1qzDf6mqwGGKl3fCaaYm3SXZ/wX/k7lLTfruOu6yWi4j6msUZN6//3YtIXJIpVlJROvart2&#10;VdRKyfxajI3OtGOjMztYv2W9Bv97sBq910invXCau6znu6Lf/4AWB6jwH4U2Ok1SStro3FZFP08Y&#10;m0WXwQ8t/6F1trc8mba3PFVsdJYsvFOng+Tpp8fetSerllqZJzqA9e8f/xGNyQF+0Ogk+5K3YWRL&#10;0lDkLdtrr70WJvuh6zdBATOSbgKM0YLhyRu7om/PMEsZ64RtkIHJeCkYmok3cLzFw0ylMUrXcd7i&#10;EWDIIk0EKY6Dhhdv6NgG+2Mb7J/lGzduDBmhGJ7MAsi+yAblGFmeCqxno9NkNDxT48dLp54q7b23&#10;aw7WzqtyZWnGjNi9lMnY6Ew7xGwbnZkN9ZR5q+epWq9qKnikwAan9Z3R+djfH9OajWtSrvOa/KEk&#10;jc5cxkZnyUARRLUNk/Oyy6RKlZJXR63M1E9+IvXsKdFZl/vZIcVkO0mNznzDRqfJeBYsiHVXZ9To&#10;ZNHJsnakG26QMPxsdJptsNGZ+azdtDZ0V6/QqIJNTism7oOmBdq3+b5qOqypNmz535mlTX5jozM1&#10;bHSWDFQvGZPz6qs9Lme2CnOaeW4HD8785oIxO8JGZ4SNTpPRzJkjNWrkMTmt4umYY6Rnn5VWr47f&#10;WBmKjc60Y6Mzs9m4ZaO6TeimEzucGBuXM5npZeWnEkbnP5pqxYYV2vjNxjCOqzFgozM1bHQWn6VL&#10;pW7dpNtvj3WBdsez7BS/28knx7qwM82JszpNNmOjM8JGp8lINm2KjanI6NCMsZgsIlnWzqhqVWnx&#10;4vgNlqHY6Ew7NjozE+omaM3mNarVv5YqNq3obE7rf8U90bhAB7Y4UK2Gt9Ly9cvjd5DJd2x0poaN&#10;zuLBuTPf5Z/+FJvUJln108oeYXaedlqs+clva0y2YqMzwkanyUiiezL0/9hnH9ccrJJRtWo2Os3/&#10;YKMzM2HcxTenvKm73r5Lx3Y4VuWblrfRaSVXYYH2a7WfGv69oeasmqOt326N30Umn7HRmRo2OncN&#10;zpkq5fDh0rXXOoszV8TveMopUp8+zLfirE6TvdjojLDRaTICIglZnPPnS8OGSQ0aSL/4hU1Oq+T0&#10;y1/Gxups1ixzX9NmiNFJw2dldCxMfjdlypQwEd+XX34ZJroD4gYT6i1cuFDTpk3TjBkztGzZsvC9&#10;onAc7J/vz50797vvA9vYFD3z86NnfurUqfrss8+iBtIqbWXK0vjyxHGwjP0wCSDfYVkCtsm22QcT&#10;/K3eyeEJbHRmHhhVM5bN0C39blHBYzEjK6nBZVkoPl7nL9v9Uh1GdtDKDVE5avIeG52pYaNz56D6&#10;wfmSxVmjhnTAAdJuuyWvdlrZqQoVpPPPj5nYmdpcMGZH2OiMsNFpMgJGfZ45U7r11liNwQanVVq6&#10;8MLY4DuZSIYYnRiOxAO20bt3b73xxhuqX7++KleurI8++ihss0nUqqlZs2ZoTD7xxBPh388995yW&#10;Ll0aGk7du3fXxRdfrEceeUQvvfSS7rzzTt19990aPXq0Nm7cGMzRBx54QDfffLPat2+vRx99NGy/&#10;b9++UcVyi9atWxf2W61aNTVs2DAE7Fq1aoXtYWhieLIttlunTp1wrGyDoN6jR4+wj1Sw0Zl5rN64&#10;Wg++86D2bLpnzOR0Jqe1PcWNzp+3/bn+OvKvWrUhT2dDMd/DRmdq2OjcOTA6Fy2S7rpL2muv5NVM&#10;K/vFpERvvx0bRc1mp8lGbHRG2Og0GcGKFbFMu4MPTh5xLKuk9PvfZ26tJUOMTuICmZWYjTQSyex8&#10;NTomzECMz06dOgWDcuzYsaGRxHqYi3Xr1tWAAQNCo+mqq64KDc3EtjAnMTYLCws1ceJEtWjRQrff&#10;fnuIP2yDTEy2+/vo9yHLkwxSttGhQ4dgvGJIjhkzJuy3ZcuWmjRpkho1aqR77rknrMt+yO7EbL3h&#10;hhs0fPjwkHW6I9juhAkTbHRmAEwks2L9Ck1fMl1/HvBnVWpaydmc1o6F0RndJxWbVdQ5Xc5R/2n9&#10;tX7L+vhdZfIVG52pYaMzdTA5qaa1by8ddpi7q+e6yLkhNyKqehqTddjojLDRacqcr7+O1ZB+9rPk&#10;kcaySlL0M3roocysjWeI0QkYgDQQMS4xIGkEYUwOHDgwmJR33HGHZs2aFdbDYGQ9sivJ5OzZs6eu&#10;u+66YH4mtkW386ZNm0aX/qGQFfrggw+GRijd1jFCydAkg/Occ84J3dAxQ4lLr7/+esjOZBt0o2e/&#10;ZHWOHDlSDRo0UOPGjbVkyZKwH7bB+mSBvv3229/rKp9g/fr1eu+993TfffeFDFGM0yuvvFKnnHKK&#10;hg4dGl/LpJtvtn6jeavnqdZbtbRHoz3CBDPO5LR2Sk0LdFi7w9R1bFd9vfHrUL9FJj+x0ZkaNjpT&#10;g/emL74oXXCBdOihyauXVu7pjDMU1XupO8ZvBGOyBBudETY6TZmDuVOzZvIIY1mloSuvlJZn4Oy8&#10;GWB0EhMwDFesWBGyLDEZMQzJerz22mvDNumKTld1jMzl0XWcN2+e2rZtGxpKo0aN0vTp03XTTTep&#10;Xr16WrRoUdjOu+++G53aberYsWPIwGQbGJKYomyDMTgT5iMZnHyvdu3awRDFDGUd9sd3yC6dM2eO&#10;nn322XAcNNLIKmWsznvvvVe33npr6BpPA25bOD9MU5YhusmPHz9el156qTM6y5DVm1brofcf0o9a&#10;/MhZnNauKbpvKrWopCOePkIXv3KxRs4d6YmJ8hgbnalhozM1yOJ0PkZ+CnN74sT4jWBMlmCjM8JG&#10;pykTeDWKAXPHHdKpp8ay7JJFF8sqDV11VWy4hEzL9skQo5NJhl555ZVgVGJYkvVIF/E+ffqESYcw&#10;FcnKZEzM6tWrB7OxXbt2wZCkuzjbIIOTTFCMSdYh+3Lw4MHBxMRoZBs0qsjwZDn7wATFNE0YkbNn&#10;zw6f3XLLLWGdhx9+OMQpvss6GKiDBg3SXXfdpapVq+rGG29U586dw745hlRgOx6js2zZsnWL/r3s&#10;36r9dm3t3WJvG53Wross4MYFOrD1gXpn5js2OvMYG52pYaNzxzBH4gMPJK9OWrmv3/42ltUZVT0z&#10;rtlgzA9hozPCRqdJO0wSMnKkdPHFySOKZZW2fvzjWK114cL4TZkhZFDX9XzBRmfZQf2DLuuL1izS&#10;Y0Mf04GtDrTJaRVfTQr0o5Y/0hMjntCStbFhLUz+YaMzNWx0JieqGoRq2KZNUrt20i9+kbw6aeW+&#10;GIuVJuvkybH7wphswEZnhI1Ok3YWL5buvluqUCF5RLGs0hYz+99wgzRvXvymzBBsdKYdG51lB+Mo&#10;9pzYU5e+dKkOan2Qyjcv73E5rZJR4wLt1nw3Df9yePxuM/mGjc7UsNGZnKgapY4dpfPOi70bT1aV&#10;tPJDTEp00knSk09KWCXcG8ZkOjY6I2x0mrRBJmfbttJxx0n77JM8mlhWOoTRWaOGtGhR/ObMEGx0&#10;ph0bnWUD3dWnLp6quwbepZ+0+knIwrPJaZWYovupQosKajqsqfpO6qs5K+fE7zyTL9joTA0bnf/L&#10;6tVS587S0UfHTK5k1Ugr/8S9cN110syZ8RvFmAzGRmeEjU5TqkT3VxjcBtOmcWNpv/2SRw/LKgtx&#10;PzZoIM2fH79hyxgbnWnHRmf6+fY/32ruqrmhuzqZnN+ZnDY6rZJS4n5qWqCDHz9Yfaf2jd99Jl+w&#10;0ZkaNjr/y4YNsZnVDzsseZXRss48Uxo8ODakgTGZjI3OCBudptTA5Fy2TGrVSjriCGmPPZJHDcsq&#10;K2F03neftGBB/KYtY2x0ph0bnekjjMn57TdatWGV3pr6VszkbFzEnLKsklazAh3U8iD1nNQz3Hsm&#10;f7DRmRo2OmPQZFmzRurSRfrlL5NXGS0LVa2aeUP8G7MtNjojbHSaUoHRmhmL85lnpCOPdN8PKzOF&#10;+f6HP0iDBsVe5Zc1NjrTjo3O9LHpm00aOGOgftn2lzrw8QNVvll5Tz5klbrKF5bXaX89TQP/PTB+&#10;J5p8wEZnatjojEGzZcAA6ZhjYpPPJKsyWhZiiP8ZM2LGuDGZio3OCBudplRggBteizLATbIoYVmZ&#10;ov33lx59VFqxIn7zliE2OtOOjc70Mejfg3Ro60Nj5qa7qVtpUrnCcjrm6WP01vS34neiyQdsdKaG&#10;jc5YdWvCBOmWW6Qf/Sh5VdGyEmIu3b32kqpUid9AxmQgNjojbHSaEoN+H9QWMFZatpSuuELad9/k&#10;UcKyMkUHHCA1ahQzGcsaG51px0Zn6UIdg0zO5euW6/WJr+snT/zEWZxWehXdbz9u+WPdPehuzVg2&#10;Q1u/3Rq/O00uY6MzNfLZ6KTZwjypzEvZtaunEbB2TldeGbvfyQY2JtOw0Rlho9OUGJT006ZJlStL&#10;e+6ZPCpYVqapUiXptNOkevWkgQOl9evjN3QZYKMz7djoLD2YdGjjlo3qP62/Tv7rydq7cG+Va1bO&#10;2ZxWehXdb+WbltdvOv5GQ2YOsdGZJ9joTI18NToxOaOqkl5/Xfr1r2MZeh5ly9oZMfrV9ddL69bF&#10;bypjMggbnRE2Ok2JwezqUWVJ++yTPCJYViZr991jNfWyrKXb6Ew7NjpLDyZ/+eCLD/TrDr9WuSY2&#10;OK0yEvdd0wLt+8S+Ou/l8/To3x/VlMVTbHjmODY6UyNfjU5yMxie/YQTklcJLWtHwhg/9FDpyScz&#10;o1OYMUWx0Rlho9MUC16Jjh4dy4Y788zkkcCyskG8mi0sjI0vy31dFtjoTDs2Okse6hVc183fbNbw&#10;L4fr1x1/rYIm25hPlpVuxQ3P07ueHu5LG525jY3O1MhXo3Pz5tjkQ8cdl7xKaFmpiByJatWkBQti&#10;TYeyaj4Ysy02OiNsdJqdJlGS8zr0X/+SbrpJ2nvv5BHAsrJFTLNJF/bevaW1a+M3e5qx0Zl2bHSW&#10;PNOXTlfh+4X6w6t/0I8e/1HM5HQ2p1XWihudv+n8G7019S2t3VRG5bxJC8UxOrdu3apVq1Zp9uzZ&#10;mj59etCXX34ZVQ3WhphB22njxo1asGBBiLFoyZIl2rJlS1iG2MbKKKbPmjUrfH/OnDlas2bNd99P&#10;bGPevHlh+WeffaZly5Z9bxuYkMuXLw/bmDFjRjiXdevWfW8b69ev19y5c8Pyzz//XCtWrAjfS5V8&#10;MzqjSxY6oA0bJv3qV8mrg5aVqmg6HH54rOrOMAjRI2xMRmCjM4IgaaPT7BTUEBiL88EHpXPPdVd1&#10;K3eUyOosqxnYbXSmHRudJcvazWvVe3Jv/fqvv1ZB47i5lMx0sqyyEPdjdF+e2+VcjZw7Mn7Xmlyk&#10;OEbnhg0b9NFHH+nFF19U165d9fzzz0dV3gd18803BzMQY7Jt27Zh+23atFHz5s1VvXp1dejQIZiZ&#10;mzZtUv/+/XX77bfr0UcfDcdy77336qGHHtKHH34YDNMpU6bo/vvvV7169fTMM8/o8ccf1y233BKF&#10;/1eDWYnR+sYbb0RVgtvUsGHDsD/Wbdq0aYjrGKmYm/fdd5/q1q2rdu3aqVGjRrrjjjvUu3fvYIjS&#10;xtsR+WZ0zpun6BpJF17o5otVcmJe0+hxDveXMZmAjc4IG51mp4kqeKpVy1mcVu6pYkXprrsUtSKK&#10;ZTTuMjY6046NzpKBiYemLZmmuv3r6qBWB6lcocfktDJQ3JNNCnRKp1PUZ0ofrdm0Jn4Hm1yjOEYn&#10;bSOMRAzHcePGBSOwffv2qlq1ajARMUATxiCmJuv26NFDV1xxhQYOHBi+g0HZunXrsA2Wk5VJTMao&#10;HDNmTDBH69SpE8xK4hDGZLdu3YJhSnvs448/1vXXXx9M0MQ2Ro8erdq1a+vJJ58MZmlhYaGuueYa&#10;zZw5M2xj6dKloXFbK6qjsw2OLRnz588PRi7n9d577wWTtGbNmhpGmuMukC1GJ82Xq66KVfWSVQEt&#10;a1e1227SiSdKnTuXXa6EMUWx0Rlho9OkBG+Fo0qWJk6UatSwyWnlrg48UFHrpGxqKjY6005xjc7/&#10;8F9UPmL0oVQyaHKJxLkz3uEnX0V1idf+qIqFFW1yWpkr7s1GBTrnhXOc1ZnDFHeMTmIDXcmHDh2q&#10;l19+OWRfktHZs2fPkF3ZoEEDffrpp8GAhCFDhui6664LsRfDkOxMMkHJ8KScXLhwoVq1aqWHH344&#10;bJMMUbZJl3aW02V98ODBqlatWjBL33333WBisj26uHM8U6dODQYrZikZn5zfjTfeqMWLF4dj4DNM&#10;WExLtkFmajK4JmSWvv/++8Ho5Hz4zvDhw+Nr7ByZbnRGly40YcaPl372s+RVP8sqrn7yk9hzwOOY&#10;Z1VBk4HY6IwguNroNNuF0pqu6vXrS7/+tbTXXslLeMvKBf34x4pq/THTMd3Y6Ew7xTY6o/Jxybol&#10;6jGxh16f9LqWr18eX5IfYHDOWj5LD7/3sI7763Hat+W+MSPJRqeVqeLebFyg87uer1HzRsXvZJNr&#10;FMfoxHTEPCSTkn+TbTlq1ChVrlw5GJQYn3Qjx1TEwGRduo1jTE6aNCmMu0mXctaZFtWfickYinQx&#10;f/bZZ0N2J9u4+uqrgyHJcsYATXQ9nzx5cvge62OoTpw4MYzV2b1792Bs9urVK2RrkkV6ySWXqF+/&#10;flH1YWX4HuvXj+rrZHkmTNjtkQ9d18eNk2rXjmXckXmXrOpnWcVVhQrSMcdIXbtKa9bY7DRli43O&#10;CBudZoesXy+9/XZsVnVK8WSlu2XlijA6n3zSRmeeUBJG54I1C/TXUX/Vs6Oe1eK1scyafIBz/2rV&#10;V7pn0D3ap/k+YaKXgsIihpJlZaIwOh8r0G86/kadx3TW+AXj9fXGr8P9bHKH4hidiRiK6VijRo3Q&#10;FfyRRx4JWZsYikwANHbs2JChSSYk5iP7w6zEXCSu0I0cI5JxOunyTvYmWZpkXbIO2ZYjR44M261S&#10;pUrYx3PPPRe2gfnIOhw7hihd3DmOxo0bh++wf/ZBpid/M/YnmaCsx3EvWrQoLE+FXDc6OZ5u3aST&#10;TnITxip90SmsTZvYfeeQYsoSG50RNjrND8KbYDI5owqcB7Sx8kq77y4de6z0xhvSD4xxVSrY6Ew7&#10;JWF0LlyzUM+OflYdRncI2Z35AJmc1ftU1z6F+6hii3hXdWdxWtmkwgJVeKyCLn3lUo1fOF5b/7Pj&#10;7DeTPRS363q+kKtGJz4vWXV9+sTyNJzJaaVDP/qRomdJev/92MRExajKG1MsbHRG2Og0SVm7Vhoz&#10;RnruudjM6slKc8vKZf3859Lf/iZt3hx/KNKAjc60Y6Nz5/nm229Cl98zXzhTBQ2TGEiWlQ1qVqDy&#10;TcvrtOdPU+/JvbVqw6ow3qzJDWx0pkauGZ1k0ZGnQWe0jz5S1L51roZVNmIUrNWr4zemMWnGRmeE&#10;jU7zHbz+pGbw9dfS7bd7wiErv7XfflK9erEZ2Kk1pwMbnWnHRufOsWHLBr3z2Ts6vsPxNjmt7Fdh&#10;gco1KafL/naZxswbo7Wb1oYywWQ/NjpTI9eMTqprM2dKDRpIhx/upoxVNipXLtYhkpyhdOZLGJPA&#10;RmeEjU4T4BXo8uVSnTqxmsEeeyQvuS0rn3TAAVLPnsUyHXcKG51px0ZnaqzZtEZDZw1Vy+EtdULn&#10;E1TQpMBd1a3sV3zIhT1a7KGfPvFT/XnAn/NqnN1cxkZnauSa0Tl3rlS3rrTnnsmrdZaVLmGy80ww&#10;hIIx6cZGZ4SNThNMzoULY4OK+NWnZf1XTEzUv7+NzhzGRmdqzP96vuoPqq+9mu0Vm3QobhAlNY8s&#10;K9vEJFqNClStV7XwPJvsx0ZnauSS0cmoW1SfTj45eZXOstIphky46qrYczFhQqy5bUy6SGp00mhZ&#10;G5WUzKb32muvRTfn0+rYsaMGDx4cguWWqDRnHWbDW7Jkifr166f27duHmfI+/PDDqIBfFRpOrLNm&#10;zRqNGjUqLGNnvXv31vz588N3Wb5p0yZ9/vnn6tu3b9hPly5dgum4bt26sBzRYB0+fLg6dOgQ1ukf&#10;NbrnzZsXAhPLN2/erBkzZoRGbdu2bdW1a1dNnDgxzMTH8h3BOjY68xDuDWoEVGqaN5fOO8+vPy0r&#10;mchuHjQo/uCUMjY6046Nzh2zfvN6DZg6QBe+eKEqNqvomdWt3BOm/WMFqta7muasnJNS/dlkNjY6&#10;UyMXjE5G3Yqa6VGdR/r1r5NX5SyrrPTTn0ovvBDrwu7QYtLFDxqdy5Yt04gRI4JJOXfuXE2ZMkUt&#10;WrRQzZo19dFHHwWDElPz/PPPV2FhYTAWhw4dGoIEDcvZs2cHQ/Phhx+O2qy3hcAxc+ZMPfnkk7ro&#10;oov01ltvhYYopmXt2rWDUTp58mQNGDBAVatWVdOmTbVgwYJgYNarV0+33nqrxowZo+nTpwez8+ab&#10;b9Y777yjxYsX6/nnn9f111+vl19+WbNmzdLAgQN17bXXqnXr1lq6dOkOxxqy0ZmHUMquWyc9/ri0&#10;777JS2XLsmLC6BwyJP7wlDI2OtOOjc7kcF5MOrRu0zr1n9pf53c9X5UKKzmL08pdcW83LFDlnpW1&#10;ZeuW+JNgshUbnamR7UYnORtvvCGdeGJsXMRk1TjLKmsdfLDUq1exqvbG7BQpdV0n+xLjEqOTgDlh&#10;woSoLbpSjzzyiM4777xgSAINy9dffz0Yk4MGDQqmZa1atUJW6HpeNUVs2LBBVapU0R133KFp06ap&#10;ZcuWYTuYnGSKYqCy/jXXXKOPP/44GKKXXHKJ3n333ZC5STDCVH3wwQeDkUlgqlOnjtq0aaPljK8Y&#10;wXGQ/YkpixnLdovC+ZCxiknKsWPIsh0aeTY6c5zo/tPw4VLDhtI550iVKiUvjS3L+q923116+21p&#10;2TJp48b4w1RK2OhMOzY6/xdmnmacwoZ/b6gDmh+gCo0rxLI4bXJaua4mBTrqyaPUcUxHbf02TZPQ&#10;mVLBRmdqZKvRSc4GzetZs2LzpyarvllWpugnP5F69Ig1I7h3jSltftDoDJkMUcGPCfhq1ODEmOzc&#10;uXMIljSKVq9eHRXoTXTuuedqzpxYFxe6rNOwxOgk23LIkCEh85JMS4xF1qErO9mXBBOyNTErH3ro&#10;oWBeYkhiiL744oshI3P06NHBLMXoxDjFBOWYaJDdf//9oZs6Aalu3brBMKUbfeI4yBBl32Skbmt0&#10;cgxkpT7zzDMhG7VZs2bBLD3nnHPC5ybHIKOXmsCXX8bMmuiG1157JS+FLcv6YTF+bffu8QerlLDR&#10;mXZsdP4XzgUtW7dMLYe11AEtD3A3dSv/9GiB/tD9DzY6sxwbnamRrUZn377Sb3/rLE4re0TeBPft&#10;NtaMMaXCD3Zdp8s3Y13Snfv2228P43DSvXvq1KkhcxLzcNy4cbrhhhv0wAMPBCOye9QAvvPOO0P3&#10;dAxSjEcyLfl+jx49QhBp3Lhx+A7d3DE/+ezuu+9W8+bNgzHKPm+88cZgQnIMZJLSUL3lllvCMZDZ&#10;iTF51113hexLutiTRUr2Zrt27fTBBx+EbVSrVk0vvPBCyDzlfLYHyxmP1F3XcxRMTkwTJlWpUCF5&#10;yWtZ1o5FF/ZOnXAR4w9XKWCjM+3Y6IydA9dh+frlenvq22owsIFOf/50VWpeyUanlX9qWKDzXjlP&#10;M5fN1II1C9yNPUux0Zka2Wp03nefpxawskvcr88/r6he7pnYTenzg0bnihUrwgRATB7Up0+fMFkQ&#10;wmgkgxOjky7gGIl0D2esTSYrYizPRPYmYlIhzFGWYVQOGzYsGKA0KFjOdjBFGQ+Ubuo0shiHky7u&#10;iW2wPbrLM/Ym65B1SbfzxIRGbINjIki9+eabIZuUsTrJAGX5jmAdj9GZo4wbJ118sWsCllVSOvpo&#10;6fXX4w9YKWCjM+3Y6Iydw/J1y9VxVEf9rM3PVNC4INZN3V3VrXxUdN9XaFZB+zffXze9eZPmfz0/&#10;/qSYbMJGZ2pkm9HJhC5dusTG5CxfPnlVzbIyVeRM/PKXUr9+8RvamFIipTE6cx0bnTnIBx9IlSvH&#10;TJlkpaxlWbsmaic2OnOKfDc6N27ZGMbj7DWpl/Zvtf9/Tc5kBpBl5YuiZ2D3ZrurWt9qWvj1wvjT&#10;YrIJG52pkW1GJ/u6997YaELJqmmWlemik2VURQ9TZxhTWtjojLDRmUNEDXaNGCFdcYWzOC2rNFSx&#10;ovSrX0m1aknDhpX8QDsZYnTSY4DxnJmwjiFUEMOpFB3zmdjBJHl8/uWXX2revHlh/Gq+WxR6Jcyd&#10;Ozdsg94IGzduDN8F/k/vA3o6sJxtsN+iy9ke58OyxHGw38Q6wDYXLlyozz///LttYGCmQj4bnWs3&#10;rdVLn76kgocKVNAoZu7Y5LSsSNFzUK5ZOR3S7hAV/qMwPOMmu7DRmRrZYnSy3a5dpcsuk376U2dz&#10;WtmtX/wiNjmRMaWFjc4IGmk2OrMcGvybNkkjR0rXXSfts0/yUtWyrOKL2vUpp0gDBsT6UBUx3IpN&#10;BhidxATMQibSY8zpbt26hUnyGCsaTZo0KRiNTKLHGNVMfMe40i1atFCtWrXC+NAJQ5N///73vw/H&#10;0alTpzCOdYMGDcJEeQzRwrAs99xzT5jwj0Zpw4YNdeWVV4ZxrVmOAdqlS5ew3aZNm0aNqKd10003&#10;he8wVAwT+DHMDMfARICvvPJKGAu7Ro0a4fyZnG9Hhme+GZ0cL5OsLF23VE9++KT2b7q/zU3L2lY8&#10;E4UF2qvFXrrj7Ts0Z1Vs4lGTPdjoTI1MNzrXrpX69491VKNTzW67Ja+aWVY26Wc/o4ySVqyI3+jG&#10;lDA2OiNsdOYAkydLderEuqo7k9OySl88Z1ddJX34YczsLCkytOs6mZyMV33BBReEsaoxIDEdMRgx&#10;PDELyeZ8NTpuDEfWocHE+kyUF8y1rVs1Y8aMYHS2atUqjEfN/+vXrx8m92MfjGv93HPP6YQTTgiG&#10;KoYoE/RhtLJ9GD16tGrXrq22bdsGo/Tee+/Vfffdp0WLFoXjwNzEHGUdTFAM16Jg0pKBSrzjON97&#10;772wz/POOy/8vbNki9HJtVm2fpl6Tuqpa1+/Vke2P1IVm1X0ZEOWlUxxo7N8YXkd8fQRaj28tRat&#10;WRR/mkw2YKMzNTLd6CT0RyE6mJzJqmOWlY0iZ4JxZt98M36jG1PC2OiMsNGZpZBZgBESNfRVpYq0&#10;117JS1LLskpHp50mkQFINnVJkUFGJ7GBbuXjx4/X3XffrZo1a4bJ8DAOaTg2a9YsZGJ+8cUXYX26&#10;izOBH0bn22+/HSbgu/DCC9WVvmYRbI8u7A899FA4LrbL/8kKJTuTxhZmZ69evXTUUUcFk5P9Va9e&#10;PXxGhidMnjw5NF4LCwv18ccfh/2R7YnByT44ju7duwejkwxNsj6Lwn6YBHDMmDFhIkAmFHzttde+&#10;M3F3lmwwOldtXKWx88aq/cftdcxfj1FBk5iJ40xOy9qO4mbn/i33171D7tVXq22YZRM2OlMjW4zO&#10;ww9PXhWzrGzV7rvHDPwaNSQsmJLMmzDGRmeEjc4sI/q9Qi3irbeka66Rjj3WI3JbVlnoyCNj/U4W&#10;LIiNj1sSZIjRiTk4cuTIYEpiZg4ZMiRkcWIiYn4y7uabb74ZTEiMTDIkya589NFHg3FJNiamJl3I&#10;q1atGoxMGps9e/YM3d85Nrb3xhtvhKxQMkHnzJkTYtHtt98euqoz5iZZn3RT5zjI+mSbHTp0CNvs&#10;27dvGEM08ffgwYPD+J1jx44NWZ4cx8yZM0Mjbnvketf1FRtWqMsnXXTsU8f+dxzOZKaOZVnfV9zo&#10;3LvF3vpT9z/p1fGvavqS6dq81a3RbMBGZ2pkqtHJcN9RNUB9+kh160oHH5y8KmZZ2axy5aSzzir5&#10;vAljbHRG2OjMMr7+WureXTrhhOQlpmVZ6RO1ExoGxTAlv0eGGJ0Yih07dgzZkhiGbAfRXRwjkexK&#10;upmTlcnYm4yL2bx582BkYnqSmUlswXikyzsZl6xDwxMDlePDYGQbZFZiVrJ9xvlk/eXLl4flbIft&#10;kdHJMrbB/j799NNgxrIO26KLeps2bdSoUaNwHP379w9d2bedGCkZuWp0fvufb7V8/fJgch7T/pjY&#10;bOrJzBzLsrYvDM8mBdr/8f3VcnhLfb0pqoeZjMdGZ2pkotFJ6P78c0X1D087YOW+jjpKatdOmjcv&#10;du8bUxLY6Iyw0ZklMBo3Mz0fdFAs1z1ZSWlZVnpFVufDD0sDB0rLlsUf1mKQIUYncQEDMCEMQ8S/&#10;WYaSrVd0WYLtrZP49w8thx9apyg7Wr49WD+XjE6OZ+WGlfr7rL+r2T+a6bgOx6lc03LO5LSs4qhp&#10;gfZsvqeq9a6mT776xFmdWYCNztTIRKOT7b3zjrTHHsmrXpaVazrmmFhzgnlOaQoYU1xsdEbQKLLR&#10;mYHQUEfksQ8bFhuxOFnJaFlW2YvMznHjYs9sccigMTrzhVwyOjmW9ZvXq++Uvvrdc78L5owNTssq&#10;IUXPE7Owt/mwjdZsWhOeN2QyExudqZFpRmffvtLPf568qmVZua7zzpOmTy9+c8IYG50RNjozlK+/&#10;jo1M3LlzbBxOBvFIViJallX2IrOzQ4dYVue3xRiv00Zn2sklo3Prt1vVZ3IfndzhZBU8VmCT07JK&#10;Uk0LVLFZRV3f83p1GdNFExdM1KZvPKhapmKjMzUyyehkO716Sf/3f8mrWpaV66Ib+/PPx54jm52m&#10;ONjojLDRmUFgkDBD8Jw5Urdu0tlnSxUrJi8JLcvKHPEi4pxzpAkTbHRmGblgdK7btE49JvRQi6Et&#10;dPRfj45NOpTMqLEsq3iKj9e5b/N99eSHT2r1xtXxp9BkGjY6UyMTjE4MnS++kO67T/rFL5zbYeW3&#10;zjhDmjXLRqcpHjY6I2x0ZgAbNkgffCDdc4900UXS/vtLu+2WvPSzLCszRe388ceLNwu7jc60k+1G&#10;J5MOLV6zWJd2u1TlGnosTssqdRUWqFLzSrqq+1X64PMPPF5nhmKjMzUyxegcOjTWOSZZ9cqy8kkM&#10;3dCqlbR0qc1Os+vY6Iyw0VmGUHqRwclrzMaNk5d2lmVlh0hBuPBCaeLEXZ820UZn2sl2o3Peqnmq&#10;3qe69mi+h01Oy0qHeM6aFuiglgepzYg2Wr5+eSgHTGZRHKOTuLA+qp8vX75cCxcu1KJFi7Rq1apg&#10;ChZly5Yt4fPEOmvXrv3evZDYzpIlS8I6K6MYv3nz5u+twzb5nOWst27duvA9YD0mAuQzlhU9jsQ2&#10;+D/bTGxj6dKl2rBhw/f2sT3K2uiMDj0YOv37S0cckbx6ZVn5ptNPl8aOlVasKFZzwOQxNjojCIQ2&#10;OtMMlY+o0hKmVouuuw480DOpW1YuiNewVarExtal5r6z2OhMO9lqdK5Yv0K9J/VW3X51dfgzh6tc&#10;M2dzWlbaFDc7D21zqF4d/6q++dYt0UyjOEYnpuFzzz2nhx9+WO3atVPLli11++2365FHHtHMmTOD&#10;wTlr1iw9/fTTuuOOO9S0aVPdf//9qlmzpnr06BHMzY0bN2rIkCGqXbu27rrrLhUWFurOO+9UixYt&#10;NHHiRG3atElz587VQw89pJtuuiksf+CBB1SnTp2oeTBAa9asCbH87bffVr169XTPPfeoYcOGqlWr&#10;llq3bq1ly5aF+EWMb9KkSVR1uC3E/Pr164f12TcG6Y4Mz7I0OplvNdq1TjhB2nNPd1m3rITKl5f2&#10;3luqXDnWjd2YncVGZ4SNzjTDW9qo8qLXXpMOOCB56WZZVnbroIMUtUik1Ts5fpuNzrSTjUYn4wJ2&#10;+aSLTupwknYr3M2zq1tWWSh67n7W+mfqOrZrmIUds3NHppJJH8XN6CSTEvGbYmxiBl5wwQXq3bt3&#10;yK7ECMVU/PDDD4OpiWH4+uuv68orr9Q777wT2la33nprMCXJsGRbkydP1n333RfMU/7duHFjValS&#10;RZMmTQr7XLFihV544QXdeOON+vjjjzVixIjw7w4dOoTsUo6FzypXrqw2bdoEQ5X/Y7BOmTIl7AMD&#10;lH3efPPN4djI9twWjof1Elmi/fr1C4Ztuo1Omp2//nXyapRlWbHmRFSV1+LF8YfGmBSx0Rlho7OU&#10;oLKLMDajClAwPBiA5vzzY69pkpVmlmXljq6+OlYzoQygLEgFG51pJ9uMTva3dN1SNXy/oQ5seWAY&#10;LzCpCWNZVumLFwyPFKjcY+X05rQ3tfXbXRy2xJQ4xR2jk7I2YRx27NhRV1xxRcjWJNPyyy+/DFme&#10;Dz74YDApMTlZ991339X111+v1157TYMHDw5m48svvxyMUrY3Z86cYG4i2lxkb959993hc5ZjQPbv&#10;31/VqlULGZlsr2rVqurVq1cwNWHq1Kkhq5MMT4zRe++993vnSfxnn6wzcODA775XlBkzZuiNN95Q&#10;ly5dgrGK+YrhOnz48PgaO8fOGp14r9FhhmzO449PXoWyLCuma6/lmd31UbFMfmKjM4LAaqOzhIiu&#10;ZVSjiOWYjx8vvf229MAD0plnxvLPk5VelmXlpujGTp+T5s2ltWvjhcQOsNGZdrLN6Fy/eb1en/i6&#10;Tut8mio2q+hMTssqazUp0O4tdleXcV20ckNUhpuMoDhGJ8bl7NmzQ9Ym3co7d+6s+fPnh+7mLGOc&#10;zO7du6tu3brq27evGBcTPfnkk7r22mtDuwozka7qdEfnGPhOoos42/3iiy9CpuZll10WDE0M1M8/&#10;/1yPP/542O6ECRM0bty48O9mzZqFWM42evbsqWuuuSaYqRxP165dgxnKtulyz34xYOm+Thd5TNbt&#10;kc6u6zSTePfLbs49V6pQIXn1ybKs/4rnBLNzSVS9xOzkOTJmR9jojLDRWQKQsTltmvTOO1KNGrFZ&#10;0z3QjGVZlAO//a30r3/FWgI7wkZn2skWo3PL1i36avVXGv7FcNUbWE97t9g71mU9mfFiWVZ6FT2L&#10;lQorafCMwfEn1pQ1xTE66SbOuJcXXXRR6H7OWJ2Mz9mqVavQpZxJh1iHrEvWIyOScTgZfxNzkuxO&#10;DMRpUdvgmWeeCVmbZF4++uij6tOnjxYsWBDWWb16td58880wvmeDBg3CdmickiWKiYkwK/mM77MO&#10;x0G2KNmfxC8yTjFbMTdZTqYnBur06dN3aHJCOo1OTJrosFS/vnTwwcmrTZZl/a/+7/+kK69UVMbE&#10;mgrG7AgbnRHFNjp5rRAFe738sqJIm3rmUrZDVMfcZEKhmjVjEwrttlvy0smyrPwVQ1UccojUtKm0&#10;aFG8APkBbHSmnWwxOldtWKUn/vmE9my6pyo0qRDL5HQ2p2VlhhhCItJZHc/S3z//e/ypNWVJccfo&#10;ZGxLxt7EUEwoMRYn5X5iPcxEPt92GfBvDE0MS5azTb6z7TqJfSUyRrddzmeJbbC/otvg/+yj6Db4&#10;O1XSZXRGhxxG8XrzTemss5zNaVk7K5oTF1wgffJJLMfKmO1hozOCAFlso5Nx6HjFwEzDDLqS61CB&#10;GDcuVtp4vE3LsnYkMjvJ9GYwqpNP/q94QcTkZPEGi43O9JMNRufXm74OE54c9fRRMUPFBqdlZZ6i&#10;Z3OfZvvoiRFPaOLCiVq2fpm+/c+38afYpJvijtGZL6TL6KRKg0Fz1VVuOlnWrqpSJal6denLL+MP&#10;ljE/gI3OCBudKbJhgzRzpjRkiHTDDdKPfpS8BLIsy0pV9EV57DEJM5IXKDY6006mG51MbjJj6QzV&#10;H1w/1l3dkw9ZVmYqnmVdvnF5nfD0Ceo9pXcoX0zZYKMzNdJpdJIjcs017gBnWbsqnp2LL5b695c+&#10;/9yZneaHsdEZYaMzBZhgaNiwWHTeY4/kJY9lWdauaL/9pCeeiJUzNjrTTqYanWwXrd20Vs98/IwO&#10;anmQTU7LynRhdkbP6eFPHq62H7YNZcM3W3e9LDe7jo3O1Chto3PFCkXblo4+Wjr0UGmvvZJXhSzL&#10;Sl377BPL7Bw1Stq0Kf6wGVMEG50RNjq3gbfvGAybN0tz5yqK/lKPHtL118dKlWSljWVZ1q6KWn+d&#10;OtJ770lTptjoTDOZanRu+XaL+k7tq8OeOkx7NNvju2yxpOaKZVmZI7I6C8vrlE6nqP/0/tq4ZWPo&#10;wk5ZYdKHjc7UKG2jk2kc6AiXrPpjWdaui+lBmjWL2TCEF4cYUxQbnRE2OiM4B4xNJlKKKkY67rjY&#10;5CHunm5ZVrp00EFS+/bSHXdIr71mozNNZKLRyTHNWTVHD773YKy7epMkZoplWZmp+EuJ3Zrvph+3&#10;+rGu63GdRs4ZqS1bt8SfcJMObHSmRmkanTSv5s+XKldOXu2xLGvXxfD/jIDVsWPsueN5MyaBjc6I&#10;vDY6OXai87JlsQwqJgf58Y9jJUeyEsWyLKu09LOfSR062OhMM5lmdG7+ZrNWrl+p1ye9rgqFFWxy&#10;Wla2CsOzaYGOan+U2o1opwVrFsSfcpMObHSmRmkanYwfeMst0t57J6/2WJZVPDGiHp1On3pKmjix&#10;WE0Hk2PY6IzIO6OTrulM+oEoEerXl446Stp3XxuclmWVnWx0lgmZZHTSvfXNqW/q2HbH6oBWB3yX&#10;GZbURLEsK/PF8/tYgc7ver7GfDUmlBcmPdjoTI3SNDqZxzVqZyet8liWVbLiWfvoo5jVYYyNzoic&#10;Nzo5Pp54RuqdPl165BHpyCOl/feX9tzT5qZlWZkhUh6uuEI680ype3cbnWkiE4xOtsHs6t0ndtfR&#10;rY9WucJyNjgtKxcUf1lRoVEFndvlXE1YOCH+1JvSxkZnapS20Xn11cmrPJZllawqVYqNwMdofMbY&#10;6IzIaaOTrM3Vq6XRo6Wzz5Z2283GpmVZmS36obz+eqz82kVsdKZOJhidmJxvTHpDxz99vE1Oy8pF&#10;NSnQIU8dor8M+IteGf+KlqxdEsoOU3rY6EyN0jA6162T+vaNffarXyWv6liWVfI64IDYcP/G2OiM&#10;yDmjE3OAV4hMLDRzZqxbOgZnstLAsiwr02SjM61kitHZe0pvnfDXE8JszTY6LSsHVRjpsQKd8+I5&#10;IbPzm289mFppYqMzNUrK6GzcWGrdWpoxQ3rpJRucllUW2n136eKLY7Oxf/JJ7Nk0+YmNzoicMjrp&#10;6jlmTKz75z77xAyDZKWAZVlWpspGZ1opS6NzyzdbNHnxZLUe0Vp/eO0P2r/V/jEzxEanZeWe4t3Y&#10;yzcpr8v/drn+vcxlc2liozM1SsLopLrSsKF04IGxKkz58smrN5ZlpUdkdj73XMyWwaox+YeNzois&#10;NTrZL2L8Tbqn8/rwppukww5z93TLsrJXNjrTSkkZnS2Ht9Slr1yqB4Y8oE+++kSbvtkUX+N/mbd6&#10;nlr/s7XueOsOXd7jcv2k3U9scFpWPohnPHrWf/7kz/XE8CfCixHKEGRKFhudqVGSRuePfpS8WmNZ&#10;VvqF2dmtW6yjq0NM/mGjMyJrjc6lS2NPbxSYVb269MtfJn/KLcuyskk2OtNKSRidi9cuVpOhTbR/&#10;s/11eNvD9cbEN7RhS1Sz/AHotnr6c6eroGHM9LDBaVl5JJ73pgU65MlDVKVHFXUY1UEbt2yMlw6m&#10;pLDRmRo2Oi0rN0U39vPPl+6/Xxo1Kv6wmrxhu0bn1qjUXrNmjWbPnq2JEydqxowZWrlyZfg88faV&#10;4EAAnTBhgiZNmqTFixdrS5HBEFh31apVmjZtmsaNG6fPPvtMGzf+tzLDNvh77ty5Gj9+vCZPnqyl&#10;S5eG7yVgnRUrVoRln376qb744gutX78+vjQGf3/++edhH6zHcdJ4SwW2n3VGJ9c4ul4hg3OvvZI/&#10;3ZZlWdkoG51ppUSNzub764gnj1DPST2TGp3f/udbfbHiC93W7zbt32L/YHYkNUIsy8p9YXg+VqD/&#10;e+L/1OjvjbR+8/fr9qZ42OhMDRudlpXbOuQQ6dlnYx1gTf6wXaMTk/ODDz7Q008/HQLlZZddFrU9&#10;Xw+f07BZtGiRHn300bCBZ6O758knn1SNGjVCYF2yZEkwMHv16qUbbrhBTZo0Uffu3XX77bfr+uuv&#10;18cffxwM0SlTpoRt8PkLL7ygxx9/XFdeeaWee+65YG6uXbs2NFZpgLVq1Sps46677grBaMyYMdqw&#10;YYNGjx6tm2++WbfeemtY3rx582Ba8j2+z7Fuj6wyOtnX8uXUXqTDD/cgMJZl5Z5sdKaVkjY6D217&#10;qLqO7apVG1b9T/zF6Jy6eKrOeOEMFTTaxvSwLCv/1KxAFRpV0J96/MlGZwljozM1bHRaVu6LpsVF&#10;Fyl61nnm4w+uyWlS6rpOABg2bJhq1qypHj16BKOTjMuXX35Zv/nNb4LhCHzeu3dv3XHHHerfv38w&#10;DzEg27VrF5bBpk2bdNNNN+m2227T1KlT1blzZzVo0EAffvihNm/eHBpcbIODItggjM8uXbqErE32&#10;y/cefvhhNWvWLJicDz30kO65556QFUqjin2xPqYr32efRWGdomKfY8eO1eWXX57ZRicZqitWSJ9+&#10;Kt13n7T33smfZMuyrGyWjc60UqJGZ8v9g4F5cOuDNXDGQG3eujm+Vszk/PfSf6tq76raq/lesS7r&#10;yYwPy7LyR/ExO3/U8kc6/fnT9eh7j+qr1TbmSgIbnalho9Oy8kPHHSe9+KKiMlFat65YzQyTBaRs&#10;dFLwFzU6MQ/58hlnnBG6tMO66I4ZNGiQ6tatGzI/hw4dqltuuSWYmWRWAtsi6N54440aNWqU2rdv&#10;r/vvvz+YohidNJjefffdcFADBgwIja5LL700ZIayT4zOWbNmqXHjxmrUqFHIOK1fv37IGCXDlO+z&#10;L/ZfvXp1DR48+H+MThrA7733XhSQGgZTFl199dU688wzNXLkyPhaO0G6jM4vv5Tuuiv5k2tZlpUr&#10;yhCjM/EijLhFDwTE33yegH8Tl4hfLOffRZcD32EZ67Ctnd0G/952G9vug7/5PLEN1k8V1i1po/Og&#10;1gep/cftNWLOCC1bt0wzlszQP7/4p3pM7KGTOp+kgiZxgyOZ8WFZVv4pKg8qNa+kP3b7o0bOGbnd&#10;MX5NatjoTA1ip41Oy8ofnX66NGSIJynKdbZrdNJ4ocGEsUnjp1q1aiGLk27pfE724/nnn69nnnlG&#10;8+bNC41Jup4TVMnynD9/fsi8JHAw/iZjdQ4fPlwXX3yx2rRpo+XLl6tfv37BaGS7rI9p+sgjj3yX&#10;8cnYnhinbHPmzJnhO2+//bZq166tF198MYwfipGKqfnWW2+F5XyP7u1o+vTpIYAVhfOiIVlUGK0Z&#10;ndH5xRdSnTrJn1bLsqxcUoYYnby8Y5iVli1bhpdzl1xySXiZx7AsmIPExhEjRoSXbsQxYhXrJoZV&#10;IdYsXLgwDMVSJyq/Wefee+/VG2+8ET4n9rANGlhFX7wx/ArjWbOcWEvs69SpU4iDbIdtEDsZ3oXj&#10;ILYSF+kdwTEghpJhaBi+vyNK3Ohk3E1MTMzMwgId1v4w7dtq39jfiWXJjA7LsvJX8czOPVvsqet6&#10;XKcRs0fkndlJWco5z145W/NWz/teRvyuYKMzNWx0WlZ+ac89pSpVpHHjYtOemNxku0YnmZBkXWI8&#10;VonuhquuukrXXXed7rzzTg0cODB0JceYZOxMxtikcdWxY8fQqKRxRSONLEsadZiOZHfSxZxMT75L&#10;44qGJN3PaRwmtkGj8MsvvwyBh3XYBkZovXr1wjicZHPSlZ4GYmIbBCbG+mQfrPfqq69qwYIF4Rio&#10;OGwPlmfcGJ1sMzq3kMX5wQexSYeSPamWZVm5pgwxOolBbAdDkYnwTjrpJL300kvBxESYi8RG4hMT&#10;4BFz6KWAWUlMYnK+qlWrhrg5Z86c8B2MU17UYUSyPr0VGM6FXghsAwOUYVkSvSXQfffdF4Zo4cUf&#10;sROzlZd7NGIZsgUTlH28//77IW7z0vCJJ54IMZVeCtv2atiWUjE6i5oXCRU1NSzLsrYV5URUfhzw&#10;+AG6f/D9mrtqbryUyQ8Y3mPO6jlqNaKVOo3ppBUbVsSX7Bo2OlPDRqdl5Z8wOytXVlS3ljZvjlkv&#10;JrdIqet6rpNRRievFT7/XOrXT7r3XumXv5TKlUv+hFqWZeWiMnCMTkzGk08++Tujk94DNCIZh3ri&#10;xIlhHT5/5513wstAJsajwUSvh9atW4flgJFJxuaDDz4YTMi2bduG4VeIQYnsS3o+HHnkkSFrk+xQ&#10;jFAm6yNzEzA3MT95cchyhn/h76VLl4Z4xss/TFgMV4xUXgoWBeOT83nzzTfDNerWrVt4YXn22WeH&#10;YV12lu0anZZlWTujwgLt/fjeuqr7VerySRdNXTJVG7dsDOVMroPRSSZnu4/b6YWxL2jlhpXxJbuG&#10;jc7UsNFpWfmpvfaSjj5auvzymJVDjpkpOwjzUVMqmM+MjLlxY3zBLmKjMyKjjM4BA6RTT5UqVEj+&#10;RFqWZeW6ssDoZCxotk9mJQ0kGkoYivRgoHs5Y0wzdApjTNOjIdHdnTGmH3jgARUWFobjwsAk85Lx&#10;pjEgWQ/j8Zhjjgk9KjBRMSwxROndAGRfso+mTZuGfdAjgt4ObI9eDJw7vRoYAgbjlSzQonCsy5Yt&#10;C+tPnjw5CFP1wgsvDOvvLDY6LcsqUZHZ2aRA+7TYR20/bBsMPxudO4+NztSw0WlZ+a3ddlOYkX3O&#10;nPgDbcoEwjxNnTZtpGefVdRWiS/YRWx0RpSp0RkFV82eLfXuLQ0bJvXqFZsSLNlTaFmWlQ/KEKOT&#10;iX0YXxqTkazKH0UtmHPPPTcMkzJkyJCw3Q4dOoQgiqnI0Cl0ZX/ttdeCkYjp+NFHH6ly5cq65ppr&#10;QoOT5WRg0hWe7dPNvF27drr++uuDeVmjRo0Qi/r37x9MT7Iz6ZKOkckyTM8rr7wyjH/N/tnG559/&#10;Ho6J7zFOJxMHMqZ2nz59vhviZXuUatd1y7KsXVFhpCYF2rvF3uoyrovWb/n+C5tcxEZn2WCj07Ks&#10;n/9catVKomPT6tXxB9uklYSlFjWL1LGjjc4SocSNTp4OPvshWJZYTk4uWZwnnJD8qbMsy8o3ZWBG&#10;Zy5jo9OyrIwVhmejArUZ0UZrN60N5U2ukmlGJ7GBF3b0NqAnA2KIlcTLM36LxHJ6DiD+XfTlGv/G&#10;SOS7LOcFHn9vuw4v7VjOevybz9g+4t/s94e2wf/5u+hxsH6q94qNTsuyEqpYUbruOmn6dMqW7Vs6&#10;pmThWtvoLGEIhCVidEYNatWsKb3wQmxwgR9i7Vqpb9/Y4AOM7daokfSznyV/2izLsvJNNjrTCo1E&#10;G52WZWWkMDqjMuXaN65V55GdNWHBhHjJk3tkmtGJschY0gyTQq+DU089NQyLQk8D4saSJUvUu3fv&#10;MDwLk+zRq4GeCQyFgtmIgThhwgQ1adIk9DSgR0JiMr6pU6cGQ3P16tVhQj/Gu2YYF5bffffdevfd&#10;d0Mcx9SkjcZEtPScYDnr0puC/XMcTPzHNvg+4jgYtxrTkmPdkeFpo9OyrKJi7M6oGAndqHdQfJgS&#10;JGGp2egsQUrE6OSXeOABaZ99pEMPVVQTiC9MAusecYS0334xeTxOy7Ks/8pGZ1qx0WlZVsYrKlf2&#10;aLKHru5+tcZ8NUZbv931+JCpZGJGJ1mSmIXjxo0LMeL5558PJibDojDZXd26dcPEdhiWGKOMU33V&#10;VVfprbfe0meffRZMUCbOw4wky3LSpElhnGomwGPsa8apZnxoJsLD+GTSvVdeeSUM1cLY1QwfgwHJ&#10;uNZffPFF2AZDwtxwww0hvvMdYj1/Dx06NBwDBihmKoYon2GWbgvHz9AxX375Zdhuz549g0lro9Oy&#10;LKyZX/9auv9+qUePmOH5zTfxh92UGjY6S4ESNzoPO0xR1I0vTAK/4JFHJn+yLMuy8l02OtOKjU7L&#10;srJCUdlywOMHqPMnnbVm0xpt2Zp69+RsIFPH6OQak5mZMDoxPpcuXRo1RDsGE3P06NHfdWn/+OOP&#10;deONN4Z9Dx8+PIwv/fTTT4flsGDBArVp0yaMKz1s2DA98sgjqlWrVphYD8iu5HsYnZimrMO/2S8m&#10;KHA+ZG4yFjWmKxPyke2JsQp81rdv32B0vh7VJTA1t4WMUgxVjvOZZ54J14nxtNn3rmCj07JyU3vu&#10;KdWtK335ZfxhN6UG4dxGZwlTKkbnyy8risiKagKxefKZcIjpo6KAH7I4y5VL/jRZlmXlu2x0phUb&#10;nZZlZYWYjT1SpSaVdHCrg/Xypy/r6407MQFohpNpRidlO2IczkSMSGR0rl27Nkx4R0Yn3dcxIcmm&#10;7NGjR8joHDBgQMiUpBs6WrhwYci+ZDt0K2/dunWIzS+++KLOP/98vfPOO2H5ihUr1LVr12CWYjpi&#10;sNavXz90XZ81a1ZYh88xJcny5G/MTDI66e7OsZE9ipmKgYpRmiyjsyjuum5Z1g+pfHnplFOkV15R&#10;VD7FH3hTKmCp2egsYUrc6Dz6aKl9e6lOnVjec7duiqKydOGF7qZuWZa1I9noTCs2Oi3LyirFx+08&#10;5IlD1HtK73hJlP1kmtFJFubEiRNDHL3uuut03HHHhW7mdEen2zrG48CBA0NWJ5mbN910UzALiSOJ&#10;CYPonk7GJVmZrMMYm88++6xmzpwZto9hSrdxljGOJ1mYGKGYmSzDyOQYmjdvHsbeZDnrYpCuXLky&#10;xK/ly5cHs5Ou5yxnO2SMMr4ox0GM2h42Oi3L2p52201R+RebiqV7d2nhwtgzv4OixewkXE8bnSVM&#10;iRudRx0V+4XI3sTYJOodc4x0wAHJnx7Lsizrv7LRmVZsdFqWlVUis7OwQBULK+riFy/WB59/EC+N&#10;sptM7LpO+U6MQEX/nfg72Trb8kPfK0pxt7Gj5dvDRqdlWamKWdkffzxmdkZFhylBKLZtdJYwBMMS&#10;NTqTPRWWZVlWarLRmVZoFNrotCwrq4TZGZU1v3jiF+oyrouWrVumjVti2Xs7Y3JlEpk6RmeuY6PT&#10;sqxdEbltvXrFrCBTfLiONjpLGBudlmVZGSQbnWnFRqdlWVkrDM/HCrRPs31UpVcVjZw7Upu/2RzK&#10;pWzDRmfZYKPTsqxd1amnSp07SxMnSkuWOMuzONjoLAVsdFqWZWWQbHSmFRudlmVlteJd2fdpuY/+&#10;1ONPem38a5qwYILWbV6XVYanjc6ywUanZVnF1Y9/rKjNIc2dW6zmS15jo7MUsNFpWZaVQbLRmVZs&#10;dFqWlfXC7IwbnhWaVtB+hfvphjdu0MI1C7PG7LTRWTbY6LQsqyS0557SGWdITz8tjRxZfKMu37DR&#10;WQrY6LQsy8og2ehMKzY6LcvKORUWaPfHd9eRTx2pS/52iYbNHqZ1m9bFS63MxEZn2WCj07KskhYz&#10;tdOtvVMnacIEafXqWDmRJe/dygQbnaWAjU7LsqwMko3OtGKj07KsnFQ8w7OgcYFOePYEDZg+QGs3&#10;r42XXJmHjc6ywUanZVmlqd13l849V+rTR1qX2e/byhQbnaWAjU7LsqwMko3OtGKj07KsnBaGZ+MC&#10;ndrpVHUa1Umj540OM7RnGjY6ywYbnZZlpUMVKkiHHSb9+tfSW29Ja9fGbCQTw0ZnKWCj07IsK4Nk&#10;ozOt2Oi0LCvnhdkZlU0VGlfQ2V3O1t9n/V2bvtkUyq9MwUZn2WCj07KsdAvT87TTYobeJ5/EurYT&#10;jjIoJKUdzt1GZwljo9OyLCuDZKMzrdjotCwrbxQ3PHdvtrsuefUSdf2kq8bOG5sRXdptdJYNNjot&#10;yypLYR/Vri1Nny5t2EC9PF6w5Bk2OksBG52WZVkZJBudacVGp2VZeaeE4dl0d/3+pd+rz+Q+WvD1&#10;gjLN8sTo/Orrr/Tkx0/a6EwjNjotyyprYSEdeqh01VXSE09I774rLVggrV+fP8anjc5SwEanZVlW&#10;BslGZ1qx0WlZVt4qPmHRni321MFtDtafevwpzNC+ZeuWeAmXHrZG8e7rjV/rzalv6oZeN6jz6M5a&#10;tWFVfOmuYaMzNWx0WpaVaaIpdMghUuvW0sqVMbsp17HRWQrY6LQsy8og2ehMKzY6LcvKa2F2xg1P&#10;dPHfLtZD7z6kwr8X6p+z/xnKuNKG8nPvR/ZWxSYV9Ysnf6FOozvp601fx5fuGjY6U8NGp2VZmaqK&#10;FaW995Z+/3vpkUekxx+Xhg+XtmyJlTtpCE9pg3Ox0VnC2Oi0LMvKINnoTCs2Oi3LsooobnpWLKyo&#10;i1+7WK2Gt9JHcz8KXclLI9OTGeCb/KOJChpG+43Kz1889Qt1GmOjM13Y6LQsK9tEWXPppbGMz7Fj&#10;pVWrKMviBVKWYqOzFLDRaVmWlUGy0ZlWbHRalmUlUZEsz3JNy+mAFgeoRq8aGvHlCK3euFqbt24O&#10;5V+qMP7n6g2rtX7z+jAeJ2zYskH3/L97VO7hct/tz0ZnerHRaVlWNqtcOWnffaVbbomZnhs3xuyp&#10;bINjttFZwtjotCzLyiDZ6EwrNjoty7JSUCLTs2lFHdTqIF3yyiWhe/uI2SM0e+VszV01V/O/nq+t&#10;327VlMVT9PrE1/XZss805qsxen3S63rqw6d0fLvjdeIzJ+rGPjeqTv86+k3n36hS40qxbdvoLBNs&#10;dFqWlSs68EDpj39U1P6RPvlEmjs3pkWLpE2b4gVWhmKjsxSw0WlZlpVBstGZVmx0WpZl7aIo7xrH&#10;1ahAFZpX0PW9rtcfuv9Bx3Y8Vlf0uELnv3K+9mqxV2wdMkSTbQfZ6CwTbHRalpXLIuPzpJOkgQOl&#10;L76ImYmYnlhYqKxZu1Z66y3pvvukl16S2rSROne20Vki2Oi0LMvKINnoTCs2Oi3LskpIcbMyaNt/&#10;J1u/qGx0lgk2Oi3Lygfttpu0++7SEUdIV10Vy5wcOVKaMkVasKBYza5dImp+aPlyRe00qXFj6ec/&#10;l+6+Ozbu6PPP2+gsEWx0WpZlZZBsdKYVG52WZVkZIBudZYKNTsuy8lEVKsSMzz33lA47TFE7QLri&#10;CunJJ6VRoxS1DWKaOjVmdWFM7ixR8RrMTL4/aJBUo4b07LPSsGHS5ZdLv/ud1KSJVFgo/eIX0j33&#10;2OgsUWx0WpZlZZBsdKYVG52WZVkZIBudZYKNTsuyrP+Kru7ly/9XFStKBxwgHX64dOGFUp8+0pw5&#10;sSzQJUukzZtjhmbU9AoTIS1dKg0eLD36aMzc7NRJOu006cc/jm2PcvKgg/67r/33j+knP4nZaW3b&#10;Ss89Z6OzRLDRaVmWlUGy0ZlWbHRalmVlgGx0lgk2Oi3LsnZNZIWSDYoJutde0sEHx8zLZOvuSJig&#10;mKEnnig984y0cmW8gN1FbHRG2Oi0LMvKINnoTCs2Oi3LsjJANjrLBBudlmVZmaP/+z+pfXsbnSWC&#10;jU7LsqwMko3OtGKj07IsKwNko7NMsNFpWZaVObLRmQQaawSrzZs3a8uWLVHQ2RoaYDvCRqdlWVYG&#10;yUbnLkEsS8RARAwkLu4IG52WZVkZIBuduwxxaFfbgTY6LcuyMkc2OotAEFsZXYnXo4bxnXfeqXr1&#10;6qlOnTqhgYuBScDbXqBjmY1Oy7KsDJGNzp2CGLZ69Wr17t1bd9xxh+rWrRviYNOmTTVixAitW7du&#10;uzHQRqdlWVYGyEbnLkEMWrFihfr376977703xEBiYcOGDVOKgTY6LcuyMkc2OouwadMmPf3007rm&#10;mms0ZMgQrV+/PgS8Nm3a6Oabb9bHH3/8vawW/s1bPt72IQLcqFGjdNlll2nYsGHh78SylLV0qb55&#10;4AFt2WcfbYl+IcuyLGsXtcce2tKjh7bsSlkcFzHg5ZdfVqNGjXLe6ORl3nPPPRdiGEYlMXHBggV6&#10;/vnnQ8ONBtyGDRvia8cahdvGwHHjxumSSy7R4MGDdykGLvp6kRq/31j7t9hfBY9FjXXMTsuyLCt1&#10;NYnUuECHtD1EHUd31Kr1q5KWt6mIcpy2EQkguW50Et/69u2rm266KbzwW7VqlZYvX67OnTuHxJd3&#10;3333ezEQisZAYuZ7770XXhB+8MEHOx0Dt26N/f+RR7boRz/aEjXULcuytqdvknxmJfSzn22J4teW&#10;qBz/3/I2VVGOt23bVldeeWV2G53Lli0Lbyx5ezdnzpxgZHKCAwcOVOXKldWrV6/vGZ1k+rzzzjt6&#10;+OGHdfvtt+u2227TLbfcEgLkrbfeGj7bWVWvXl0nnnSSzjjrLN3CZ3Xr5qei3+BP112nXx5xhC65&#10;/HLVjioNSdfLA9108806+9xzdfKpp6pqjRqqnWSdfBD3QOWqVXXMscfqrHPO0a21ayddLx/EuV9y&#10;2WWhrPjTtdfqtqgCnmy9XBf3xE1RmXviiSfq1N/+VjUpd4uuE5UjycrZnRHlOo2WF198MZh+28vm&#10;yHbo0XD//ffrxhtv1KJFi8K5rl27Nrz4o5FLZitxLwEvAzE/iYFcJ+IeLwX5Pv9Pdj23p9rRfV29&#10;WnX99rTf6swzztTNN92surfXzUvdcfsduuKyK3Tsr47VNVdek3SdfNHtN9+uc8+KYuBJJ6t6lerh&#10;2iRbL9dVr3Y9ValcRccdc5wu/f2lqnNrnaTr5YP+fMefw/Nx9JFHq/I1lcO1SbZezqt2Xd1S6xb9&#10;5qTf6NRTTlWd275/T9S5Paob3BaLYyhZuZuK+C5m35IlS3I+BmLqcs4TJkwIDVxeAGJwEp9eeeWV&#10;0OuhKB9++KEeeuih764xsa9mzZq71A5kH3z/xBN/rdNP/220vVqqW/f2vNVVV/1Rxx33K11zzVWq&#10;U+e2pOvkg+68s45+97vTdMQRv4zuq5rRZ7X/Z538UO2oflktuieO0XnnnZNkef7oz3++Q1dffaX2&#10;2Wc/Va58Tfg72Xr5oDp1btWZZ56uX//6BNWqVSP67L/PR506lKvEsJiSlbupCH+P2JDVRidv6Zo3&#10;b64bbrghZG8S3GjIkeFSo0YNDR069HtGZ0lD5WHevHkhc+iZZ575n2CaT3CdP/30U1WpUiUYzfkM&#10;b5PJqGrWrJlmz56d05XMHTF16tTwIoIK98aNG+Of5h+US/369dMjjzzyXVmVr9DweuCBB/T4449r&#10;6dKl8U/NrkA2ypNPPhmGXxkzZkzIVKH86d69ezB7KYsxPksLyn1eMrZu3TocB2ZrvkI5T2YQ5R1d&#10;JvMZ7jliIHWjL774Iq9j4MSJE4MZ8tZbb+V1DOQeINGgVq1aYcio0qybZzr0Onj00UfVokWLUi2f&#10;8wHagcQ7Elbo1UBdi+7qfEZj9+233w5/lyb8hg8++KBatWoVftt8hWec3pHEwI8++ijUR/KZJ554&#10;QlWrVv3ey+Z8ZNasWWJIiZdeeimvYyAwTOKRRx4ZhozKZyiTGV7lnnvu0dy5c+Oflg5ZbXRSqJKx&#10;065du/AmrnHjxiG7hQcq0ZW9NCvYbJtGOw8vXSfWrFkTX5J/UGmlmyjGM0ZOPkNQGzBggF577TUt&#10;XLiwVO/BTAejlzcqVDYxZfIVKuOYH127dtWUKVNC5nm+QgYGJggNEbqZmV2HsgVzkbFoyMps0qRJ&#10;aHA1aNAgGOtc69Isfyj32f8bb7yhPn365H0jb+zYseG3wNzKZ6h7EQOpG+V6VvWOoJHHSwDK/3yO&#10;gdwDvIyh8T9jxoy8NjpJiqAuQMY9z4rZdbiP5s+frxdeeCG0/RibkxepDN1Cu4w6RmmXP/yG7J/5&#10;IvLZ1OI6Y+BQ5580aVLeG53cD7zMKG2jPdNh+AzuCXyZfI6BQN2QlzKfffZZ/JP8hDbxm2++qU6d&#10;Omnx4sXxT0uHrDY6E9BVgWCGqYTxSNBJRyWKQp39kJ2FcZHPFTeuBUGNQizfgxv3QaL7DP8u7UpW&#10;JpO4J3g+8vk6cO6Je4Jrks/XIlFmJp4PU3y4p2g8J2IgFet0lMPcx/yGPN+OgbEYmHjG8xnuA8fA&#10;GIl7guuRz9eBc+caJOqI+XwteCYcA0uOxL1FDOTFWzpjICR+z3yPgVA0BubzMw5cB8q7fL8nEs9H&#10;vsdA4LkgqzVdZVOmwn1AeZmOGJgTRqcxxhhjjDHGGGOMMSa/sdG5i+BG48qThkzqLZM7MCYjqdmM&#10;kZaLb3A4Xwbxfuyxx3T33Xfr3nvv1X333Re66jHGAm9ryChiLKqmTZuGMYiY/ZgUbVz7bH+Tk/i9&#10;6aLCQOZ002dc0sS58XaC8cjorsdYjHQjpfsoXfd4e4O4NxininuF7jV0aaOrRzal83MeTATGpCYM&#10;G3HXXXeFMTj5jOtASjr3SWFhYehCyz3CufKcMLwB9wnbIF2drls8O1wv7hW6+XEdswEyBhimoUOH&#10;DqG7FOfAWL10X+UacC04V54Nuvby3DBmXY8ePfTll1+G82QdMtDZDl366HbMTHH8ndhGpkNZx1ib&#10;jAfJOfB7cp50TafLCr81zw7jsrG8aNnB/c8zlXjTS1drhjng+zxjjLdMF6hsuRb5BL8Hv+vkyZPD&#10;88/9T5nIOGm5GgMp60eNGhViW/369b8r25599llNmzYtLCcG0mWSoXR4FogXiXIv2yFO8TzyXPJ8&#10;cn5cDz7nfqBMowxPxEDKPK4FXUsTzzhD/DC7MV36WIdxmigzKQez5RnnOMke4zzatGkTxpniGWDM&#10;dpZRXo0cOTKcIzGQ8g4RLyn7WYfrQd2AmaK5TlxPujNzr3AfZQOcJ93RiYE8E9wP7du3D/cE4xYm&#10;zpNxfLt16/ZdnHz11VfDdSA2sA6//ejRo0Ps4zpwnahD0A2YcoR1Mh3u6/79+4cYxzlSByYGfv75&#10;5+G5QOPHjw/jOCZiIGKsaoazSVwrshEHDx4cylKuBdeWZ46yNhuuQz7B78Gzyu/D88/9z+9OXYhh&#10;XHLt9+J8uA/HjRunli1bfle2EQfpmsyY/FwPsmrplko9jvjIPZxYlu0Q6zgXJrvk96bco6xKPJ88&#10;5zNnzgwxkOWUBdT5E+1AyjN6oP7jH/8Izz7r0G6gHE2UmdkCbaDhw4eH8jpRXyf+U45xnsQB2rpF&#10;6/yU8ZSJnCfrUTdIeAZcC2Ig7WiWZQPc00yCRvuWOM79sG0M5HenbsB9wHKeCeqFifYu6xA/aPdx&#10;fWgHMu49w93weTbUpTkH2m94YBx7oiwkBvI8JOqItBeoGzOROPcEw01y/+ClcC24VngJtCOoP3Ff&#10;Ub+ePn16WL4r2OjcRSjUqKAy+Q4PJpU2Crs6deqEH44xiPjBcgkeWgr3yy+/PFRUqZxh4vAgUijx&#10;0DJGDg1ACm0KM25gxo5jYqhsMvOSwfFj3HDeGHTXX399aMRR2acgwsi59tprQwWA358Hl3uBQp6K&#10;EAUdBRgDpHN9qNBihF500UXq2LFj2E42wH1NI4/fl/NkogXuCRozFGQ0Trg/GIeE+4WCLXGfJAI9&#10;DdsrrrgiFIZsh+eHBi9j7TKhRzYYWwR57gXOj9+SwplxCi+77LJwf7CcAFi9evVQ2WE9rhcGMDN9&#10;cn9wHROTyTBLKEGfse0YwJxKUDaMYcnvSaWeRhwvNQh2/N4Es7PPPjsYmfz2PCucN5Vezp3xWzl/&#10;ghfb4P5hljwm0eFa8axhfnN/9ezZM9xXmX5P5BOYEzTsub+p5FH+M9A65Ru/Pb9nNlTQdgbKJQyb&#10;M888MzzjVL44T+5NYiDPABMxYHzxb5ZxbYgLuTA+FZV6nksaevzWp59+emjQUdZxbpRhibILw47y&#10;j4oqdQJiIOtQyb/66qtDfYmYyEsgJo8kZnBPZQOUQ5wz9zz3AA16JsWkrGMZ5RqNGso7GjSJe4E6&#10;FDGQdbgelG3EQOIIy6kH8B2MLraf6eUdvxf3Ar8zMZAXHIMGDQr3AOU88YtJSZjRmgYv8Y9GLOYw&#10;1wszmHhBQ+YPf/hDMIiIHbzsIhZgHrHNbCj3iXHc09z3xEP+T0ON86BuSNlBfY/JmKjrJGIgZQcx&#10;kPKD+Mm9hIGE8cuzxqzhtDN4TthHNlyLfIHfg+e8cuXKweThGeZ3S8QA7vVcioHce5RL1OVo1xHb&#10;ePapv1PmcQ9TrlGHw8Tg5R/1Yu7da665JvyfMjCb4VnFtKTco7y68MILw2/PvYAvgEHDM59IACJG&#10;kPTCM0y7j+9SP6pWrVowCYmBvXr1Ct+hTpGOMWVLCsp/2m+Ub7T1iV2Yc9QTiHOYXDwblOPcF9wn&#10;XCfuE64jn9FGpo5Am5DykPYQ7cn3338/1Bcy/VpwrpTbxHhecpPAQzuQ+514zu/J787vi/HH/cA6&#10;Xbp0CesQ6ynneVFAbCB+co9QX+Rv7qNsiIGUc5wrcY04zzFjcPLi78477/xujHJi++9///twv9DO&#10;4zfne9wP3DPcIzwfJFBh/PIMMd/JGWecEeIn6+wsNjp3EX4YKqgYe4lgRoWFRhA3J2YFhV4uQUWN&#10;xg2VNAouHkwK65tvvjm8veCBvfLKK8PbGa4HogDE/MX8o0KbC1BIUwjTwOetJdeF35qKPeYdgR+o&#10;EHAtuB8YlBoDD/OPiivbAO4jKrWYAzSYsg0KX8xbjDoKJP4m+FFAUQmiAkDgoqFD5YeGAAUgn597&#10;7rnhO0AhRwWRa8F9RcDIlmAP3Os09HiTRWDn/Kn48RKEoE32a2I93uRi6FKpIShQYSR7I/F80Eji&#10;ebnuuuvC8sS9ki0QiBIGLw15rgvPBxUZfnfuC8oQyg3KDzKcKTsJgNxHiWCGqCjT8OP6EDR3JciZ&#10;0oEsXkx77mUqNtzb3POUbxhZVOKz7d7dEVTUeLYpo7iPMWg4fxq23Mc805h2ZPpxPQATixhINlsu&#10;TdZEA+ecc875zujkfiAbgecaww+IBTQGqeTTOKb3wsUXXxwquQmo6NLQoWHMM56N0BihLKPhloiB&#10;xDPKO+pKXBeWo0T2Ko1+YgXxgOeEso1lZL0kGsmJeygb4Fipz9C44xmgocY9wXNC/KexB1wfzpPP&#10;WJd/c3/wMhBTBGgIYpbT2OGaZlO5z3WgnCDrDbOL+EXjjQYx8bxoDKRuSJ2RFwTcE5QhlBWUI8RE&#10;4D5gO5QfNKgdAzMHTCpe3FB2YWDw22Pk8WzTFqKdkEsxkGeX9k7RuhyxkDKfOMj9y7lTpyUGcs/z&#10;Ha4Thhb3MHEjF+C3xtziBQ3Xgt+dui6xjRd7xECeVdo2tHsoE1mPpB+ee7I4E+U7MZByAk8hUc/N&#10;pvYPZRX1PsouzpXfnXOjrkQdKeEX0CbgJRgvuLhe1PW5b2gnU2YCdQRiAy+JuJ7ZdB04Z9quxG/O&#10;k3KdOh+mJs8E5534bfGNqDeS4Y85ThlCWzkxMQ/fo97A9eGaJO6VbIDz4/ck3lG3w7jE3+DcaRvy&#10;opOyA88ED41nA88ME5y2MvcR9UrqE8B9QF2JCeYwhXcWG527CA063tJwEyZ+QIwKjA0qbRT4uWZ0&#10;8qAlxI3M/3mDSWWUihgmL1mOvOHkJueaUOhxjSjkuGbZDudN4NrW6OR8yT7D1KKBw7XhoSXoUwlg&#10;PUxiCnBmnGZ9toXpR2GHCUjBly1w7Alta3Rue59wH3BurEeBhylCRR6jEyOLdQiM3Cuks1MAZkOA&#10;S5wrQZ43l2RtcZ/TuGMZDRc+J8OTt3Ssy7UgqFHR4S0uJgjPB90ZEl3/CXSJN74s5zuZDMeMeC4o&#10;CzkXsnUSZk/iOiWU+JvnhkYCQY0GHM8Uzw/PDNuigUBlkcofbwWpDGb6tcgnKLsw9rmXMSP4vfiM&#10;Si3ZC1Ryc83oLHov82/OjwYu2Wo05LgeVNow9xKNPBpD1AmouOfCyz7OCW1rdCYy86jQY2pxjfic&#10;7AbOn4osZf+ll14aXlzwLLMdnn0q+TznGELZQuI6oG2NzsQ9krhP+D8NF54LenjQGCImUF/CEORe&#10;4V6iIcRyriNZHXwvk0mcG3Ud4hnlNy/pEi8qiY306uCeIL4nrgllA9eLZZTx1IF4yUns43s0Zqhf&#10;Y/omXqJkOhw39zRximtAvY+XdzToE9dpW7E+DT3Mf+pIw4YNC3/TjqCRx/f4nHoRL5V4PvieyQx4&#10;RjHv+H2oy/J70s6hLUB9MNde9m17Hyf+pu7P/Uk5nujFR+ILbWCW80zQTmQd2ozZTuJZ39bopP5D&#10;2Y0hgxnMb09dlrow5R29Fij7KBuo07KcbREDMYTo+kxcTcTGTIdjRIkX3EWNTj7f9j5hPZJ6yPCj&#10;LKPOTxYoPbaoK7AedQdMQu4jriefZTKJc+NY6eXLb0t9gN55LOO+ICOReiEeAL856/Obsy7mJi87&#10;aQvxci/xPdqR1BmJB7Sr+E4mwzEjzo+YhZlJvQ/vg989sZzzKCriHPXBRLIX9w/1AZ4p6kx8h3IW&#10;j4E6Nt7AzmKjcxeh8MLQokDjBqWSxxsajCwaetykmX5j7ixUZgleFEoUUDTmKJipvPNv3toxNgXG&#10;DW/qMXl4s4XBlTCDsxkeYAohKi9UZDHqqORgXPFgJ8w8TEsCGoYmDy/mF9+jIUg3NowBrg/XjO9z&#10;/cj2zJbrw31NUKJix31A5uEpp5wSCnMaalwHrhHPBG+06N5Kyj73BW/wKPQIcgR2DDEMctalUZPo&#10;4p0N14Lfk9/5ggsuCOdB1i4VGgpqKnaY2VQAabBxH9B4oTLA/ZFotLAOBgANXt7sERQIbgRAMqCy&#10;4WUJ9wPnizl7/vnnh2eAxjvBm0xvykIavGR3c348L5QjnC/3Po0Cyhbui0TmE88O549pSnDjmuba&#10;i6Nsh8osvymNG55dXnBR/hMDKQt4Pqik5BKUe4mslUQM5Hklc5kyjO5siaxGyno+4yUgjbxsKde2&#10;B8dPLOPZxqQ69thjg0FFOU9XXd7gUx+iosrLLMo8rg2VecwrygruDco7GjKYoJQblImUncTYbID7&#10;mvKIeg33A+X7eeedF+p+dNXG/Ob/NHwo7zC8OE8q68RDyn3qSzR2aehhFnOvJLrx0YCmjpnpUK7z&#10;LBAD6YbHOWDWce402HmZRYYS9UTuA+4JygnqzZwr63AduUbEUF4YUL/kmeKewAxOGIWZDo0ysrJO&#10;O+208Lzzm3MtMDyIgZQd/Jt7nvMlRtIYvOSSS0KjjmuV6NKIYUC2C/cP8ZTrRQzkvjGZA78H9zrl&#10;HXGQ+5+6PUZf0YZ6rsC58DxyzpwrZR8xEKOCmEdZQJmI0cPfPO88w7RzeP4x+bKhXNsexEDGIMW0&#10;wtT8zW9+E4xunmliIEYdL+14YUV9l/YNZTx1WUxejJ2E8UVdgfKA9gDbINuTBIlsuWf4LYl1xDTq&#10;ObzEJK5TVhHvqSdwT1A/4D6hfP/Tn/4UyjXKO64HvgllPc8LngEmKEp4Bpl+LTgP2nBXXXVVqNdQ&#10;LyIrka7aXBuWE+doA/MMcD2IDdSb+M3JcCSO0jbmPsHspO1D+4i/yXYldmQ61O0wJIndZ511VvgN&#10;uS+IgfRuwKDkWuCb8UzgeRADqRtSXtLmow2IYUx9iDKV54tyhvYF7UIyW3cFG53FgIeQQMbFp4Di&#10;4ebBzfaC/IegYcsDy3nSyOOcqZBzYyYKpMRDzUNOIUdGGg9xNhRYO4Jz4EHm3AjwFN6I68A586BT&#10;CaCxS6ONQJgo6Dh3xDXE/OIa8qBT8c02Q4DzJBhjdHLuXAPOhf9jdNIQxvhK3CdcCwpzMha5hgm4&#10;FlQMWE5gSNwr2XItCD6cF+eYuBcQ58PvzvklrhXnSYHPM0GGCt9lGefK/6k4YQqyLQIBf/N5NsBx&#10;UgZQ+U3cBwnxrBDguBbcF4lz5Bolgl/irTZQdiaMcu4Jri9lbLZci3yC34znmfKL34nflHuAGMjv&#10;nU1lWqpwr1K2UbZzrydiYOI+Bowbnn/uYZaT5Zd4o53tJGIgv3XRGEi5xjnT8CcGUpazDteAzIVE&#10;DITEC0PuFa4P5QBGUDbVEThOzpWyfNsyj8Y8JibPAf9OlHfcJzwriXIfca9gBCbuFczwbIqB/K7c&#10;39teA+4HYh7LOV9iIA1XPudaUHcgBibOk9+eZwiTgOvA/8kKJR5ky7Xgvufcil4HRJ0IA5Nz4dlJ&#10;xEDOk/of5504x8Q9kag/sQ7ti8R9YzIPfpdEDOT3os7DS2xiYK7B/cl9TPmWKNs4Z15wcR8n6vfc&#10;w7SJKNcoG7iHMfhy4R7mHBJGJzEwUfZRv0/EOl7cEwO5NpQJlIWJlxSJa0hZwDVknWR14WyA8yDu&#10;cw2K1gco4yjzeA6I80XvE9oKifuAcyU2sA2uJ+sQA7l+2XIduAbUAxLnnlDid0/EQP6faO9yPYib&#10;RV/i8exwzYh9LOcaEgOz5Z7gGHnGuae3rQ9wLjwzifs+cU/QxiMGFo31iGclce8k7pvi1ItsdBpj&#10;jDHGGGOMMcYYY7IeG53GGGOMMcYYY4wxxpisx0anMcYYY4wxxhhjjDEm67HRaYwxxhhjjDHGGGOM&#10;yXpsdBpjjDHGGGOMMcYYY7IeG53GGGOMMcYYY4wxxpisx0anMcYYY4wxxhhjjDEm67HRaYwxxhhj&#10;jDHGGGOMyXpsdBpjjDHGGGOMMcYYY7IeG53GGGOMMcYYY4wxxpisx0anMcYYY4wxxhhjjDEm67HR&#10;aYwxxhhjjDHGGGOMyXpsdBpjjDHGGGOMMcYYY7IeG53GGGOMMcYYY4wxxpisx0anMcYYY4wxxhhj&#10;jDEm67HRaYwxxhhjjDHGGGOMyXKk/w+K2mh52ks20AAAAABJRU5ErkJgglBLAwQUAAYACAAAACEA&#10;HZaPpd0AAAAHAQAADwAAAGRycy9kb3ducmV2LnhtbEyPQUvDQBCF74L/YZmCN7uJxTak2ZRS1FMR&#10;bAXxNk2mSWh2NmS3SfrvHU96m8d7vPdNtplsqwbqfePYQDyPQBEXrmy4MvB5fH1MQPmAXGLrmAzc&#10;yMMmv7/LMC3dyB80HEKlpIR9igbqELpUa1/UZNHPXUcs3tn1FoPIvtJlj6OU21Y/RdFSW2xYFmrs&#10;aFdTcTlcrYG3EcftIn4Z9pfz7vZ9fH7/2sdkzMNs2q5BBZrCXxh+8QUdcmE6uSuXXrUG5JFgYJUI&#10;v7hJsliBOhlYygU6z/R//vwHAAD//wMAUEsDBBQABgAIAAAAIQAubPAAxQAAAKUBAAAZAAAAZHJz&#10;L19yZWxzL2Uyb0RvYy54bWwucmVsc7yQwYrCMBCG7wv7DmHu27Q9LLKY9iKCV3EfYEimabCZhCSK&#10;vr2BZUFB8OZxZvi//2PW48Uv4kwpu8AKuqYFQayDcWwV/B62XysQuSAbXAKTgitlGIfPj/WeFiw1&#10;lGcXs6gUzgrmUuKPlFnP5DE3IRLXyxSSx1LHZGVEfURLsm/bb5nuGTA8MMXOKEg704M4XGNtfs0O&#10;0+Q0bYI+eeLypEI6X7srEJOlosCTcfi37JvIFuRzh+49Dt2/g3x47nADAAD//wMAUEsBAi0AFAAG&#10;AAgAAAAhALGCZ7YKAQAAEwIAABMAAAAAAAAAAAAAAAAAAAAAAFtDb250ZW50X1R5cGVzXS54bWxQ&#10;SwECLQAUAAYACAAAACEAOP0h/9YAAACUAQAACwAAAAAAAAAAAAAAAAA7AQAAX3JlbHMvLnJlbHNQ&#10;SwECLQAUAAYACAAAACEAu7IPfgUDAAA7CQAADgAAAAAAAAAAAAAAAAA6AgAAZHJzL2Uyb0RvYy54&#10;bWxQSwECLQAKAAAAAAAAACEA6HWyOwBUAQAAVAEAFAAAAAAAAAAAAAAAAABrBQAAZHJzL21lZGlh&#10;L2ltYWdlMS5wbmdQSwECLQAKAAAAAAAAACEAIA+6BodvAQCHbwEAFAAAAAAAAAAAAAAAAACdWQEA&#10;ZHJzL21lZGlhL2ltYWdlMi5wbmdQSwECLQAUAAYACAAAACEAHZaPpd0AAAAHAQAADwAAAAAAAAAA&#10;AAAAAABWyQIAZHJzL2Rvd25yZXYueG1sUEsBAi0AFAAGAAgAAAAhAC5s8ADFAAAApQEAABkAAAAA&#10;AAAAAAAAAAAAYMoCAGRycy9fcmVscy9lMm9Eb2MueG1sLnJlbHNQSwUGAAAAAAcABwC+AQAAXMsC&#10;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16" o:spid="_x0000_s1027" type="#_x0000_t75" style="position:absolute;top:19907;width:60515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ChbbwgAAANsAAAAPAAAAZHJzL2Rvd25yZXYueG1sRE9Na8JA&#10;EL0X/A/LCL0U3VSKSHSVIFSEXlrbg96G7JhEM7Nxd9X033cLhd7m8T5nseq5VTfyoXFi4HmcgSIp&#10;nW2kMvD1+TqagQoRxWLrhAx8U4DVcvCwwNy6u3zQbRcrlUIk5GigjrHLtQ5lTYxh7DqSxB2dZ4wJ&#10;+kpbj/cUzq2eZNlUMzaSGmrsaF1Ted5d2cDmjZ/8S8blsaM9v18OhZwuhTGPw76Yg4rUx3/xn3tr&#10;0/wp/P6SDtDLHwAAAP//AwBQSwECLQAUAAYACAAAACEA2+H2y+4AAACFAQAAEwAAAAAAAAAAAAAA&#10;AAAAAAAAW0NvbnRlbnRfVHlwZXNdLnhtbFBLAQItABQABgAIAAAAIQBa9CxbvwAAABUBAAALAAAA&#10;AAAAAAAAAAAAAB8BAABfcmVscy8ucmVsc1BLAQItABQABgAIAAAAIQAeChbbwgAAANsAAAAPAAAA&#10;AAAAAAAAAAAAAAcCAABkcnMvZG93bnJldi54bWxQSwUGAAAAAAMAAwC3AAAA9gIAAAAA&#10;">
                  <v:imagedata r:id="rId11" o:title=""/>
                </v:shape>
                <v:shape id="그림 14" o:spid="_x0000_s1028" type="#_x0000_t75" style="position:absolute;left:285;width:59976;height:215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d7jwQAAANsAAAAPAAAAZHJzL2Rvd25yZXYueG1sRE9Na8JA&#10;EL0L/Q/LFLzpplqaEl2lVARBL40ePE6zYxKanQ3ZNRv/fVcQvM3jfc5yPZhG9NS52rKCt2kCgriw&#10;uuZSwem4nXyCcB5ZY2OZFNzIwXr1Mlpipm3gH+pzX4oYwi5DBZX3bSalKyoy6Ka2JY7cxXYGfYRd&#10;KXWHIYabRs6S5EMarDk2VNjSd0XFX341CoJvjNymQ9hfw3m+yQ8p9r97pcavw9cChKfBP8UP907H&#10;+e9w/yUeIFf/AAAA//8DAFBLAQItABQABgAIAAAAIQDb4fbL7gAAAIUBAAATAAAAAAAAAAAAAAAA&#10;AAAAAABbQ29udGVudF9UeXBlc10ueG1sUEsBAi0AFAAGAAgAAAAhAFr0LFu/AAAAFQEAAAsAAAAA&#10;AAAAAAAAAAAAHwEAAF9yZWxzLy5yZWxzUEsBAi0AFAAGAAgAAAAhAPml3uPBAAAA2wAAAA8AAAAA&#10;AAAAAAAAAAAABwIAAGRycy9kb3ducmV2LnhtbFBLBQYAAAAAAwADALcAAAD1AgAAAAA=&#10;">
                  <v:imagedata r:id="rId12" o:title=""/>
                </v:shape>
                <w10:wrap type="square" anchorx="margin"/>
              </v:group>
            </w:pict>
          </mc:Fallback>
        </mc:AlternateContent>
      </w:r>
      <w:r w:rsidR="000F016F">
        <w:rPr>
          <w:rFonts w:ascii="맑은 고딕" w:eastAsia="맑은 고딕" w:hAnsi="맑은 고딕" w:hint="eastAsia"/>
          <w:sz w:val="20"/>
          <w:szCs w:val="20"/>
          <w:lang w:eastAsia="ko-KR"/>
        </w:rPr>
        <w:t>모형 제작에 앞서 피부인 픽셀</w:t>
      </w:r>
      <w:r w:rsidR="003F2A5D">
        <w:rPr>
          <w:rFonts w:ascii="맑은 고딕" w:eastAsia="맑은 고딕" w:hAnsi="맑은 고딕" w:hint="eastAsia"/>
          <w:sz w:val="20"/>
          <w:szCs w:val="20"/>
          <w:lang w:eastAsia="ko-KR"/>
        </w:rPr>
        <w:t>(스킨 픽셀</w:t>
      </w:r>
      <w:r w:rsidR="003F2A5D">
        <w:rPr>
          <w:rFonts w:ascii="맑은 고딕" w:eastAsia="맑은 고딕" w:hAnsi="맑은 고딕"/>
          <w:sz w:val="20"/>
          <w:szCs w:val="20"/>
          <w:lang w:eastAsia="ko-KR"/>
        </w:rPr>
        <w:t>)</w:t>
      </w:r>
      <w:r w:rsidR="000F016F">
        <w:rPr>
          <w:rFonts w:ascii="맑은 고딕" w:eastAsia="맑은 고딕" w:hAnsi="맑은 고딕" w:hint="eastAsia"/>
          <w:sz w:val="20"/>
          <w:szCs w:val="20"/>
          <w:lang w:eastAsia="ko-KR"/>
        </w:rPr>
        <w:t>과 그렇지 않은 픽셀</w:t>
      </w:r>
      <w:r w:rsidR="003F2A5D">
        <w:rPr>
          <w:rFonts w:ascii="맑은 고딕" w:eastAsia="맑은 고딕" w:hAnsi="맑은 고딕" w:hint="eastAsia"/>
          <w:sz w:val="20"/>
          <w:szCs w:val="20"/>
          <w:lang w:eastAsia="ko-KR"/>
        </w:rPr>
        <w:t>(</w:t>
      </w:r>
      <w:proofErr w:type="spellStart"/>
      <w:r w:rsidR="003F2A5D">
        <w:rPr>
          <w:rFonts w:ascii="맑은 고딕" w:eastAsia="맑은 고딕" w:hAnsi="맑은 고딕" w:hint="eastAsia"/>
          <w:sz w:val="20"/>
          <w:szCs w:val="20"/>
          <w:lang w:eastAsia="ko-KR"/>
        </w:rPr>
        <w:t>논스킨</w:t>
      </w:r>
      <w:proofErr w:type="spellEnd"/>
      <w:r w:rsidR="003F2A5D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픽셀</w:t>
      </w:r>
      <w:r w:rsidR="003F2A5D">
        <w:rPr>
          <w:rFonts w:ascii="맑은 고딕" w:eastAsia="맑은 고딕" w:hAnsi="맑은 고딕"/>
          <w:sz w:val="20"/>
          <w:szCs w:val="20"/>
          <w:lang w:eastAsia="ko-KR"/>
        </w:rPr>
        <w:t>)</w:t>
      </w:r>
      <w:r w:rsidR="000F016F">
        <w:rPr>
          <w:rFonts w:ascii="맑은 고딕" w:eastAsia="맑은 고딕" w:hAnsi="맑은 고딕" w:hint="eastAsia"/>
          <w:sz w:val="20"/>
          <w:szCs w:val="20"/>
          <w:lang w:eastAsia="ko-KR"/>
        </w:rPr>
        <w:t>에 대한 분석을 수행하였다</w:t>
      </w:r>
      <w:r w:rsidR="00C52B86">
        <w:rPr>
          <w:rFonts w:ascii="맑은 고딕" w:eastAsia="맑은 고딕" w:hAnsi="맑은 고딕" w:hint="eastAsia"/>
          <w:sz w:val="20"/>
          <w:szCs w:val="20"/>
          <w:lang w:eastAsia="ko-KR"/>
        </w:rPr>
        <w:t>.</w:t>
      </w:r>
    </w:p>
    <w:p w14:paraId="269B0641" w14:textId="376B72FD" w:rsidR="000F016F" w:rsidRPr="000F016F" w:rsidRDefault="000B4B49" w:rsidP="000B4B49">
      <w:pPr>
        <w:pStyle w:val="figurelegend"/>
        <w:jc w:val="center"/>
        <w:rPr>
          <w:rFonts w:ascii="맑은 고딕" w:hAnsi="맑은 고딕"/>
          <w:sz w:val="20"/>
          <w:lang w:eastAsia="ko-KR"/>
        </w:rPr>
      </w:pPr>
      <w:r>
        <w:rPr>
          <w:rFonts w:ascii="맑은 고딕" w:hAnsi="맑은 고딕" w:cs="맑은 고딕" w:hint="eastAsia"/>
          <w:sz w:val="20"/>
          <w:lang w:eastAsia="ko-KR"/>
        </w:rPr>
        <w:t>그림</w:t>
      </w:r>
      <w:r>
        <w:rPr>
          <w:rFonts w:ascii="맑은 고딕" w:hAnsi="맑은 고딕" w:hint="eastAsia"/>
          <w:sz w:val="20"/>
          <w:lang w:eastAsia="ko-KR"/>
        </w:rPr>
        <w:t xml:space="preserve"> </w:t>
      </w:r>
      <w:r>
        <w:rPr>
          <w:rFonts w:ascii="맑은 고딕" w:hAnsi="맑은 고딕"/>
          <w:sz w:val="20"/>
          <w:lang w:eastAsia="ko-KR"/>
        </w:rPr>
        <w:t xml:space="preserve">1. </w:t>
      </w:r>
      <w:r w:rsidR="00552360">
        <w:rPr>
          <w:rFonts w:ascii="맑은 고딕" w:hAnsi="맑은 고딕" w:hint="eastAsia"/>
          <w:sz w:val="20"/>
          <w:lang w:eastAsia="ko-KR"/>
        </w:rPr>
        <w:t xml:space="preserve">전체 데이터의 </w:t>
      </w:r>
      <w:r w:rsidR="007C01D3">
        <w:rPr>
          <w:rFonts w:ascii="맑은 고딕" w:hAnsi="맑은 고딕" w:cs="맑은 고딕" w:hint="eastAsia"/>
          <w:sz w:val="20"/>
          <w:lang w:eastAsia="ko-KR"/>
        </w:rPr>
        <w:t>피부인</w:t>
      </w:r>
      <w:r w:rsidR="007C01D3">
        <w:rPr>
          <w:rFonts w:ascii="맑은 고딕" w:hAnsi="맑은 고딕" w:hint="eastAsia"/>
          <w:sz w:val="20"/>
          <w:lang w:eastAsia="ko-KR"/>
        </w:rPr>
        <w:t xml:space="preserve"> </w:t>
      </w:r>
      <w:r w:rsidR="007C01D3">
        <w:rPr>
          <w:rFonts w:ascii="맑은 고딕" w:hAnsi="맑은 고딕" w:cs="맑은 고딕" w:hint="eastAsia"/>
          <w:sz w:val="20"/>
          <w:lang w:eastAsia="ko-KR"/>
        </w:rPr>
        <w:t>픽셀과</w:t>
      </w:r>
      <w:r w:rsidR="007C01D3">
        <w:rPr>
          <w:rFonts w:ascii="맑은 고딕" w:hAnsi="맑은 고딕" w:hint="eastAsia"/>
          <w:sz w:val="20"/>
          <w:lang w:eastAsia="ko-KR"/>
        </w:rPr>
        <w:t xml:space="preserve"> </w:t>
      </w:r>
      <w:r w:rsidR="007C01D3">
        <w:rPr>
          <w:rFonts w:ascii="맑은 고딕" w:hAnsi="맑은 고딕" w:cs="맑은 고딕" w:hint="eastAsia"/>
          <w:sz w:val="20"/>
          <w:lang w:eastAsia="ko-KR"/>
        </w:rPr>
        <w:t>피부가</w:t>
      </w:r>
      <w:r w:rsidR="007C01D3">
        <w:rPr>
          <w:rFonts w:ascii="맑은 고딕" w:hAnsi="맑은 고딕" w:hint="eastAsia"/>
          <w:sz w:val="20"/>
          <w:lang w:eastAsia="ko-KR"/>
        </w:rPr>
        <w:t xml:space="preserve"> </w:t>
      </w:r>
      <w:r w:rsidR="007C01D3">
        <w:rPr>
          <w:rFonts w:ascii="맑은 고딕" w:hAnsi="맑은 고딕" w:cs="맑은 고딕" w:hint="eastAsia"/>
          <w:sz w:val="20"/>
          <w:lang w:eastAsia="ko-KR"/>
        </w:rPr>
        <w:t>아닌</w:t>
      </w:r>
      <w:r w:rsidR="007C01D3">
        <w:rPr>
          <w:rFonts w:ascii="맑은 고딕" w:hAnsi="맑은 고딕" w:hint="eastAsia"/>
          <w:sz w:val="20"/>
          <w:lang w:eastAsia="ko-KR"/>
        </w:rPr>
        <w:t xml:space="preserve"> </w:t>
      </w:r>
      <w:r w:rsidR="007C01D3">
        <w:rPr>
          <w:rFonts w:ascii="맑은 고딕" w:hAnsi="맑은 고딕" w:cs="맑은 고딕" w:hint="eastAsia"/>
          <w:sz w:val="20"/>
          <w:lang w:eastAsia="ko-KR"/>
        </w:rPr>
        <w:t>픽셀들의</w:t>
      </w:r>
      <w:r w:rsidR="007C01D3">
        <w:rPr>
          <w:rFonts w:ascii="맑은 고딕" w:hAnsi="맑은 고딕" w:hint="eastAsia"/>
          <w:sz w:val="20"/>
          <w:lang w:eastAsia="ko-KR"/>
        </w:rPr>
        <w:t xml:space="preserve"> </w:t>
      </w:r>
      <w:r w:rsidR="007C01D3">
        <w:rPr>
          <w:rFonts w:ascii="맑은 고딕" w:hAnsi="맑은 고딕" w:cs="맑은 고딕" w:hint="eastAsia"/>
          <w:sz w:val="20"/>
          <w:lang w:eastAsia="ko-KR"/>
        </w:rPr>
        <w:t>분포</w:t>
      </w:r>
    </w:p>
    <w:p w14:paraId="10008FF7" w14:textId="5024779B" w:rsidR="000F016F" w:rsidRPr="00A23E67" w:rsidRDefault="000F016F" w:rsidP="000E2EA7">
      <w:pPr>
        <w:pStyle w:val="CAADRIAtext"/>
        <w:ind w:firstLine="0"/>
        <w:rPr>
          <w:rFonts w:ascii="맑은 고딕" w:eastAsia="맑은 고딕" w:hAnsi="맑은 고딕"/>
          <w:sz w:val="20"/>
          <w:szCs w:val="20"/>
          <w:lang w:val="en-US" w:eastAsia="ko-KR"/>
        </w:rPr>
      </w:pPr>
    </w:p>
    <w:p w14:paraId="5C97D366" w14:textId="30272E0D" w:rsidR="000F016F" w:rsidRDefault="001E3BA3" w:rsidP="00552360">
      <w:pPr>
        <w:pStyle w:val="CAADRIAtext"/>
        <w:rPr>
          <w:rFonts w:ascii="맑은 고딕" w:eastAsia="맑은 고딕" w:hAnsi="맑은 고딕"/>
          <w:sz w:val="20"/>
          <w:szCs w:val="20"/>
          <w:lang w:eastAsia="ko-KR"/>
        </w:rPr>
      </w:pPr>
      <w:r>
        <w:rPr>
          <w:rFonts w:ascii="맑은 고딕" w:eastAsia="맑은 고딕" w:hAnsi="맑은 고딕" w:hint="eastAsia"/>
          <w:sz w:val="20"/>
          <w:szCs w:val="20"/>
          <w:lang w:eastAsia="ko-KR"/>
        </w:rPr>
        <w:lastRenderedPageBreak/>
        <w:t>그림1</w:t>
      </w:r>
      <w:r>
        <w:rPr>
          <w:rFonts w:ascii="맑은 고딕" w:eastAsia="맑은 고딕" w:hAnsi="맑은 고딕"/>
          <w:sz w:val="20"/>
          <w:szCs w:val="20"/>
          <w:lang w:eastAsia="ko-KR"/>
        </w:rPr>
        <w:t>.</w:t>
      </w:r>
      <w:r w:rsidR="00C454E5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C454E5">
        <w:rPr>
          <w:rFonts w:ascii="맑은 고딕" w:eastAsia="맑은 고딕" w:hAnsi="맑은 고딕" w:hint="eastAsia"/>
          <w:sz w:val="20"/>
          <w:szCs w:val="20"/>
          <w:lang w:eastAsia="ko-KR"/>
        </w:rPr>
        <w:t>을 살펴보면</w:t>
      </w:r>
      <w:r w:rsidR="003A5679">
        <w:rPr>
          <w:rFonts w:ascii="맑은 고딕" w:eastAsia="맑은 고딕" w:hAnsi="맑은 고딕" w:hint="eastAsia"/>
          <w:sz w:val="20"/>
          <w:szCs w:val="20"/>
          <w:lang w:eastAsia="ko-KR"/>
        </w:rPr>
        <w:t>,</w:t>
      </w:r>
      <w:r w:rsidR="00C454E5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C454E5">
        <w:rPr>
          <w:rFonts w:ascii="맑은 고딕" w:eastAsia="맑은 고딕" w:hAnsi="맑은 고딕" w:hint="eastAsia"/>
          <w:sz w:val="20"/>
          <w:szCs w:val="20"/>
          <w:lang w:eastAsia="ko-KR"/>
        </w:rPr>
        <w:t>피부인 픽셀과 피부가 아닌 픽셀의 분포에 차이가 있다는 점</w:t>
      </w:r>
      <w:r w:rsidR="00A23E67">
        <w:rPr>
          <w:rFonts w:ascii="맑은 고딕" w:eastAsia="맑은 고딕" w:hAnsi="맑은 고딕" w:hint="eastAsia"/>
          <w:sz w:val="20"/>
          <w:szCs w:val="20"/>
          <w:lang w:eastAsia="ko-KR"/>
        </w:rPr>
        <w:t>을 알 수 있다</w:t>
      </w:r>
      <w:r w:rsidR="00C454E5">
        <w:rPr>
          <w:rFonts w:ascii="맑은 고딕" w:eastAsia="맑은 고딕" w:hAnsi="맑은 고딕" w:hint="eastAsia"/>
          <w:sz w:val="20"/>
          <w:szCs w:val="20"/>
          <w:lang w:eastAsia="ko-KR"/>
        </w:rPr>
        <w:t>.</w:t>
      </w:r>
      <w:r w:rsidR="00C454E5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C454E5">
        <w:rPr>
          <w:rFonts w:ascii="맑은 고딕" w:eastAsia="맑은 고딕" w:hAnsi="맑은 고딕" w:hint="eastAsia"/>
          <w:sz w:val="20"/>
          <w:szCs w:val="20"/>
          <w:lang w:eastAsia="ko-KR"/>
        </w:rPr>
        <w:t>두 분포</w:t>
      </w:r>
      <w:r w:rsidR="00A23E67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="00C454E5">
        <w:rPr>
          <w:rFonts w:ascii="맑은 고딕" w:eastAsia="맑은 고딕" w:hAnsi="맑은 고딕" w:hint="eastAsia"/>
          <w:sz w:val="20"/>
          <w:szCs w:val="20"/>
          <w:lang w:eastAsia="ko-KR"/>
        </w:rPr>
        <w:t>간의</w:t>
      </w:r>
      <w:r w:rsidR="00A23E67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각 </w:t>
      </w:r>
      <w:proofErr w:type="spellStart"/>
      <w:r w:rsidR="00A23E67">
        <w:rPr>
          <w:rFonts w:ascii="맑은 고딕" w:eastAsia="맑은 고딕" w:hAnsi="맑은 고딕" w:hint="eastAsia"/>
          <w:sz w:val="20"/>
          <w:szCs w:val="20"/>
          <w:lang w:eastAsia="ko-KR"/>
        </w:rPr>
        <w:t>채널별</w:t>
      </w:r>
      <w:proofErr w:type="spellEnd"/>
      <w:r w:rsidR="00C454E5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proofErr w:type="spellStart"/>
      <w:r w:rsidR="00C454E5">
        <w:rPr>
          <w:rFonts w:ascii="맑은 고딕" w:eastAsia="맑은 고딕" w:hAnsi="맑은 고딕" w:hint="eastAsia"/>
          <w:sz w:val="20"/>
          <w:szCs w:val="20"/>
          <w:lang w:eastAsia="ko-KR"/>
        </w:rPr>
        <w:t>최빈</w:t>
      </w:r>
      <w:r w:rsidR="00A23E67">
        <w:rPr>
          <w:rFonts w:ascii="맑은 고딕" w:eastAsia="맑은 고딕" w:hAnsi="맑은 고딕" w:hint="eastAsia"/>
          <w:sz w:val="20"/>
          <w:szCs w:val="20"/>
          <w:lang w:eastAsia="ko-KR"/>
        </w:rPr>
        <w:t>값의</w:t>
      </w:r>
      <w:proofErr w:type="spellEnd"/>
      <w:r w:rsidR="00A23E67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차이가</w:t>
      </w:r>
      <w:r w:rsidR="00C454E5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="003A5679">
        <w:rPr>
          <w:rFonts w:ascii="맑은 고딕" w:eastAsia="맑은 고딕" w:hAnsi="맑은 고딕"/>
          <w:sz w:val="20"/>
          <w:szCs w:val="20"/>
          <w:lang w:eastAsia="ko-KR"/>
        </w:rPr>
        <w:t>R</w:t>
      </w:r>
      <w:r w:rsidR="003A5679">
        <w:rPr>
          <w:rFonts w:ascii="맑은 고딕" w:eastAsia="맑은 고딕" w:hAnsi="맑은 고딕" w:hint="eastAsia"/>
          <w:sz w:val="20"/>
          <w:szCs w:val="20"/>
          <w:lang w:eastAsia="ko-KR"/>
        </w:rPr>
        <w:t>→</w:t>
      </w:r>
      <w:r w:rsidR="003A5679">
        <w:rPr>
          <w:rFonts w:ascii="맑은 고딕" w:eastAsia="맑은 고딕" w:hAnsi="맑은 고딕"/>
          <w:sz w:val="20"/>
          <w:szCs w:val="20"/>
          <w:lang w:eastAsia="ko-KR"/>
        </w:rPr>
        <w:t>G</w:t>
      </w:r>
      <w:r w:rsidR="003A5679">
        <w:rPr>
          <w:rFonts w:ascii="맑은 고딕" w:eastAsia="맑은 고딕" w:hAnsi="맑은 고딕" w:hint="eastAsia"/>
          <w:sz w:val="20"/>
          <w:szCs w:val="20"/>
          <w:lang w:eastAsia="ko-KR"/>
        </w:rPr>
        <w:t>→B</w:t>
      </w:r>
      <w:r w:rsidR="003A5679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3A5679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순서로 </w:t>
      </w:r>
      <w:r w:rsidR="00A23E67">
        <w:rPr>
          <w:rFonts w:ascii="맑은 고딕" w:eastAsia="맑은 고딕" w:hAnsi="맑은 고딕" w:hint="eastAsia"/>
          <w:sz w:val="20"/>
          <w:szCs w:val="20"/>
          <w:lang w:eastAsia="ko-KR"/>
        </w:rPr>
        <w:t>많이</w:t>
      </w:r>
      <w:r w:rsidR="00C454E5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나고 있다.</w:t>
      </w:r>
      <w:r w:rsidR="00C454E5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A23E67">
        <w:rPr>
          <w:rFonts w:ascii="맑은 고딕" w:eastAsia="맑은 고딕" w:hAnsi="맑은 고딕" w:hint="eastAsia"/>
          <w:sz w:val="20"/>
          <w:szCs w:val="20"/>
          <w:lang w:eastAsia="ko-KR"/>
        </w:rPr>
        <w:t>그리고</w:t>
      </w:r>
      <w:r w:rsidR="00C454E5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모든 </w:t>
      </w:r>
      <w:r w:rsidR="003A5679">
        <w:rPr>
          <w:rFonts w:ascii="맑은 고딕" w:eastAsia="맑은 고딕" w:hAnsi="맑은 고딕" w:hint="eastAsia"/>
          <w:sz w:val="20"/>
          <w:szCs w:val="20"/>
          <w:lang w:eastAsia="ko-KR"/>
        </w:rPr>
        <w:t>채널에서</w:t>
      </w:r>
      <w:r w:rsidR="003A5679">
        <w:rPr>
          <w:rFonts w:ascii="맑은 고딕" w:eastAsia="맑은 고딕" w:hAnsi="맑은 고딕"/>
          <w:sz w:val="20"/>
          <w:szCs w:val="20"/>
          <w:lang w:eastAsia="ko-KR"/>
        </w:rPr>
        <w:t xml:space="preserve"> 0</w:t>
      </w:r>
      <w:r w:rsidR="003A5679">
        <w:rPr>
          <w:rFonts w:ascii="맑은 고딕" w:eastAsia="맑은 고딕" w:hAnsi="맑은 고딕" w:hint="eastAsia"/>
          <w:sz w:val="20"/>
          <w:szCs w:val="20"/>
          <w:lang w:eastAsia="ko-KR"/>
        </w:rPr>
        <w:t>과</w:t>
      </w:r>
      <w:r w:rsidR="003A5679">
        <w:rPr>
          <w:rFonts w:ascii="맑은 고딕" w:eastAsia="맑은 고딕" w:hAnsi="맑은 고딕"/>
          <w:sz w:val="20"/>
          <w:szCs w:val="20"/>
          <w:lang w:eastAsia="ko-KR"/>
        </w:rPr>
        <w:t xml:space="preserve"> 255</w:t>
      </w:r>
      <w:r w:rsidR="003A5679">
        <w:rPr>
          <w:rFonts w:ascii="맑은 고딕" w:eastAsia="맑은 고딕" w:hAnsi="맑은 고딕" w:hint="eastAsia"/>
          <w:sz w:val="20"/>
          <w:szCs w:val="20"/>
          <w:lang w:eastAsia="ko-KR"/>
        </w:rPr>
        <w:t>값이</w:t>
      </w:r>
      <w:r w:rsidR="00C454E5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C454E5">
        <w:rPr>
          <w:rFonts w:ascii="맑은 고딕" w:eastAsia="맑은 고딕" w:hAnsi="맑은 고딕" w:hint="eastAsia"/>
          <w:sz w:val="20"/>
          <w:szCs w:val="20"/>
          <w:lang w:eastAsia="ko-KR"/>
        </w:rPr>
        <w:t>다른 값들에 비해</w:t>
      </w:r>
      <w:r w:rsidR="00BB28E1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BB28E1">
        <w:rPr>
          <w:rFonts w:ascii="맑은 고딕" w:eastAsia="맑은 고딕" w:hAnsi="맑은 고딕" w:hint="eastAsia"/>
          <w:sz w:val="20"/>
          <w:szCs w:val="20"/>
          <w:lang w:eastAsia="ko-KR"/>
        </w:rPr>
        <w:t>많이</w:t>
      </w:r>
      <w:r w:rsidR="00C454E5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="00C05CAF">
        <w:rPr>
          <w:rFonts w:ascii="맑은 고딕" w:eastAsia="맑은 고딕" w:hAnsi="맑은 고딕" w:hint="eastAsia"/>
          <w:sz w:val="20"/>
          <w:szCs w:val="20"/>
          <w:lang w:eastAsia="ko-KR"/>
        </w:rPr>
        <w:t>나타나고</w:t>
      </w:r>
      <w:r w:rsidR="00C454E5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있</w:t>
      </w:r>
      <w:r w:rsidR="00A23E67">
        <w:rPr>
          <w:rFonts w:ascii="맑은 고딕" w:eastAsia="맑은 고딕" w:hAnsi="맑은 고딕" w:hint="eastAsia"/>
          <w:sz w:val="20"/>
          <w:szCs w:val="20"/>
          <w:lang w:eastAsia="ko-KR"/>
        </w:rPr>
        <w:t>다는 점 또한</w:t>
      </w:r>
      <w:r w:rsidR="00C454E5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확인할 수 있다.</w:t>
      </w:r>
    </w:p>
    <w:p w14:paraId="75A8695D" w14:textId="331FAB41" w:rsidR="00AD4CED" w:rsidRPr="0052042A" w:rsidRDefault="00AD4CED" w:rsidP="00AD4CED">
      <w:pPr>
        <w:pStyle w:val="heading2"/>
        <w:rPr>
          <w:lang w:eastAsia="ko-KR"/>
        </w:rPr>
      </w:pPr>
      <w:r>
        <w:t>3</w:t>
      </w:r>
      <w:r w:rsidRPr="00563879">
        <w:t>.</w:t>
      </w:r>
      <w:r>
        <w:t>3</w:t>
      </w:r>
      <w:r w:rsidRPr="00563879">
        <w:tab/>
      </w:r>
      <w:r w:rsidR="00945C49">
        <w:rPr>
          <w:rFonts w:hint="eastAsia"/>
          <w:lang w:eastAsia="ko-KR"/>
        </w:rPr>
        <w:t>실험</w:t>
      </w:r>
      <w:r w:rsidR="00945C49">
        <w:rPr>
          <w:rFonts w:hint="eastAsia"/>
          <w:lang w:eastAsia="ko-KR"/>
        </w:rPr>
        <w:t xml:space="preserve"> </w:t>
      </w:r>
      <w:r w:rsidR="00945C49">
        <w:rPr>
          <w:rFonts w:hint="eastAsia"/>
          <w:lang w:eastAsia="ko-KR"/>
        </w:rPr>
        <w:t>결과</w:t>
      </w:r>
    </w:p>
    <w:p w14:paraId="5AECF8A6" w14:textId="206FB8E6" w:rsidR="000E5776" w:rsidRDefault="00777D63" w:rsidP="00945C49">
      <w:pPr>
        <w:pStyle w:val="CAADRIAtext"/>
        <w:rPr>
          <w:rFonts w:ascii="맑은 고딕" w:eastAsia="맑은 고딕" w:hAnsi="맑은 고딕"/>
          <w:sz w:val="20"/>
          <w:szCs w:val="20"/>
          <w:lang w:eastAsia="ko-KR"/>
        </w:rPr>
      </w:pP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로지스틱 회귀모형을 이용한 실험에서는 계산 비용상의 문제로 </w:t>
      </w:r>
      <w:r>
        <w:rPr>
          <w:rFonts w:ascii="맑은 고딕" w:eastAsia="맑은 고딕" w:hAnsi="맑은 고딕"/>
          <w:sz w:val="20"/>
          <w:szCs w:val="20"/>
          <w:lang w:eastAsia="ko-KR"/>
        </w:rPr>
        <w:t>RGB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값만을 사용하여 실험하였다.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F57C66" w:rsidRPr="00EC1E29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생성모형을 이용한 실험에서는 </w:t>
      </w:r>
      <m:oMath>
        <m:r>
          <w:rPr>
            <w:rFonts w:ascii="Cambria Math" w:eastAsia="맑은 고딕" w:hAnsi="Cambria Math"/>
            <w:sz w:val="20"/>
            <w:szCs w:val="20"/>
            <w:lang w:eastAsia="ko-KR"/>
          </w:rPr>
          <m:t>P</m:t>
        </m:r>
        <m:d>
          <m:dPr>
            <m:ctrlPr>
              <w:rPr>
                <w:rFonts w:ascii="Cambria Math" w:eastAsia="맑은 고딕" w:hAnsi="Cambria Math"/>
                <w:sz w:val="20"/>
                <w:szCs w:val="20"/>
                <w:lang w:eastAsia="ko-KR"/>
              </w:rPr>
            </m:ctrlPr>
          </m:dPr>
          <m:e>
            <m:r>
              <w:rPr>
                <w:rFonts w:ascii="Cambria Math" w:eastAsia="맑은 고딕" w:hAnsi="Cambria Math"/>
                <w:sz w:val="20"/>
                <w:szCs w:val="20"/>
                <w:lang w:eastAsia="ko-KR"/>
              </w:rPr>
              <m:t>x</m:t>
            </m:r>
          </m:e>
          <m:e>
            <m:sSub>
              <m:sSubPr>
                <m:ctrlPr>
                  <w:rPr>
                    <w:rFonts w:ascii="Cambria Math" w:eastAsia="맑은 고딕" w:hAnsi="Cambria Math"/>
                    <w:sz w:val="20"/>
                    <w:szCs w:val="20"/>
                    <w:lang w:eastAsia="ko-KR"/>
                  </w:rPr>
                </m:ctrlPr>
              </m:sSubPr>
              <m:e>
                <m:r>
                  <w:rPr>
                    <w:rFonts w:ascii="Cambria Math" w:eastAsia="맑은 고딕" w:hAnsi="Cambria Math"/>
                    <w:sz w:val="20"/>
                    <w:szCs w:val="20"/>
                    <w:lang w:eastAsia="ko-KR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eastAsia="맑은 고딕" w:hAnsi="Cambria Math"/>
                    <w:sz w:val="20"/>
                    <w:szCs w:val="20"/>
                    <w:lang w:eastAsia="ko-KR"/>
                  </w:rPr>
                  <m:t>=</m:t>
                </m:r>
                <m:r>
                  <w:rPr>
                    <w:rFonts w:ascii="Cambria Math" w:eastAsia="맑은 고딕" w:hAnsi="Cambria Math"/>
                    <w:sz w:val="20"/>
                    <w:szCs w:val="20"/>
                    <w:lang w:eastAsia="ko-KR"/>
                  </w:rPr>
                  <m:t>c</m:t>
                </m:r>
              </m:e>
              <m:sub>
                <m:r>
                  <w:rPr>
                    <w:rFonts w:ascii="Cambria Math" w:eastAsia="맑은 고딕" w:hAnsi="Cambria Math"/>
                    <w:sz w:val="20"/>
                    <w:szCs w:val="20"/>
                    <w:lang w:eastAsia="ko-KR"/>
                  </w:rPr>
                  <m:t>i</m:t>
                </m:r>
              </m:sub>
            </m:sSub>
          </m:e>
        </m:d>
      </m:oMath>
      <w:r w:rsidR="00094136" w:rsidRPr="00EC1E29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에 대한 </w:t>
      </w:r>
      <w:r w:rsidR="000416A7">
        <w:rPr>
          <w:rFonts w:ascii="맑은 고딕" w:eastAsia="맑은 고딕" w:hAnsi="맑은 고딕" w:hint="eastAsia"/>
          <w:sz w:val="20"/>
          <w:szCs w:val="20"/>
          <w:lang w:eastAsia="ko-KR"/>
        </w:rPr>
        <w:t>분포</w:t>
      </w:r>
      <w:r w:rsidR="00E82748">
        <w:rPr>
          <w:rFonts w:ascii="맑은 고딕" w:eastAsia="맑은 고딕" w:hAnsi="맑은 고딕" w:hint="eastAsia"/>
          <w:sz w:val="20"/>
          <w:szCs w:val="20"/>
          <w:lang w:eastAsia="ko-KR"/>
        </w:rPr>
        <w:t>에 대해,</w:t>
      </w:r>
      <w:r w:rsidR="000416A7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관측된 데이터</w:t>
      </w:r>
      <w:r w:rsidR="000416A7">
        <w:rPr>
          <w:rFonts w:ascii="맑은 고딕" w:eastAsia="맑은 고딕" w:hAnsi="맑은 고딕"/>
          <w:sz w:val="20"/>
          <w:szCs w:val="20"/>
          <w:lang w:eastAsia="ko-KR"/>
        </w:rPr>
        <w:t xml:space="preserve">의 </w:t>
      </w:r>
      <w:r w:rsidR="000416A7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히스토그램을 </w:t>
      </w:r>
      <w:r w:rsidR="0041661E">
        <w:rPr>
          <w:rFonts w:ascii="맑은 고딕" w:eastAsia="맑은 고딕" w:hAnsi="맑은 고딕" w:hint="eastAsia"/>
          <w:sz w:val="20"/>
          <w:szCs w:val="20"/>
          <w:lang w:eastAsia="ko-KR"/>
        </w:rPr>
        <w:t>통해</w:t>
      </w:r>
      <w:r w:rsidR="000416A7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="000416A7" w:rsidRPr="002C28BC">
        <w:rPr>
          <w:rFonts w:ascii="맑은 고딕" w:eastAsia="맑은 고딕" w:hAnsi="맑은 고딕" w:hint="eastAsia"/>
          <w:sz w:val="20"/>
          <w:szCs w:val="20"/>
          <w:lang w:eastAsia="ko-KR"/>
        </w:rPr>
        <w:t>추정한 확률</w:t>
      </w:r>
      <w:r w:rsidR="0029617E">
        <w:rPr>
          <w:rFonts w:ascii="맑은 고딕" w:eastAsia="맑은 고딕" w:hAnsi="맑은 고딕" w:hint="eastAsia"/>
          <w:sz w:val="20"/>
          <w:szCs w:val="20"/>
          <w:lang w:eastAsia="ko-KR"/>
        </w:rPr>
        <w:t>질량</w:t>
      </w:r>
      <w:r w:rsidR="000416A7" w:rsidRPr="002C28BC">
        <w:rPr>
          <w:rFonts w:ascii="맑은 고딕" w:eastAsia="맑은 고딕" w:hAnsi="맑은 고딕" w:hint="eastAsia"/>
          <w:sz w:val="20"/>
          <w:szCs w:val="20"/>
          <w:lang w:eastAsia="ko-KR"/>
        </w:rPr>
        <w:t>함수(</w:t>
      </w:r>
      <w:r w:rsidR="000416A7" w:rsidRPr="002C28BC">
        <w:rPr>
          <w:rFonts w:ascii="맑은 고딕" w:eastAsia="맑은 고딕" w:hAnsi="맑은 고딕"/>
          <w:sz w:val="20"/>
          <w:szCs w:val="20"/>
          <w:lang w:eastAsia="ko-KR"/>
        </w:rPr>
        <w:t xml:space="preserve">Probability </w:t>
      </w:r>
      <w:r w:rsidR="0029617E">
        <w:rPr>
          <w:rFonts w:ascii="맑은 고딕" w:eastAsia="맑은 고딕" w:hAnsi="맑은 고딕"/>
          <w:sz w:val="20"/>
          <w:szCs w:val="20"/>
          <w:lang w:eastAsia="ko-KR"/>
        </w:rPr>
        <w:t>Mass</w:t>
      </w:r>
      <w:r w:rsidR="000416A7" w:rsidRPr="002C28BC">
        <w:rPr>
          <w:rFonts w:ascii="맑은 고딕" w:eastAsia="맑은 고딕" w:hAnsi="맑은 고딕"/>
          <w:sz w:val="20"/>
          <w:szCs w:val="20"/>
          <w:lang w:eastAsia="ko-KR"/>
        </w:rPr>
        <w:t xml:space="preserve"> Function)</w:t>
      </w:r>
      <w:r w:rsidR="00E82748" w:rsidRPr="002C28BC">
        <w:rPr>
          <w:rFonts w:ascii="맑은 고딕" w:eastAsia="맑은 고딕" w:hAnsi="맑은 고딕"/>
          <w:sz w:val="20"/>
          <w:szCs w:val="20"/>
          <w:lang w:eastAsia="ko-KR"/>
        </w:rPr>
        <w:t>,</w:t>
      </w:r>
      <w:r w:rsidR="000416A7" w:rsidRPr="002C28BC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proofErr w:type="spellStart"/>
      <w:r w:rsidR="000416A7" w:rsidRPr="002C28BC">
        <w:rPr>
          <w:rFonts w:ascii="맑은 고딕" w:eastAsia="맑은 고딕" w:hAnsi="맑은 고딕" w:hint="eastAsia"/>
          <w:sz w:val="20"/>
          <w:szCs w:val="20"/>
          <w:lang w:eastAsia="ko-KR"/>
        </w:rPr>
        <w:t>가우시안</w:t>
      </w:r>
      <w:proofErr w:type="spellEnd"/>
      <w:r w:rsidR="000416A7" w:rsidRPr="002C28BC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분포(</w:t>
      </w:r>
      <w:r w:rsidR="000416A7" w:rsidRPr="002C28BC">
        <w:rPr>
          <w:rFonts w:ascii="맑은 고딕" w:eastAsia="맑은 고딕" w:hAnsi="맑은 고딕"/>
          <w:sz w:val="20"/>
          <w:szCs w:val="20"/>
          <w:lang w:eastAsia="ko-KR"/>
        </w:rPr>
        <w:t>Gaussian distribution)</w:t>
      </w:r>
      <w:r w:rsidR="00E82748" w:rsidRPr="002C28BC">
        <w:rPr>
          <w:rFonts w:ascii="맑은 고딕" w:eastAsia="맑은 고딕" w:hAnsi="맑은 고딕"/>
          <w:sz w:val="20"/>
          <w:szCs w:val="20"/>
          <w:lang w:eastAsia="ko-KR"/>
        </w:rPr>
        <w:t xml:space="preserve">, </w:t>
      </w:r>
      <w:proofErr w:type="spellStart"/>
      <w:r w:rsidR="00E82748" w:rsidRPr="002C28BC">
        <w:rPr>
          <w:rFonts w:ascii="맑은 고딕" w:eastAsia="맑은 고딕" w:hAnsi="맑은 고딕" w:hint="eastAsia"/>
          <w:sz w:val="20"/>
          <w:szCs w:val="20"/>
          <w:lang w:eastAsia="ko-KR"/>
        </w:rPr>
        <w:t>가우시안과</w:t>
      </w:r>
      <w:proofErr w:type="spellEnd"/>
      <w:r w:rsidR="00E82748" w:rsidRPr="002C28BC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="00B93E03">
        <w:rPr>
          <w:rFonts w:ascii="맑은 고딕" w:eastAsia="맑은 고딕" w:hAnsi="맑은 고딕" w:hint="eastAsia"/>
          <w:sz w:val="20"/>
          <w:szCs w:val="20"/>
          <w:lang w:eastAsia="ko-KR"/>
        </w:rPr>
        <w:t>사전</w:t>
      </w:r>
      <w:r w:rsidR="0041661E" w:rsidRPr="002C28BC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분포를 결합한 </w:t>
      </w:r>
      <w:r w:rsidR="00B93E03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결합 </w:t>
      </w:r>
      <w:r w:rsidR="0041661E" w:rsidRPr="002C28BC">
        <w:rPr>
          <w:rFonts w:ascii="맑은 고딕" w:eastAsia="맑은 고딕" w:hAnsi="맑은 고딕" w:hint="eastAsia"/>
          <w:sz w:val="20"/>
          <w:szCs w:val="20"/>
          <w:lang w:eastAsia="ko-KR"/>
        </w:rPr>
        <w:t>분포를 이용해</w:t>
      </w:r>
      <w:r w:rsidR="000416A7" w:rsidRPr="002C28BC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각각 가정한 후 실험을 진행하였다.</w:t>
      </w:r>
      <w:r w:rsidR="00977CC0" w:rsidRPr="002C28BC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2C28BC">
        <w:rPr>
          <w:rFonts w:ascii="맑은 고딕" w:eastAsia="맑은 고딕" w:hAnsi="맑은 고딕" w:hint="eastAsia"/>
          <w:sz w:val="20"/>
          <w:szCs w:val="20"/>
          <w:lang w:eastAsia="ko-KR"/>
        </w:rPr>
        <w:t>확률</w:t>
      </w:r>
      <w:r w:rsidR="0029617E">
        <w:rPr>
          <w:rFonts w:ascii="맑은 고딕" w:eastAsia="맑은 고딕" w:hAnsi="맑은 고딕" w:hint="eastAsia"/>
          <w:sz w:val="20"/>
          <w:szCs w:val="20"/>
          <w:lang w:eastAsia="ko-KR"/>
        </w:rPr>
        <w:t>질량</w:t>
      </w:r>
      <w:r w:rsidR="002C28BC">
        <w:rPr>
          <w:rFonts w:ascii="맑은 고딕" w:eastAsia="맑은 고딕" w:hAnsi="맑은 고딕" w:hint="eastAsia"/>
          <w:sz w:val="20"/>
          <w:szCs w:val="20"/>
          <w:lang w:eastAsia="ko-KR"/>
        </w:rPr>
        <w:t>함수는</w:t>
      </w:r>
      <w:r w:rsidR="002C28BC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2C28BC">
        <w:rPr>
          <w:rFonts w:ascii="맑은 고딕" w:eastAsia="맑은 고딕" w:hAnsi="맑은 고딕" w:hint="eastAsia"/>
          <w:sz w:val="20"/>
          <w:szCs w:val="20"/>
          <w:lang w:eastAsia="ko-KR"/>
        </w:rPr>
        <w:t>각 채널에서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="00086C81">
        <w:rPr>
          <w:rFonts w:ascii="맑은 고딕" w:eastAsia="맑은 고딕" w:hAnsi="맑은 고딕"/>
          <w:sz w:val="20"/>
          <w:szCs w:val="20"/>
          <w:lang w:eastAsia="ko-KR"/>
        </w:rPr>
        <w:t xml:space="preserve">0~255 </w:t>
      </w:r>
      <w:r w:rsidR="002C28BC">
        <w:rPr>
          <w:rFonts w:ascii="맑은 고딕" w:eastAsia="맑은 고딕" w:hAnsi="맑은 고딕" w:hint="eastAsia"/>
          <w:sz w:val="20"/>
          <w:szCs w:val="20"/>
          <w:lang w:eastAsia="ko-KR"/>
        </w:rPr>
        <w:t>값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들 각각의</w:t>
      </w:r>
      <w:r w:rsidR="002C28BC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비율을 확률로</w:t>
      </w:r>
      <w:r w:rsidR="000E5776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사용하였다.</w:t>
      </w:r>
    </w:p>
    <w:tbl>
      <w:tblPr>
        <w:tblW w:w="766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449"/>
        <w:gridCol w:w="608"/>
        <w:gridCol w:w="608"/>
      </w:tblGrid>
      <w:tr w:rsidR="000E5776" w:rsidRPr="00563879" w14:paraId="7C603427" w14:textId="77777777" w:rsidTr="00B93E03">
        <w:tc>
          <w:tcPr>
            <w:tcW w:w="6449" w:type="dxa"/>
          </w:tcPr>
          <w:p w14:paraId="60F98EE2" w14:textId="4528177B" w:rsidR="000E5776" w:rsidRPr="00563879" w:rsidRDefault="000E5776" w:rsidP="00B93E03">
            <w:pPr>
              <w:pStyle w:val="equation"/>
              <w:tabs>
                <w:tab w:val="clear" w:pos="6237"/>
              </w:tabs>
              <w:ind w:left="0" w:firstLine="0"/>
              <w:rPr>
                <w:lang w:eastAsia="ko-KR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lang w:eastAsia="ko-KR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C=c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  <w:lang w:eastAsia="ko-KR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j</m:t>
                            </m:r>
                          </m:sub>
                        </m:sSub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n</m:t>
                        </m:r>
                      </m:e>
                      <m:sub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c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sub>
                        </m:sSub>
                      </m:sub>
                    </m:sSub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        </m:t>
                </m:r>
                <m:r>
                  <w:rPr>
                    <w:rFonts w:ascii="Cambria Math" w:hAnsi="Cambria Math"/>
                  </w:rPr>
                  <m:t>x∈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0, 255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,  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  <m: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c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sub>
                    </m:sSub>
                  </m:sub>
                </m:sSub>
                <m:r>
                  <w:rPr>
                    <w:rFonts w:ascii="Cambria Math" w:hAnsi="Cambria Math"/>
                  </w:rPr>
                  <m:t xml:space="preserve">=number of data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j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oMath>
            </m:oMathPara>
          </w:p>
        </w:tc>
        <w:tc>
          <w:tcPr>
            <w:tcW w:w="608" w:type="dxa"/>
          </w:tcPr>
          <w:p w14:paraId="60EB67F0" w14:textId="2994F24A" w:rsidR="000E5776" w:rsidRPr="00563879" w:rsidRDefault="000E5776" w:rsidP="00B93E03">
            <w:pPr>
              <w:pStyle w:val="equation"/>
              <w:tabs>
                <w:tab w:val="clear" w:pos="6237"/>
              </w:tabs>
              <w:ind w:left="0" w:firstLine="0"/>
              <w:jc w:val="right"/>
            </w:pPr>
            <w:r w:rsidRPr="00563879">
              <w:t>(</w:t>
            </w:r>
            <w:r>
              <w:rPr>
                <w:b/>
              </w:rPr>
              <w:t>13</w:t>
            </w:r>
            <w:r w:rsidRPr="00563879">
              <w:t>)</w:t>
            </w:r>
          </w:p>
        </w:tc>
        <w:tc>
          <w:tcPr>
            <w:tcW w:w="608" w:type="dxa"/>
          </w:tcPr>
          <w:p w14:paraId="41FF5B59" w14:textId="77777777" w:rsidR="000E5776" w:rsidRPr="00563879" w:rsidRDefault="000E5776" w:rsidP="00B93E03">
            <w:pPr>
              <w:pStyle w:val="equation"/>
              <w:tabs>
                <w:tab w:val="clear" w:pos="6237"/>
              </w:tabs>
              <w:ind w:left="0" w:right="1000" w:firstLine="0"/>
              <w:jc w:val="both"/>
            </w:pPr>
          </w:p>
        </w:tc>
      </w:tr>
    </w:tbl>
    <w:p w14:paraId="0E1D75FC" w14:textId="220E50A0" w:rsidR="000E5776" w:rsidRDefault="000E5776" w:rsidP="000E5776">
      <w:pPr>
        <w:pStyle w:val="CAADRIAtext"/>
        <w:ind w:firstLine="0"/>
        <w:rPr>
          <w:rFonts w:ascii="맑은 고딕" w:eastAsia="맑은 고딕" w:hAnsi="맑은 고딕"/>
          <w:sz w:val="20"/>
          <w:szCs w:val="20"/>
          <w:lang w:eastAsia="ko-KR"/>
        </w:rPr>
      </w:pPr>
      <w:r>
        <w:rPr>
          <w:rFonts w:ascii="맑은 고딕" w:eastAsia="맑은 고딕" w:hAnsi="맑은 고딕" w:hint="eastAsia"/>
          <w:sz w:val="20"/>
          <w:szCs w:val="20"/>
          <w:lang w:eastAsia="ko-KR"/>
        </w:rPr>
        <w:t>이후 각 채널을 독립으로 가정한 후,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각 채널에서의 확률의 곱을 통해 피부일 확률과 그렇지 않을 확률을 계산하였다.</w:t>
      </w:r>
    </w:p>
    <w:p w14:paraId="1A37D13C" w14:textId="6D139E0A" w:rsidR="000E5776" w:rsidRDefault="000E5776" w:rsidP="000E5776">
      <w:pPr>
        <w:pStyle w:val="CAADRIAtext"/>
        <w:rPr>
          <w:rFonts w:ascii="맑은 고딕" w:eastAsia="맑은 고딕" w:hAnsi="맑은 고딕"/>
          <w:sz w:val="20"/>
          <w:szCs w:val="20"/>
          <w:lang w:eastAsia="ko-KR"/>
        </w:rPr>
      </w:pPr>
      <w:proofErr w:type="spellStart"/>
      <w:r>
        <w:rPr>
          <w:rFonts w:ascii="맑은 고딕" w:eastAsia="맑은 고딕" w:hAnsi="맑은 고딕" w:hint="eastAsia"/>
          <w:sz w:val="20"/>
          <w:szCs w:val="20"/>
          <w:lang w:eastAsia="ko-KR"/>
        </w:rPr>
        <w:t>가우시안</w:t>
      </w:r>
      <w:proofErr w:type="spellEnd"/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분포에서는 </w:t>
      </w:r>
      <w:r w:rsidR="00236583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분포의 </w:t>
      </w:r>
      <w:r w:rsidR="00236583">
        <w:rPr>
          <w:rFonts w:ascii="맑은 고딕" w:eastAsia="맑은 고딕" w:hAnsi="맑은 고딕"/>
          <w:sz w:val="20"/>
          <w:szCs w:val="20"/>
          <w:lang w:eastAsia="ko-KR"/>
        </w:rPr>
        <w:t>MLE</w:t>
      </w:r>
      <w:r w:rsidR="00236583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값인 피부인 픽셀들과 피부가 아닌 픽셀들 각각의 </w:t>
      </w:r>
      <m:oMath>
        <m:acc>
          <m:accPr>
            <m:chr m:val="̅"/>
            <m:ctrlPr>
              <w:rPr>
                <w:rFonts w:ascii="Cambria Math" w:eastAsia="맑은 고딕" w:hAnsi="맑은 고딕" w:cs="맑은 고딕"/>
                <w:i/>
                <w:sz w:val="20"/>
                <w:szCs w:val="20"/>
                <w:lang w:eastAsia="ko-KR"/>
              </w:rPr>
            </m:ctrlPr>
          </m:accPr>
          <m:e>
            <m:r>
              <w:rPr>
                <w:rFonts w:ascii="Cambria Math" w:eastAsia="맑은 고딕" w:hAnsi="맑은 고딕" w:cs="맑은 고딕"/>
                <w:sz w:val="20"/>
                <w:szCs w:val="20"/>
                <w:lang w:eastAsia="ko-KR"/>
              </w:rPr>
              <m:t>x</m:t>
            </m:r>
          </m:e>
        </m:acc>
      </m:oMath>
      <w:r w:rsidR="002347FE">
        <w:rPr>
          <w:rFonts w:ascii="맑은 고딕" w:eastAsia="맑은 고딕" w:hAnsi="맑은 고딕"/>
          <w:sz w:val="20"/>
          <w:szCs w:val="20"/>
          <w:lang w:eastAsia="ko-KR"/>
        </w:rPr>
        <w:t>(</w:t>
      </w:r>
      <m:oMath>
        <m:acc>
          <m:accPr>
            <m:chr m:val="̅"/>
            <m:ctrlPr>
              <w:rPr>
                <w:rFonts w:ascii="Cambria Math" w:eastAsia="맑은 고딕" w:hAnsi="맑은 고딕" w:cs="맑은 고딕"/>
                <w:i/>
                <w:sz w:val="20"/>
                <w:szCs w:val="20"/>
                <w:lang w:eastAsia="ko-KR"/>
              </w:rPr>
            </m:ctrlPr>
          </m:accPr>
          <m:e>
            <m:r>
              <w:rPr>
                <w:rFonts w:ascii="Cambria Math" w:eastAsia="맑은 고딕" w:hAnsi="맑은 고딕" w:cs="맑은 고딕"/>
                <w:sz w:val="20"/>
                <w:szCs w:val="20"/>
                <w:lang w:eastAsia="ko-KR"/>
              </w:rPr>
              <m:t>x</m:t>
            </m:r>
          </m:e>
        </m:acc>
      </m:oMath>
      <w:r w:rsidR="002347FE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="00236583">
        <w:rPr>
          <w:rFonts w:ascii="맑은 고딕" w:eastAsia="맑은 고딕" w:hAnsi="맑은 고딕" w:hint="eastAsia"/>
          <w:sz w:val="20"/>
          <w:szCs w:val="20"/>
          <w:lang w:eastAsia="ko-KR"/>
        </w:rPr>
        <w:t>벡터</w:t>
      </w:r>
      <w:r w:rsidR="002347FE">
        <w:rPr>
          <w:rFonts w:ascii="맑은 고딕" w:eastAsia="맑은 고딕" w:hAnsi="맑은 고딕" w:hint="eastAsia"/>
          <w:sz w:val="20"/>
          <w:szCs w:val="20"/>
          <w:lang w:eastAsia="ko-KR"/>
        </w:rPr>
        <w:t>)</w:t>
      </w:r>
      <w:r w:rsidR="00236583">
        <w:rPr>
          <w:rFonts w:ascii="맑은 고딕" w:eastAsia="맑은 고딕" w:hAnsi="맑은 고딕" w:hint="eastAsia"/>
          <w:sz w:val="20"/>
          <w:szCs w:val="20"/>
          <w:lang w:eastAsia="ko-KR"/>
        </w:rPr>
        <w:t>와</w:t>
      </w:r>
      <w:r w:rsidR="002347FE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eastAsia="ko-KR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eastAsia="ko-KR"/>
              </w:rPr>
              <m:t>σ</m:t>
            </m:r>
          </m:e>
          <m:sup>
            <m:r>
              <w:rPr>
                <w:rFonts w:ascii="Cambria Math" w:hAnsi="Cambria Math"/>
                <w:sz w:val="20"/>
                <w:szCs w:val="20"/>
                <w:lang w:eastAsia="ko-KR"/>
              </w:rPr>
              <m:t>2</m:t>
            </m:r>
          </m:sup>
        </m:sSup>
      </m:oMath>
      <w:r w:rsidR="002347FE">
        <w:rPr>
          <w:rFonts w:ascii="맑은 고딕" w:eastAsia="맑은 고딕" w:hAnsi="맑은 고딕"/>
          <w:sz w:val="20"/>
          <w:szCs w:val="20"/>
          <w:lang w:eastAsia="ko-KR"/>
        </w:rPr>
        <w:t>(</w:t>
      </w:r>
      <m:oMath>
        <m:r>
          <w:rPr>
            <w:rFonts w:ascii="Cambria Math" w:hAnsi="Cambria Math"/>
            <w:sz w:val="20"/>
            <w:szCs w:val="20"/>
            <w:lang w:eastAsia="ko-KR"/>
          </w:rPr>
          <m:t>∑</m:t>
        </m:r>
      </m:oMath>
      <w:r w:rsidR="00236583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매트릭스</w:t>
      </w:r>
      <w:r w:rsidR="002347FE">
        <w:rPr>
          <w:rFonts w:ascii="맑은 고딕" w:eastAsia="맑은 고딕" w:hAnsi="맑은 고딕" w:hint="eastAsia"/>
          <w:sz w:val="20"/>
          <w:szCs w:val="20"/>
          <w:lang w:eastAsia="ko-KR"/>
        </w:rPr>
        <w:t>)</w:t>
      </w:r>
      <w:r w:rsidR="00236583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를 </w:t>
      </w:r>
      <w:proofErr w:type="spellStart"/>
      <w:r w:rsidR="00236583">
        <w:rPr>
          <w:rFonts w:ascii="맑은 고딕" w:eastAsia="맑은 고딕" w:hAnsi="맑은 고딕" w:hint="eastAsia"/>
          <w:sz w:val="20"/>
          <w:szCs w:val="20"/>
          <w:lang w:eastAsia="ko-KR"/>
        </w:rPr>
        <w:t>모수로</w:t>
      </w:r>
      <w:proofErr w:type="spellEnd"/>
      <w:r w:rsidR="00236583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사용하였다.</w:t>
      </w:r>
    </w:p>
    <w:tbl>
      <w:tblPr>
        <w:tblStyle w:val="af2"/>
        <w:tblpPr w:leftFromText="142" w:rightFromText="142" w:vertAnchor="text" w:horzAnchor="margin" w:tblpY="1705"/>
        <w:tblW w:w="5000" w:type="pct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2"/>
        <w:gridCol w:w="846"/>
        <w:gridCol w:w="845"/>
        <w:gridCol w:w="845"/>
        <w:gridCol w:w="845"/>
        <w:gridCol w:w="845"/>
        <w:gridCol w:w="839"/>
      </w:tblGrid>
      <w:tr w:rsidR="003F31A5" w14:paraId="61F0FB87" w14:textId="77777777" w:rsidTr="003F31A5">
        <w:tc>
          <w:tcPr>
            <w:tcW w:w="1333" w:type="pct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50882C20" w14:textId="77777777" w:rsidR="003F31A5" w:rsidRDefault="003F31A5" w:rsidP="003F31A5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bookmarkStart w:id="4" w:name="_Hlk531006684"/>
          </w:p>
        </w:tc>
        <w:tc>
          <w:tcPr>
            <w:tcW w:w="183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311A7B0" w14:textId="77777777" w:rsidR="003F31A5" w:rsidRDefault="003F31A5" w:rsidP="003F31A5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R</w:t>
            </w:r>
          </w:p>
        </w:tc>
        <w:tc>
          <w:tcPr>
            <w:tcW w:w="183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75AD02C" w14:textId="77777777" w:rsidR="003F31A5" w:rsidRDefault="003F31A5" w:rsidP="003F31A5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R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GB</w:t>
            </w:r>
          </w:p>
        </w:tc>
      </w:tr>
      <w:tr w:rsidR="003F31A5" w14:paraId="600DA561" w14:textId="77777777" w:rsidTr="003F31A5">
        <w:tc>
          <w:tcPr>
            <w:tcW w:w="1333" w:type="pct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74EE582F" w14:textId="77777777" w:rsidR="003F31A5" w:rsidRDefault="003F31A5" w:rsidP="003F31A5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모형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6BA03B9" w14:textId="77777777" w:rsidR="003F31A5" w:rsidRDefault="003F31A5" w:rsidP="003F31A5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A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cc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92DCBC3" w14:textId="77777777" w:rsidR="003F31A5" w:rsidRDefault="003F31A5" w:rsidP="003F31A5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P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re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CEEE5E9" w14:textId="77777777" w:rsidR="003F31A5" w:rsidRDefault="003F31A5" w:rsidP="003F31A5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R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ec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3F6EEF8" w14:textId="77777777" w:rsidR="003F31A5" w:rsidRDefault="003F31A5" w:rsidP="003F31A5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A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cc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33A52F9" w14:textId="77777777" w:rsidR="003F31A5" w:rsidRDefault="003F31A5" w:rsidP="003F31A5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P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re</w:t>
            </w:r>
          </w:p>
        </w:tc>
        <w:tc>
          <w:tcPr>
            <w:tcW w:w="6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5F8DDABE" w14:textId="77777777" w:rsidR="003F31A5" w:rsidRDefault="003F31A5" w:rsidP="003F31A5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R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ec</w:t>
            </w:r>
          </w:p>
        </w:tc>
      </w:tr>
      <w:tr w:rsidR="003F31A5" w14:paraId="7FF85FAB" w14:textId="77777777" w:rsidTr="003F31A5">
        <w:trPr>
          <w:trHeight w:val="502"/>
        </w:trPr>
        <w:tc>
          <w:tcPr>
            <w:tcW w:w="1333" w:type="pct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068E6BD5" w14:textId="77777777" w:rsidR="003F31A5" w:rsidRDefault="003F31A5" w:rsidP="003F31A5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로지스틱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nil"/>
            </w:tcBorders>
          </w:tcPr>
          <w:p w14:paraId="20CB8BF2" w14:textId="22F75F67" w:rsidR="003F31A5" w:rsidRDefault="00777D63" w:rsidP="003F31A5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.</w:t>
            </w:r>
          </w:p>
        </w:tc>
        <w:tc>
          <w:tcPr>
            <w:tcW w:w="612" w:type="pct"/>
            <w:tcBorders>
              <w:top w:val="single" w:sz="4" w:space="0" w:color="auto"/>
              <w:bottom w:val="nil"/>
              <w:right w:val="nil"/>
            </w:tcBorders>
          </w:tcPr>
          <w:p w14:paraId="3BC473EB" w14:textId="0713C1EC" w:rsidR="003F31A5" w:rsidRDefault="00777D63" w:rsidP="003F31A5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.</w:t>
            </w:r>
          </w:p>
        </w:tc>
        <w:tc>
          <w:tcPr>
            <w:tcW w:w="612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7A9FD044" w14:textId="1C03237F" w:rsidR="003F31A5" w:rsidRDefault="00777D63" w:rsidP="003F31A5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.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6005AEFF" w14:textId="77777777" w:rsidR="003F31A5" w:rsidRDefault="003F31A5" w:rsidP="003F31A5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.81</w:t>
            </w:r>
          </w:p>
        </w:tc>
        <w:tc>
          <w:tcPr>
            <w:tcW w:w="612" w:type="pct"/>
            <w:tcBorders>
              <w:top w:val="single" w:sz="4" w:space="0" w:color="auto"/>
              <w:left w:val="nil"/>
              <w:bottom w:val="nil"/>
            </w:tcBorders>
          </w:tcPr>
          <w:p w14:paraId="551754DC" w14:textId="77777777" w:rsidR="003F31A5" w:rsidRDefault="003F31A5" w:rsidP="003F31A5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.18</w:t>
            </w:r>
          </w:p>
        </w:tc>
        <w:tc>
          <w:tcPr>
            <w:tcW w:w="607" w:type="pct"/>
            <w:tcBorders>
              <w:top w:val="single" w:sz="4" w:space="0" w:color="auto"/>
              <w:bottom w:val="nil"/>
            </w:tcBorders>
          </w:tcPr>
          <w:p w14:paraId="7B1F6F29" w14:textId="77777777" w:rsidR="003F31A5" w:rsidRDefault="003F31A5" w:rsidP="003F31A5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.02</w:t>
            </w:r>
          </w:p>
        </w:tc>
      </w:tr>
      <w:tr w:rsidR="003F31A5" w14:paraId="4CD8DC14" w14:textId="77777777" w:rsidTr="003F31A5">
        <w:trPr>
          <w:trHeight w:val="502"/>
        </w:trPr>
        <w:tc>
          <w:tcPr>
            <w:tcW w:w="1333" w:type="pct"/>
            <w:tcBorders>
              <w:top w:val="nil"/>
              <w:bottom w:val="nil"/>
              <w:right w:val="single" w:sz="4" w:space="0" w:color="auto"/>
            </w:tcBorders>
          </w:tcPr>
          <w:p w14:paraId="767B12FC" w14:textId="77777777" w:rsidR="003F31A5" w:rsidRDefault="003F31A5" w:rsidP="003F31A5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확률질량</w:t>
            </w:r>
          </w:p>
        </w:tc>
        <w:tc>
          <w:tcPr>
            <w:tcW w:w="612" w:type="pct"/>
            <w:tcBorders>
              <w:top w:val="nil"/>
              <w:left w:val="single" w:sz="4" w:space="0" w:color="auto"/>
              <w:bottom w:val="nil"/>
            </w:tcBorders>
          </w:tcPr>
          <w:p w14:paraId="6A945517" w14:textId="77777777" w:rsidR="003F31A5" w:rsidRDefault="003F31A5" w:rsidP="003F31A5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.58</w:t>
            </w:r>
          </w:p>
        </w:tc>
        <w:tc>
          <w:tcPr>
            <w:tcW w:w="612" w:type="pct"/>
            <w:tcBorders>
              <w:top w:val="nil"/>
              <w:bottom w:val="nil"/>
              <w:right w:val="nil"/>
            </w:tcBorders>
          </w:tcPr>
          <w:p w14:paraId="579143D2" w14:textId="77777777" w:rsidR="003F31A5" w:rsidRDefault="003F31A5" w:rsidP="003F31A5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.25</w:t>
            </w:r>
          </w:p>
        </w:tc>
        <w:tc>
          <w:tcPr>
            <w:tcW w:w="612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AE3C1C7" w14:textId="77777777" w:rsidR="003F31A5" w:rsidRDefault="003F31A5" w:rsidP="003F31A5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.77</w:t>
            </w:r>
          </w:p>
        </w:tc>
        <w:tc>
          <w:tcPr>
            <w:tcW w:w="612" w:type="pct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E8DDE1E" w14:textId="77777777" w:rsidR="003F31A5" w:rsidRDefault="003F31A5" w:rsidP="003F31A5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.62</w:t>
            </w:r>
          </w:p>
        </w:tc>
        <w:tc>
          <w:tcPr>
            <w:tcW w:w="612" w:type="pct"/>
            <w:tcBorders>
              <w:top w:val="nil"/>
              <w:left w:val="nil"/>
              <w:bottom w:val="nil"/>
            </w:tcBorders>
          </w:tcPr>
          <w:p w14:paraId="738ECAE2" w14:textId="1EF6B092" w:rsidR="003F31A5" w:rsidRDefault="003F31A5" w:rsidP="003F31A5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.2</w:t>
            </w:r>
            <w:r w:rsidR="00034B5B"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7</w:t>
            </w:r>
          </w:p>
        </w:tc>
        <w:tc>
          <w:tcPr>
            <w:tcW w:w="607" w:type="pct"/>
            <w:tcBorders>
              <w:top w:val="nil"/>
              <w:bottom w:val="nil"/>
            </w:tcBorders>
          </w:tcPr>
          <w:p w14:paraId="480A43D3" w14:textId="77777777" w:rsidR="003F31A5" w:rsidRDefault="003F31A5" w:rsidP="003F31A5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.74</w:t>
            </w:r>
          </w:p>
        </w:tc>
      </w:tr>
      <w:tr w:rsidR="003F31A5" w14:paraId="6FC9347B" w14:textId="77777777" w:rsidTr="003F31A5">
        <w:trPr>
          <w:trHeight w:val="502"/>
        </w:trPr>
        <w:tc>
          <w:tcPr>
            <w:tcW w:w="1333" w:type="pct"/>
            <w:tcBorders>
              <w:top w:val="nil"/>
              <w:right w:val="single" w:sz="4" w:space="0" w:color="auto"/>
            </w:tcBorders>
          </w:tcPr>
          <w:p w14:paraId="367FD0B8" w14:textId="77777777" w:rsidR="003F31A5" w:rsidRDefault="003F31A5" w:rsidP="003F31A5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가우시안</w:t>
            </w:r>
            <w:proofErr w:type="spellEnd"/>
          </w:p>
        </w:tc>
        <w:tc>
          <w:tcPr>
            <w:tcW w:w="612" w:type="pct"/>
            <w:tcBorders>
              <w:top w:val="nil"/>
              <w:left w:val="single" w:sz="4" w:space="0" w:color="auto"/>
            </w:tcBorders>
          </w:tcPr>
          <w:p w14:paraId="6076FA6F" w14:textId="77777777" w:rsidR="003F31A5" w:rsidRDefault="003F31A5" w:rsidP="003F31A5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.57</w:t>
            </w:r>
          </w:p>
        </w:tc>
        <w:tc>
          <w:tcPr>
            <w:tcW w:w="612" w:type="pct"/>
            <w:tcBorders>
              <w:top w:val="nil"/>
              <w:bottom w:val="nil"/>
              <w:right w:val="nil"/>
            </w:tcBorders>
          </w:tcPr>
          <w:p w14:paraId="4F725B20" w14:textId="77777777" w:rsidR="003F31A5" w:rsidRDefault="003F31A5" w:rsidP="003F31A5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.24</w:t>
            </w:r>
          </w:p>
        </w:tc>
        <w:tc>
          <w:tcPr>
            <w:tcW w:w="612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11EBC8E" w14:textId="77777777" w:rsidR="003F31A5" w:rsidRDefault="003F31A5" w:rsidP="003F31A5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.76</w:t>
            </w:r>
          </w:p>
        </w:tc>
        <w:tc>
          <w:tcPr>
            <w:tcW w:w="612" w:type="pct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3347CEF" w14:textId="3D1D5B4B" w:rsidR="003F31A5" w:rsidRDefault="003F31A5" w:rsidP="003F31A5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.7</w:t>
            </w:r>
            <w:r w:rsidR="00592FF8"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6</w:t>
            </w:r>
          </w:p>
        </w:tc>
        <w:tc>
          <w:tcPr>
            <w:tcW w:w="612" w:type="pct"/>
            <w:tcBorders>
              <w:top w:val="nil"/>
              <w:left w:val="nil"/>
            </w:tcBorders>
          </w:tcPr>
          <w:p w14:paraId="4FA9C5A6" w14:textId="0277BA24" w:rsidR="003F31A5" w:rsidRDefault="003F31A5" w:rsidP="003F31A5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</w:t>
            </w:r>
            <w:r w:rsidR="00034B5B"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38</w:t>
            </w:r>
          </w:p>
        </w:tc>
        <w:tc>
          <w:tcPr>
            <w:tcW w:w="607" w:type="pct"/>
            <w:tcBorders>
              <w:top w:val="nil"/>
            </w:tcBorders>
          </w:tcPr>
          <w:p w14:paraId="3F104F91" w14:textId="77777777" w:rsidR="003F31A5" w:rsidRDefault="003F31A5" w:rsidP="003F31A5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.82</w:t>
            </w:r>
          </w:p>
        </w:tc>
      </w:tr>
      <w:tr w:rsidR="003F31A5" w14:paraId="3CB2FDAA" w14:textId="77777777" w:rsidTr="003F31A5">
        <w:trPr>
          <w:trHeight w:val="502"/>
        </w:trPr>
        <w:tc>
          <w:tcPr>
            <w:tcW w:w="1333" w:type="pct"/>
            <w:tcBorders>
              <w:right w:val="single" w:sz="4" w:space="0" w:color="auto"/>
            </w:tcBorders>
          </w:tcPr>
          <w:p w14:paraId="14EF457A" w14:textId="77777777" w:rsidR="003F31A5" w:rsidRDefault="003F31A5" w:rsidP="003F31A5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가우시안</w:t>
            </w:r>
            <w:proofErr w:type="spellEnd"/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 xml:space="preserve"> 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MAP</w:t>
            </w:r>
          </w:p>
        </w:tc>
        <w:tc>
          <w:tcPr>
            <w:tcW w:w="612" w:type="pct"/>
            <w:tcBorders>
              <w:left w:val="single" w:sz="4" w:space="0" w:color="auto"/>
              <w:bottom w:val="single" w:sz="4" w:space="0" w:color="auto"/>
            </w:tcBorders>
          </w:tcPr>
          <w:p w14:paraId="3A491749" w14:textId="77777777" w:rsidR="003F31A5" w:rsidRDefault="003F31A5" w:rsidP="003F31A5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.57</w:t>
            </w:r>
          </w:p>
        </w:tc>
        <w:tc>
          <w:tcPr>
            <w:tcW w:w="612" w:type="pct"/>
            <w:tcBorders>
              <w:top w:val="nil"/>
              <w:bottom w:val="single" w:sz="4" w:space="0" w:color="auto"/>
              <w:right w:val="nil"/>
            </w:tcBorders>
          </w:tcPr>
          <w:p w14:paraId="210F2DAE" w14:textId="77777777" w:rsidR="003F31A5" w:rsidRDefault="003F31A5" w:rsidP="003F31A5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.24</w:t>
            </w:r>
          </w:p>
        </w:tc>
        <w:tc>
          <w:tcPr>
            <w:tcW w:w="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E581DBD" w14:textId="77777777" w:rsidR="003F31A5" w:rsidRDefault="003F31A5" w:rsidP="003F31A5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.76</w:t>
            </w:r>
          </w:p>
        </w:tc>
        <w:tc>
          <w:tcPr>
            <w:tcW w:w="61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7579B7F8" w14:textId="12B83434" w:rsidR="003F31A5" w:rsidRDefault="003F31A5" w:rsidP="003F31A5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.7</w:t>
            </w:r>
            <w:r w:rsidR="00592FF8"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6</w:t>
            </w:r>
          </w:p>
        </w:tc>
        <w:tc>
          <w:tcPr>
            <w:tcW w:w="612" w:type="pct"/>
            <w:tcBorders>
              <w:left w:val="nil"/>
            </w:tcBorders>
          </w:tcPr>
          <w:p w14:paraId="59939CE7" w14:textId="0E2D33D3" w:rsidR="003F31A5" w:rsidRDefault="003F31A5" w:rsidP="003F31A5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</w:t>
            </w:r>
            <w:r w:rsidR="00034B5B"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38</w:t>
            </w:r>
          </w:p>
        </w:tc>
        <w:tc>
          <w:tcPr>
            <w:tcW w:w="607" w:type="pct"/>
          </w:tcPr>
          <w:p w14:paraId="0EF734D8" w14:textId="77777777" w:rsidR="003F31A5" w:rsidRDefault="003F31A5" w:rsidP="003F31A5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.82</w:t>
            </w:r>
          </w:p>
        </w:tc>
      </w:tr>
    </w:tbl>
    <w:bookmarkEnd w:id="4"/>
    <w:p w14:paraId="17BEC73A" w14:textId="75FCAF6F" w:rsidR="002F2EAE" w:rsidRDefault="00236583" w:rsidP="002F2EAE">
      <w:pPr>
        <w:pStyle w:val="CAADRIAtext"/>
        <w:ind w:firstLine="0"/>
        <w:rPr>
          <w:rFonts w:ascii="맑은 고딕" w:eastAsia="맑은 고딕" w:hAnsi="맑은 고딕"/>
          <w:sz w:val="20"/>
          <w:szCs w:val="20"/>
          <w:lang w:eastAsia="ko-KR"/>
        </w:rPr>
      </w:pPr>
      <w:proofErr w:type="spellStart"/>
      <w:r>
        <w:rPr>
          <w:rFonts w:ascii="맑은 고딕" w:eastAsia="맑은 고딕" w:hAnsi="맑은 고딕" w:hint="eastAsia"/>
          <w:sz w:val="20"/>
          <w:szCs w:val="20"/>
          <w:lang w:eastAsia="ko-KR"/>
        </w:rPr>
        <w:t>가우시안</w:t>
      </w:r>
      <w:proofErr w:type="spellEnd"/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분포와 </w:t>
      </w:r>
      <w:r w:rsidR="000551CD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사전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분포를 </w:t>
      </w:r>
      <w:r w:rsidR="002C28BC" w:rsidRPr="002C28BC">
        <w:rPr>
          <w:rFonts w:ascii="맑은 고딕" w:eastAsia="맑은 고딕" w:hAnsi="맑은 고딕" w:hint="eastAsia"/>
          <w:sz w:val="20"/>
          <w:szCs w:val="20"/>
          <w:lang w:eastAsia="ko-KR"/>
        </w:rPr>
        <w:t>이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용한 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MAP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방법에서는,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B93E03">
        <w:rPr>
          <w:rFonts w:ascii="맑은 고딕" w:eastAsia="맑은 고딕" w:hAnsi="맑은 고딕"/>
          <w:sz w:val="20"/>
          <w:szCs w:val="20"/>
          <w:lang w:eastAsia="ko-KR"/>
        </w:rPr>
        <w:t xml:space="preserve">R </w:t>
      </w:r>
      <w:r w:rsidR="00B93E03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채널만을 이용했을 때는 </w:t>
      </w:r>
      <w:proofErr w:type="spellStart"/>
      <w:r w:rsidR="00B93E03">
        <w:rPr>
          <w:rFonts w:ascii="맑은 고딕" w:eastAsia="맑은 고딕" w:hAnsi="맑은 고딕" w:hint="eastAsia"/>
          <w:sz w:val="20"/>
          <w:szCs w:val="20"/>
          <w:lang w:eastAsia="ko-KR"/>
        </w:rPr>
        <w:t>가우시안과</w:t>
      </w:r>
      <w:proofErr w:type="spellEnd"/>
      <w:r w:rsidR="00B93E03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정규-역-감마분포(</w:t>
      </w:r>
      <w:proofErr w:type="spellStart"/>
      <w:r w:rsidR="00B93E03">
        <w:rPr>
          <w:rFonts w:ascii="맑은 고딕" w:eastAsia="맑은 고딕" w:hAnsi="맑은 고딕"/>
          <w:sz w:val="20"/>
          <w:szCs w:val="20"/>
          <w:lang w:eastAsia="ko-KR"/>
        </w:rPr>
        <w:t>Nomal</w:t>
      </w:r>
      <w:proofErr w:type="spellEnd"/>
      <w:r w:rsidR="00B93E03">
        <w:rPr>
          <w:rFonts w:ascii="맑은 고딕" w:eastAsia="맑은 고딕" w:hAnsi="맑은 고딕"/>
          <w:sz w:val="20"/>
          <w:szCs w:val="20"/>
          <w:lang w:eastAsia="ko-KR"/>
        </w:rPr>
        <w:t xml:space="preserve"> Inverse Gamma, NIG)</w:t>
      </w:r>
      <w:r w:rsidR="00B93E03">
        <w:rPr>
          <w:rFonts w:ascii="맑은 고딕" w:eastAsia="맑은 고딕" w:hAnsi="맑은 고딕" w:hint="eastAsia"/>
          <w:sz w:val="20"/>
          <w:szCs w:val="20"/>
          <w:lang w:eastAsia="ko-KR"/>
        </w:rPr>
        <w:t>를,</w:t>
      </w:r>
      <w:r w:rsidR="00B93E03">
        <w:rPr>
          <w:rFonts w:ascii="맑은 고딕" w:eastAsia="맑은 고딕" w:hAnsi="맑은 고딕"/>
          <w:sz w:val="20"/>
          <w:szCs w:val="20"/>
          <w:lang w:eastAsia="ko-KR"/>
        </w:rPr>
        <w:t xml:space="preserve"> RGB</w:t>
      </w:r>
      <w:r w:rsidR="00B93E03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채널을 이용했을 때는 </w:t>
      </w:r>
      <w:proofErr w:type="spellStart"/>
      <w:r w:rsidR="00B93E03">
        <w:rPr>
          <w:rFonts w:ascii="맑은 고딕" w:eastAsia="맑은 고딕" w:hAnsi="맑은 고딕" w:hint="eastAsia"/>
          <w:sz w:val="20"/>
          <w:szCs w:val="20"/>
          <w:lang w:eastAsia="ko-KR"/>
        </w:rPr>
        <w:t>가우시안과</w:t>
      </w:r>
      <w:proofErr w:type="spellEnd"/>
      <w:r w:rsidR="00B93E03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정규-역-</w:t>
      </w:r>
      <w:proofErr w:type="spellStart"/>
      <w:r w:rsidR="00B93E03">
        <w:rPr>
          <w:rFonts w:ascii="맑은 고딕" w:eastAsia="맑은 고딕" w:hAnsi="맑은 고딕" w:hint="eastAsia"/>
          <w:sz w:val="20"/>
          <w:szCs w:val="20"/>
          <w:lang w:eastAsia="ko-KR"/>
        </w:rPr>
        <w:t>위샤트분포</w:t>
      </w:r>
      <w:proofErr w:type="spellEnd"/>
      <w:r w:rsidR="00B93E03">
        <w:rPr>
          <w:rFonts w:ascii="맑은 고딕" w:eastAsia="맑은 고딕" w:hAnsi="맑은 고딕" w:hint="eastAsia"/>
          <w:sz w:val="20"/>
          <w:szCs w:val="20"/>
          <w:lang w:eastAsia="ko-KR"/>
        </w:rPr>
        <w:t>(N</w:t>
      </w:r>
      <w:r w:rsidR="00B93E03">
        <w:rPr>
          <w:rFonts w:ascii="맑은 고딕" w:eastAsia="맑은 고딕" w:hAnsi="맑은 고딕"/>
          <w:sz w:val="20"/>
          <w:szCs w:val="20"/>
          <w:lang w:eastAsia="ko-KR"/>
        </w:rPr>
        <w:t>ormal Inverse Wishart, NIW)</w:t>
      </w:r>
      <w:r w:rsidR="00B93E03">
        <w:rPr>
          <w:rFonts w:ascii="맑은 고딕" w:eastAsia="맑은 고딕" w:hAnsi="맑은 고딕" w:hint="eastAsia"/>
          <w:sz w:val="20"/>
          <w:szCs w:val="20"/>
          <w:lang w:eastAsia="ko-KR"/>
        </w:rPr>
        <w:t>를 사용하였다.</w:t>
      </w:r>
      <w:r w:rsidR="00B93E03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이 때</w:t>
      </w:r>
      <w:r w:rsidR="00B93E03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="00B93E03" w:rsidRPr="002C28BC">
        <w:rPr>
          <w:rFonts w:ascii="맑은 고딕" w:eastAsia="맑은 고딕" w:hAnsi="맑은 고딕"/>
          <w:sz w:val="20"/>
          <w:szCs w:val="20"/>
          <w:lang w:eastAsia="ko-KR"/>
        </w:rPr>
        <w:t>NI</w:t>
      </w:r>
      <w:r w:rsidR="00B93E03">
        <w:rPr>
          <w:rFonts w:ascii="맑은 고딕" w:eastAsia="맑은 고딕" w:hAnsi="맑은 고딕"/>
          <w:sz w:val="20"/>
          <w:szCs w:val="20"/>
          <w:lang w:eastAsia="ko-KR"/>
        </w:rPr>
        <w:t>G</w:t>
      </w:r>
      <w:r w:rsidR="00B93E03" w:rsidRPr="002C28BC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의 </w:t>
      </w:r>
      <w:r w:rsidR="00B93E03">
        <w:rPr>
          <w:rFonts w:ascii="맑은 고딕" w:eastAsia="맑은 고딕" w:hAnsi="맑은 고딕" w:hint="eastAsia"/>
          <w:sz w:val="20"/>
          <w:szCs w:val="20"/>
          <w:lang w:eastAsia="ko-KR"/>
        </w:rPr>
        <w:t>파라미터</w:t>
      </w:r>
      <w:r w:rsidR="00B93E03" w:rsidRPr="002C28BC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는 </w:t>
      </w:r>
      <m:oMath>
        <m:r>
          <w:rPr>
            <w:rFonts w:ascii="Cambria Math" w:hAnsi="Cambria Math"/>
            <w:sz w:val="20"/>
            <w:szCs w:val="20"/>
            <w:lang w:eastAsia="ko-KR"/>
          </w:rPr>
          <m:t>(μ=</m:t>
        </m:r>
        <m:r>
          <w:rPr>
            <w:rFonts w:ascii="Cambria Math" w:eastAsia="맑은 고딕" w:hAnsi="맑은 고딕" w:cs="맑은 고딕"/>
            <w:sz w:val="20"/>
            <w:szCs w:val="20"/>
            <w:lang w:eastAsia="ko-KR"/>
          </w:rPr>
          <m:t>0</m:t>
        </m:r>
        <m:r>
          <w:rPr>
            <w:rFonts w:ascii="Cambria Math" w:hAnsi="Cambria Math"/>
            <w:sz w:val="20"/>
            <w:szCs w:val="20"/>
            <w:lang w:eastAsia="ko-KR"/>
          </w:rPr>
          <m:t>, v=1, α=1,b</m:t>
        </m:r>
        <m:r>
          <m:rPr>
            <m:sty m:val="p"/>
          </m:rPr>
          <w:rPr>
            <w:rFonts w:ascii="Cambria Math" w:hAnsi="Cambria Math"/>
            <w:sz w:val="20"/>
            <w:szCs w:val="20"/>
            <w:lang w:eastAsia="ko-KR"/>
          </w:rPr>
          <m:t>=</m:t>
        </m:r>
        <m:r>
          <w:rPr>
            <w:rFonts w:ascii="Cambria Math" w:hAnsi="Cambria Math"/>
            <w:sz w:val="20"/>
            <w:szCs w:val="20"/>
            <w:lang w:eastAsia="ko-KR"/>
          </w:rPr>
          <m:t>1)</m:t>
        </m:r>
      </m:oMath>
      <w:r w:rsidR="00B93E03" w:rsidRPr="002C28BC">
        <w:rPr>
          <w:rFonts w:ascii="맑은 고딕" w:eastAsia="맑은 고딕" w:hAnsi="맑은 고딕" w:hint="eastAsia"/>
          <w:sz w:val="20"/>
          <w:szCs w:val="20"/>
          <w:lang w:eastAsia="ko-KR"/>
        </w:rPr>
        <w:t>을</w:t>
      </w:r>
      <w:r w:rsidR="00B93E03">
        <w:rPr>
          <w:rFonts w:ascii="맑은 고딕" w:eastAsia="맑은 고딕" w:hAnsi="맑은 고딕" w:hint="eastAsia"/>
          <w:sz w:val="20"/>
          <w:szCs w:val="20"/>
          <w:lang w:eastAsia="ko-KR"/>
        </w:rPr>
        <w:t>,</w:t>
      </w:r>
      <w:r w:rsidR="002C28BC" w:rsidRPr="002C28BC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="002C28BC" w:rsidRPr="002C28BC">
        <w:rPr>
          <w:rFonts w:ascii="맑은 고딕" w:eastAsia="맑은 고딕" w:hAnsi="맑은 고딕"/>
          <w:sz w:val="20"/>
          <w:szCs w:val="20"/>
          <w:lang w:eastAsia="ko-KR"/>
        </w:rPr>
        <w:t>NIW</w:t>
      </w:r>
      <w:r w:rsidR="002C28BC" w:rsidRPr="002C28BC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의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파라미터</w:t>
      </w:r>
      <w:r w:rsidR="002C28BC" w:rsidRPr="002C28BC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는 </w:t>
      </w:r>
      <m:oMath>
        <m:r>
          <w:rPr>
            <w:rFonts w:ascii="Cambria Math" w:hAnsi="Cambria Math"/>
            <w:sz w:val="20"/>
            <w:szCs w:val="20"/>
            <w:lang w:eastAsia="ko-KR"/>
          </w:rPr>
          <m:t>(μ=</m:t>
        </m:r>
        <m:acc>
          <m:accPr>
            <m:chr m:val="⃗"/>
            <m:ctrlPr>
              <w:rPr>
                <w:rFonts w:ascii="Cambria Math" w:eastAsia="맑은 고딕" w:hAnsi="맑은 고딕" w:cs="맑은 고딕"/>
                <w:i/>
                <w:sz w:val="20"/>
                <w:szCs w:val="20"/>
                <w:lang w:eastAsia="ko-KR"/>
              </w:rPr>
            </m:ctrlPr>
          </m:accPr>
          <m:e>
            <m:r>
              <w:rPr>
                <w:rFonts w:ascii="Cambria Math" w:eastAsia="맑은 고딕" w:hAnsi="맑은 고딕" w:cs="맑은 고딕"/>
                <w:sz w:val="20"/>
                <w:szCs w:val="20"/>
                <w:lang w:eastAsia="ko-KR"/>
              </w:rPr>
              <m:t>0</m:t>
            </m:r>
          </m:e>
        </m:acc>
        <m:r>
          <w:rPr>
            <w:rFonts w:ascii="Cambria Math" w:hAnsi="Cambria Math"/>
            <w:sz w:val="20"/>
            <w:szCs w:val="20"/>
            <w:lang w:eastAsia="ko-KR"/>
          </w:rPr>
          <m:t>, κ=1, ν=1,</m:t>
        </m:r>
        <m:r>
          <m:rPr>
            <m:sty m:val="p"/>
          </m:rPr>
          <w:rPr>
            <w:rFonts w:ascii="Cambria Math" w:hAnsi="Cambria Math"/>
            <w:sz w:val="20"/>
            <w:szCs w:val="20"/>
            <w:lang w:eastAsia="ko-KR"/>
          </w:rPr>
          <m:t>Ψ=</m:t>
        </m:r>
        <m:r>
          <w:rPr>
            <w:rFonts w:ascii="Cambria Math" w:eastAsia="맑은 고딕" w:hAnsi="맑은 고딕" w:cs="맑은 고딕"/>
            <w:sz w:val="20"/>
            <w:szCs w:val="20"/>
            <w:lang w:eastAsia="ko-KR"/>
          </w:rPr>
          <m:t>I</m:t>
        </m:r>
        <m:r>
          <w:rPr>
            <w:rFonts w:ascii="Cambria Math" w:hAnsi="Cambria Math"/>
            <w:sz w:val="20"/>
            <w:szCs w:val="20"/>
            <w:lang w:eastAsia="ko-KR"/>
          </w:rPr>
          <m:t>)</m:t>
        </m:r>
      </m:oMath>
      <w:r w:rsidR="002C28BC" w:rsidRPr="002C28BC">
        <w:rPr>
          <w:rFonts w:ascii="맑은 고딕" w:eastAsia="맑은 고딕" w:hAnsi="맑은 고딕" w:hint="eastAsia"/>
          <w:sz w:val="20"/>
          <w:szCs w:val="20"/>
          <w:lang w:eastAsia="ko-KR"/>
        </w:rPr>
        <w:t>을 사용</w:t>
      </w:r>
      <w:r w:rsidR="002F2EAE">
        <w:rPr>
          <w:rFonts w:ascii="맑은 고딕" w:eastAsia="맑은 고딕" w:hAnsi="맑은 고딕" w:hint="eastAsia"/>
          <w:sz w:val="20"/>
          <w:szCs w:val="20"/>
          <w:lang w:eastAsia="ko-KR"/>
        </w:rPr>
        <w:t>하였다.</w:t>
      </w:r>
      <w:r w:rsidR="003F31A5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3F31A5">
        <w:rPr>
          <w:rFonts w:ascii="맑은 고딕" w:eastAsia="맑은 고딕" w:hAnsi="맑은 고딕" w:hint="eastAsia"/>
          <w:sz w:val="20"/>
          <w:szCs w:val="20"/>
          <w:lang w:eastAsia="ko-KR"/>
        </w:rPr>
        <w:t>결과는 표1에 정리하였다.</w:t>
      </w:r>
    </w:p>
    <w:p w14:paraId="39484968" w14:textId="77777777" w:rsidR="003F31A5" w:rsidRPr="000F016F" w:rsidRDefault="003F31A5" w:rsidP="003F31A5">
      <w:pPr>
        <w:pStyle w:val="figurelegend"/>
        <w:jc w:val="center"/>
        <w:rPr>
          <w:rFonts w:ascii="맑은 고딕" w:hAnsi="맑은 고딕"/>
          <w:sz w:val="20"/>
          <w:lang w:eastAsia="ko-KR"/>
        </w:rPr>
      </w:pPr>
      <w:r>
        <w:rPr>
          <w:rFonts w:ascii="맑은 고딕" w:hAnsi="맑은 고딕" w:hint="eastAsia"/>
          <w:sz w:val="20"/>
          <w:lang w:eastAsia="ko-KR"/>
        </w:rPr>
        <w:t xml:space="preserve">표 </w:t>
      </w:r>
      <w:r>
        <w:rPr>
          <w:rFonts w:ascii="맑은 고딕" w:hAnsi="맑은 고딕"/>
          <w:sz w:val="20"/>
          <w:lang w:eastAsia="ko-KR"/>
        </w:rPr>
        <w:t xml:space="preserve">1. </w:t>
      </w:r>
      <w:r>
        <w:rPr>
          <w:rFonts w:ascii="맑은 고딕" w:hAnsi="맑은 고딕" w:hint="eastAsia"/>
          <w:sz w:val="20"/>
          <w:lang w:eastAsia="ko-KR"/>
        </w:rPr>
        <w:t>확률 모형을 사용한 피부 검출 결과</w:t>
      </w:r>
    </w:p>
    <w:p w14:paraId="4131D931" w14:textId="77777777" w:rsidR="00B93E03" w:rsidRPr="00B93E03" w:rsidRDefault="00B93E03" w:rsidP="00B93E03">
      <w:pPr>
        <w:pStyle w:val="CAADRIAtext"/>
        <w:rPr>
          <w:rFonts w:ascii="맑은 고딕" w:eastAsia="맑은 고딕" w:hAnsi="맑은 고딕"/>
          <w:sz w:val="20"/>
          <w:szCs w:val="20"/>
          <w:lang w:val="en-US" w:eastAsia="ko-KR"/>
        </w:rPr>
      </w:pPr>
    </w:p>
    <w:p w14:paraId="0753E977" w14:textId="5776ED65" w:rsidR="00B93E03" w:rsidRDefault="0087349F" w:rsidP="003F2A5D">
      <w:pPr>
        <w:pStyle w:val="CAADRIAtext"/>
        <w:rPr>
          <w:rFonts w:ascii="맑은 고딕" w:eastAsia="맑은 고딕" w:hAnsi="맑은 고딕"/>
          <w:sz w:val="20"/>
          <w:szCs w:val="20"/>
          <w:lang w:eastAsia="ko-KR"/>
        </w:rPr>
      </w:pPr>
      <w:r>
        <w:rPr>
          <w:rFonts w:ascii="맑은 고딕" w:eastAsia="맑은 고딕" w:hAnsi="맑은 고딕"/>
          <w:sz w:val="20"/>
          <w:szCs w:val="20"/>
          <w:lang w:eastAsia="ko-KR"/>
        </w:rPr>
        <w:lastRenderedPageBreak/>
        <w:t>표 1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의 결과를 보면,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BB661E">
        <w:rPr>
          <w:rFonts w:ascii="맑은 고딕" w:eastAsia="맑은 고딕" w:hAnsi="맑은 고딕" w:hint="eastAsia"/>
          <w:sz w:val="20"/>
          <w:szCs w:val="20"/>
          <w:lang w:eastAsia="ko-KR"/>
        </w:rPr>
        <w:t>로지스틱 회귀모형의 경우</w:t>
      </w:r>
      <w:r w:rsidR="00BB661E">
        <w:rPr>
          <w:rFonts w:ascii="맑은 고딕" w:eastAsia="맑은 고딕" w:hAnsi="맑은 고딕"/>
          <w:sz w:val="20"/>
          <w:szCs w:val="20"/>
          <w:lang w:eastAsia="ko-KR"/>
        </w:rPr>
        <w:t xml:space="preserve">, </w:t>
      </w:r>
      <w:r w:rsidR="00BB661E">
        <w:rPr>
          <w:rFonts w:ascii="맑은 고딕" w:eastAsia="맑은 고딕" w:hAnsi="맑은 고딕" w:hint="eastAsia"/>
          <w:sz w:val="20"/>
          <w:szCs w:val="20"/>
          <w:lang w:eastAsia="ko-KR"/>
        </w:rPr>
        <w:t>정확도는 사용된 모형중 가장 높았지만,</w:t>
      </w:r>
      <w:r w:rsidR="003F2A5D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BB661E">
        <w:rPr>
          <w:rFonts w:ascii="맑은 고딕" w:eastAsia="맑은 고딕" w:hAnsi="맑은 고딕"/>
          <w:sz w:val="20"/>
          <w:szCs w:val="20"/>
          <w:lang w:eastAsia="ko-KR"/>
        </w:rPr>
        <w:t>Precis</w:t>
      </w:r>
      <w:r w:rsidR="003F2A5D">
        <w:rPr>
          <w:rFonts w:ascii="맑은 고딕" w:eastAsia="맑은 고딕" w:hAnsi="맑은 고딕" w:hint="eastAsia"/>
          <w:sz w:val="20"/>
          <w:szCs w:val="20"/>
          <w:lang w:eastAsia="ko-KR"/>
        </w:rPr>
        <w:t>i</w:t>
      </w:r>
      <w:r w:rsidR="00BB661E">
        <w:rPr>
          <w:rFonts w:ascii="맑은 고딕" w:eastAsia="맑은 고딕" w:hAnsi="맑은 고딕"/>
          <w:sz w:val="20"/>
          <w:szCs w:val="20"/>
          <w:lang w:eastAsia="ko-KR"/>
        </w:rPr>
        <w:t>on</w:t>
      </w:r>
      <w:r w:rsidR="00BB661E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과 </w:t>
      </w:r>
      <w:r w:rsidR="00BB661E">
        <w:rPr>
          <w:rFonts w:ascii="맑은 고딕" w:eastAsia="맑은 고딕" w:hAnsi="맑은 고딕"/>
          <w:sz w:val="20"/>
          <w:szCs w:val="20"/>
          <w:lang w:eastAsia="ko-KR"/>
        </w:rPr>
        <w:t>Recall</w:t>
      </w:r>
      <w:r w:rsidR="00BB661E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의 비율이 다른 모델에 비해 많이 떨어지는 것을 확인할 수 </w:t>
      </w:r>
      <w:r w:rsidR="003F2A5D">
        <w:rPr>
          <w:rFonts w:ascii="맑은 고딕" w:eastAsia="맑은 고딕" w:hAnsi="맑은 고딕" w:hint="eastAsia"/>
          <w:sz w:val="20"/>
          <w:szCs w:val="20"/>
          <w:lang w:eastAsia="ko-KR"/>
        </w:rPr>
        <w:t>있다.</w:t>
      </w:r>
      <w:r w:rsidR="003F2A5D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3F2A5D">
        <w:rPr>
          <w:rFonts w:ascii="맑은 고딕" w:eastAsia="맑은 고딕" w:hAnsi="맑은 고딕" w:hint="eastAsia"/>
          <w:sz w:val="20"/>
          <w:szCs w:val="20"/>
          <w:lang w:eastAsia="ko-KR"/>
        </w:rPr>
        <w:t>이는 데이터 불균형으로 인한 문제로,</w:t>
      </w:r>
      <w:r w:rsidR="003F2A5D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3F2A5D">
        <w:rPr>
          <w:rFonts w:ascii="맑은 고딕" w:eastAsia="맑은 고딕" w:hAnsi="맑은 고딕" w:hint="eastAsia"/>
          <w:sz w:val="20"/>
          <w:szCs w:val="20"/>
          <w:lang w:eastAsia="ko-KR"/>
        </w:rPr>
        <w:t>학습 이미지에서 피부인 픽셀보다 그렇지 않은 픽셀의</w:t>
      </w:r>
      <w:r w:rsidR="003F2A5D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3F2A5D">
        <w:rPr>
          <w:rFonts w:ascii="맑은 고딕" w:eastAsia="맑은 고딕" w:hAnsi="맑은 고딕" w:hint="eastAsia"/>
          <w:sz w:val="20"/>
          <w:szCs w:val="20"/>
          <w:lang w:eastAsia="ko-KR"/>
        </w:rPr>
        <w:t>비율이</w:t>
      </w:r>
      <w:r w:rsidR="003F2A5D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3F2A5D">
        <w:rPr>
          <w:rFonts w:ascii="맑은 고딕" w:eastAsia="맑은 고딕" w:hAnsi="맑은 고딕" w:hint="eastAsia"/>
          <w:sz w:val="20"/>
          <w:szCs w:val="20"/>
          <w:lang w:eastAsia="ko-KR"/>
        </w:rPr>
        <w:t>훨씬 많기 때문에</w:t>
      </w:r>
      <w:r w:rsidR="003F2A5D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3F2A5D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모델 자체가 </w:t>
      </w:r>
      <w:r w:rsidR="0029617E">
        <w:rPr>
          <w:rFonts w:ascii="맑은 고딕" w:eastAsia="맑은 고딕" w:hAnsi="맑은 고딕" w:hint="eastAsia"/>
          <w:sz w:val="20"/>
          <w:szCs w:val="20"/>
          <w:lang w:eastAsia="ko-KR"/>
        </w:rPr>
        <w:t>데이터를</w:t>
      </w:r>
      <w:r w:rsidR="003F2A5D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논스킨으로 구별할 확률이 높아져 버렸기 때문이다.</w:t>
      </w:r>
      <w:r w:rsidR="003F2A5D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3F2A5D">
        <w:rPr>
          <w:rFonts w:ascii="맑은 고딕" w:eastAsia="맑은 고딕" w:hAnsi="맑은 고딕" w:hint="eastAsia"/>
          <w:sz w:val="20"/>
          <w:szCs w:val="20"/>
          <w:lang w:eastAsia="ko-KR"/>
        </w:rPr>
        <w:t>이로 인해 정확도 자체는 높지만 스킨을 검출하는 능력은 확연히 떨어져 버린 것으로 보인다.</w:t>
      </w:r>
      <w:r w:rsidR="003F2A5D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3F2A5D">
        <w:rPr>
          <w:rFonts w:ascii="맑은 고딕" w:eastAsia="맑은 고딕" w:hAnsi="맑은 고딕" w:hint="eastAsia"/>
          <w:sz w:val="20"/>
          <w:szCs w:val="20"/>
          <w:lang w:eastAsia="ko-KR"/>
        </w:rPr>
        <w:t>이</w:t>
      </w:r>
      <w:r w:rsidR="0029617E">
        <w:rPr>
          <w:rFonts w:ascii="맑은 고딕" w:eastAsia="맑은 고딕" w:hAnsi="맑은 고딕" w:hint="eastAsia"/>
          <w:sz w:val="20"/>
          <w:szCs w:val="20"/>
          <w:lang w:eastAsia="ko-KR"/>
        </w:rPr>
        <w:t>를 통해</w:t>
      </w:r>
      <w:r w:rsidR="003F2A5D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구별모델은 데이터의 비율도 같이 학습한다는</w:t>
      </w:r>
      <w:r w:rsidR="003F2A5D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3F2A5D">
        <w:rPr>
          <w:rFonts w:ascii="맑은 고딕" w:eastAsia="맑은 고딕" w:hAnsi="맑은 고딕" w:hint="eastAsia"/>
          <w:sz w:val="20"/>
          <w:szCs w:val="20"/>
          <w:lang w:eastAsia="ko-KR"/>
        </w:rPr>
        <w:t>특징을 확인할 수 있다</w:t>
      </w:r>
      <w:r w:rsidR="0029617E">
        <w:rPr>
          <w:rFonts w:ascii="맑은 고딕" w:eastAsia="맑은 고딕" w:hAnsi="맑은 고딕"/>
          <w:sz w:val="20"/>
          <w:szCs w:val="20"/>
          <w:lang w:eastAsia="ko-KR"/>
        </w:rPr>
        <w:t>.</w:t>
      </w:r>
    </w:p>
    <w:p w14:paraId="0AFCABE9" w14:textId="2632EA42" w:rsidR="00B93E03" w:rsidRPr="0029617E" w:rsidRDefault="0029617E" w:rsidP="00B93E03">
      <w:pPr>
        <w:pStyle w:val="CAADRIAtext"/>
        <w:rPr>
          <w:rFonts w:ascii="맑은 고딕" w:eastAsia="맑은 고딕" w:hAnsi="맑은 고딕"/>
          <w:sz w:val="20"/>
          <w:szCs w:val="20"/>
          <w:lang w:eastAsia="ko-KR"/>
        </w:rPr>
      </w:pPr>
      <w:r>
        <w:rPr>
          <w:rFonts w:ascii="맑은 고딕" w:eastAsia="맑은 고딕" w:hAnsi="맑은 고딕" w:hint="eastAsia"/>
          <w:sz w:val="20"/>
          <w:szCs w:val="20"/>
          <w:lang w:eastAsia="ko-KR"/>
        </w:rPr>
        <w:t>생성모형의 결과를 살펴보면,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R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채널만 이용하였을 때는 </w:t>
      </w:r>
      <w:r>
        <w:rPr>
          <w:rFonts w:ascii="맑은 고딕" w:eastAsia="맑은 고딕" w:hAnsi="맑은 고딕"/>
          <w:sz w:val="20"/>
          <w:szCs w:val="20"/>
          <w:lang w:eastAsia="ko-KR"/>
        </w:rPr>
        <w:t>3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가지 모형의 성능이 비슷하</w:t>
      </w:r>
      <w:r w:rsidR="00D7056F">
        <w:rPr>
          <w:rFonts w:ascii="맑은 고딕" w:eastAsia="맑은 고딕" w:hAnsi="맑은 고딕" w:hint="eastAsia"/>
          <w:sz w:val="20"/>
          <w:szCs w:val="20"/>
          <w:lang w:eastAsia="ko-KR"/>
        </w:rPr>
        <w:t>였다.</w:t>
      </w:r>
      <w:r w:rsidR="00D7056F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D7056F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이는 </w:t>
      </w:r>
      <w:r w:rsidR="00D7056F">
        <w:rPr>
          <w:rFonts w:ascii="맑은 고딕" w:eastAsia="맑은 고딕" w:hAnsi="맑은 고딕"/>
          <w:sz w:val="20"/>
          <w:szCs w:val="20"/>
          <w:lang w:eastAsia="ko-KR"/>
        </w:rPr>
        <w:t xml:space="preserve">R </w:t>
      </w:r>
      <w:r w:rsidR="00D7056F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채널에서의 픽셀의 분포가 </w:t>
      </w:r>
      <w:proofErr w:type="spellStart"/>
      <w:r w:rsidR="00D7056F">
        <w:rPr>
          <w:rFonts w:ascii="맑은 고딕" w:eastAsia="맑은 고딕" w:hAnsi="맑은 고딕" w:hint="eastAsia"/>
          <w:sz w:val="20"/>
          <w:szCs w:val="20"/>
          <w:lang w:eastAsia="ko-KR"/>
        </w:rPr>
        <w:t>가우시안</w:t>
      </w:r>
      <w:proofErr w:type="spellEnd"/>
      <w:r w:rsidR="00D7056F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분포에 가깝게 나타나기 때문이라고 생각해 볼 수 있다.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RGB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채널을 모두 이용하였을 경우에는 </w:t>
      </w:r>
      <w:proofErr w:type="spellStart"/>
      <w:r>
        <w:rPr>
          <w:rFonts w:ascii="맑은 고딕" w:eastAsia="맑은 고딕" w:hAnsi="맑은 고딕" w:hint="eastAsia"/>
          <w:sz w:val="20"/>
          <w:szCs w:val="20"/>
          <w:lang w:eastAsia="ko-KR"/>
        </w:rPr>
        <w:t>가우시안</w:t>
      </w:r>
      <w:proofErr w:type="spellEnd"/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기반의 두 모델의 성능이 확률질량함수를 사용한 모델보다 결과가 좋은 것을 알 수 있다.</w:t>
      </w:r>
      <w:r w:rsidR="00D7056F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D7056F">
        <w:rPr>
          <w:rFonts w:ascii="맑은 고딕" w:eastAsia="맑은 고딕" w:hAnsi="맑은 고딕" w:hint="eastAsia"/>
          <w:sz w:val="20"/>
          <w:szCs w:val="20"/>
          <w:lang w:eastAsia="ko-KR"/>
        </w:rPr>
        <w:t>이는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="00D7056F">
        <w:rPr>
          <w:rFonts w:ascii="맑은 고딕" w:eastAsia="맑은 고딕" w:hAnsi="맑은 고딕" w:hint="eastAsia"/>
          <w:sz w:val="20"/>
          <w:szCs w:val="20"/>
          <w:lang w:eastAsia="ko-KR"/>
        </w:rPr>
        <w:t>확률질량함수의 경우 각 채널을 독립으로 가정하였으나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,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proofErr w:type="spellStart"/>
      <w:r w:rsidR="00D7056F">
        <w:rPr>
          <w:rFonts w:ascii="맑은 고딕" w:eastAsia="맑은 고딕" w:hAnsi="맑은 고딕" w:hint="eastAsia"/>
          <w:sz w:val="20"/>
          <w:szCs w:val="20"/>
          <w:lang w:eastAsia="ko-KR"/>
        </w:rPr>
        <w:t>가우시안분포의</w:t>
      </w:r>
      <w:proofErr w:type="spellEnd"/>
      <w:r w:rsidR="00D7056F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경우 각 채널의 공분산을 고려하였기 때문으로 생각해 볼 수 있다.</w:t>
      </w:r>
      <w:r w:rsidR="00006889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006889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마지막으로 </w:t>
      </w:r>
      <w:proofErr w:type="spellStart"/>
      <w:r w:rsidR="00006889">
        <w:rPr>
          <w:rFonts w:ascii="맑은 고딕" w:eastAsia="맑은 고딕" w:hAnsi="맑은 고딕" w:hint="eastAsia"/>
          <w:sz w:val="20"/>
          <w:szCs w:val="20"/>
          <w:lang w:eastAsia="ko-KR"/>
        </w:rPr>
        <w:t>가우시안과</w:t>
      </w:r>
      <w:proofErr w:type="spellEnd"/>
      <w:r w:rsidR="00006889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proofErr w:type="spellStart"/>
      <w:r w:rsidR="00006889">
        <w:rPr>
          <w:rFonts w:ascii="맑은 고딕" w:eastAsia="맑은 고딕" w:hAnsi="맑은 고딕" w:hint="eastAsia"/>
          <w:sz w:val="20"/>
          <w:szCs w:val="20"/>
          <w:lang w:eastAsia="ko-KR"/>
        </w:rPr>
        <w:t>가우시안</w:t>
      </w:r>
      <w:proofErr w:type="spellEnd"/>
      <w:r w:rsidR="00006889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="00006889">
        <w:rPr>
          <w:rFonts w:ascii="맑은 고딕" w:eastAsia="맑은 고딕" w:hAnsi="맑은 고딕"/>
          <w:sz w:val="20"/>
          <w:szCs w:val="20"/>
          <w:lang w:eastAsia="ko-KR"/>
        </w:rPr>
        <w:t xml:space="preserve">MAP </w:t>
      </w:r>
      <w:r w:rsidR="00006889">
        <w:rPr>
          <w:rFonts w:ascii="맑은 고딕" w:eastAsia="맑은 고딕" w:hAnsi="맑은 고딕" w:hint="eastAsia"/>
          <w:sz w:val="20"/>
          <w:szCs w:val="20"/>
          <w:lang w:eastAsia="ko-KR"/>
        </w:rPr>
        <w:t>방법이 성능이 똑같이 나오는 것을 확인 할 수 있는데,</w:t>
      </w:r>
      <w:r w:rsidR="00006889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006889">
        <w:rPr>
          <w:rFonts w:ascii="맑은 고딕" w:eastAsia="맑은 고딕" w:hAnsi="맑은 고딕" w:hint="eastAsia"/>
          <w:sz w:val="20"/>
          <w:szCs w:val="20"/>
          <w:lang w:eastAsia="ko-KR"/>
        </w:rPr>
        <w:t>이는 굉장히 많은 데이터 인스턴스들로 인해 사용자가 부여한 사전지식이 거의 반영되지 않았기 때문으로 볼 수 있다.</w:t>
      </w:r>
    </w:p>
    <w:p w14:paraId="60C3815D" w14:textId="5C5496B1" w:rsidR="00006889" w:rsidRPr="0052042A" w:rsidRDefault="00006889" w:rsidP="00006889">
      <w:pPr>
        <w:pStyle w:val="heading2"/>
        <w:rPr>
          <w:lang w:eastAsia="ko-KR"/>
        </w:rPr>
      </w:pPr>
      <w:r>
        <w:t>3</w:t>
      </w:r>
      <w:r w:rsidRPr="00563879">
        <w:t>.</w:t>
      </w:r>
      <w:r>
        <w:t>4</w:t>
      </w:r>
      <w:r w:rsidRPr="00563879">
        <w:tab/>
      </w:r>
      <w:r>
        <w:rPr>
          <w:rFonts w:hint="eastAsia"/>
          <w:lang w:eastAsia="ko-KR"/>
        </w:rPr>
        <w:t>사전확률을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조정한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실험</w:t>
      </w:r>
      <w:r>
        <w:rPr>
          <w:rFonts w:hint="eastAsia"/>
          <w:lang w:eastAsia="ko-KR"/>
        </w:rPr>
        <w:t xml:space="preserve"> </w:t>
      </w:r>
      <w:r>
        <w:rPr>
          <w:rFonts w:hint="eastAsia"/>
          <w:lang w:eastAsia="ko-KR"/>
        </w:rPr>
        <w:t>결과</w:t>
      </w:r>
    </w:p>
    <w:p w14:paraId="01FAC70E" w14:textId="31E46369" w:rsidR="00505726" w:rsidRDefault="00006889" w:rsidP="00B84681">
      <w:pPr>
        <w:pStyle w:val="CAADRIAtext"/>
        <w:rPr>
          <w:rFonts w:ascii="맑은 고딕" w:eastAsia="맑은 고딕" w:hAnsi="맑은 고딕"/>
          <w:sz w:val="20"/>
          <w:szCs w:val="20"/>
          <w:lang w:eastAsia="ko-KR"/>
        </w:rPr>
      </w:pPr>
      <w:r>
        <w:rPr>
          <w:rFonts w:ascii="맑은 고딕" w:eastAsia="맑은 고딕" w:hAnsi="맑은 고딕" w:hint="eastAsia"/>
          <w:sz w:val="20"/>
          <w:szCs w:val="20"/>
          <w:lang w:eastAsia="ko-KR"/>
        </w:rPr>
        <w:t>생성모델의 장점 중 하나는 사전확률을 통해 사용자의 지식을 모형에 반영할 수 있다는 점이다.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이 점을 이용하여 각각의 클래스에 대한 사전확률을 다르게 준 후 다시 실험을 진행하였다.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이 때 픽셀이 피부일 사전 확률은 </w:t>
      </w:r>
      <m:oMath>
        <m:r>
          <w:rPr>
            <w:rFonts w:ascii="Cambria Math" w:hAnsi="Cambria Math"/>
            <w:sz w:val="20"/>
            <w:lang w:eastAsia="ko-KR"/>
          </w:rPr>
          <m:t>P</m:t>
        </m:r>
        <m:d>
          <m:dPr>
            <m:ctrlPr>
              <w:rPr>
                <w:rFonts w:ascii="Cambria Math" w:hAnsi="Cambria Math"/>
                <w:i/>
                <w:sz w:val="20"/>
              </w:rPr>
            </m:ctrlPr>
          </m:dPr>
          <m:e>
            <m:r>
              <w:rPr>
                <w:rFonts w:ascii="Cambria Math" w:hAnsi="Cambria Math"/>
                <w:sz w:val="20"/>
                <w:lang w:eastAsia="ko-KR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sz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lang w:eastAsia="ko-KR"/>
                  </w:rPr>
                  <m:t>C=c</m:t>
                </m:r>
              </m:e>
              <m:sub>
                <m:r>
                  <w:rPr>
                    <w:rFonts w:ascii="Cambria Math" w:hAnsi="Cambria Math"/>
                    <w:sz w:val="20"/>
                    <w:lang w:eastAsia="ko-KR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eastAsia="맑은 고딕" w:hAnsi="Cambria Math"/>
            <w:sz w:val="20"/>
            <w:lang w:eastAsia="ko-KR"/>
          </w:rPr>
          <m:t>=0.4</m:t>
        </m:r>
      </m:oMath>
      <w:r>
        <w:rPr>
          <w:rFonts w:ascii="맑은 고딕" w:eastAsia="맑은 고딕" w:hAnsi="맑은 고딕" w:hint="eastAsia"/>
          <w:sz w:val="20"/>
          <w:szCs w:val="20"/>
          <w:lang w:eastAsia="ko-KR"/>
        </w:rPr>
        <w:t>로 가정하였다.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902310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902310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결과는 표 </w:t>
      </w:r>
      <w:r w:rsidR="00902310">
        <w:rPr>
          <w:rFonts w:ascii="맑은 고딕" w:eastAsia="맑은 고딕" w:hAnsi="맑은 고딕"/>
          <w:sz w:val="20"/>
          <w:szCs w:val="20"/>
          <w:lang w:eastAsia="ko-KR"/>
        </w:rPr>
        <w:t>2</w:t>
      </w:r>
      <w:r w:rsidR="00902310">
        <w:rPr>
          <w:rFonts w:ascii="맑은 고딕" w:eastAsia="맑은 고딕" w:hAnsi="맑은 고딕" w:hint="eastAsia"/>
          <w:sz w:val="20"/>
          <w:szCs w:val="20"/>
          <w:lang w:eastAsia="ko-KR"/>
        </w:rPr>
        <w:t>에 정리하였다.</w:t>
      </w:r>
      <w:r w:rsidR="00B84681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="00902310">
        <w:rPr>
          <w:rFonts w:ascii="맑은 고딕" w:eastAsia="맑은 고딕" w:hAnsi="맑은 고딕" w:hint="eastAsia"/>
          <w:sz w:val="20"/>
          <w:szCs w:val="20"/>
          <w:lang w:eastAsia="ko-KR"/>
        </w:rPr>
        <w:t>사전확률을 조절한 결과,</w:t>
      </w:r>
      <w:r w:rsidR="00902310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902310">
        <w:rPr>
          <w:rFonts w:ascii="맑은 고딕" w:eastAsia="맑은 고딕" w:hAnsi="맑은 고딕" w:hint="eastAsia"/>
          <w:sz w:val="20"/>
          <w:szCs w:val="20"/>
          <w:lang w:eastAsia="ko-KR"/>
        </w:rPr>
        <w:t>전반적으로 정확</w:t>
      </w:r>
      <w:r w:rsidR="00505726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도와 </w:t>
      </w:r>
      <w:r w:rsidR="00505726">
        <w:rPr>
          <w:rFonts w:ascii="맑은 고딕" w:eastAsia="맑은 고딕" w:hAnsi="맑은 고딕"/>
          <w:sz w:val="20"/>
          <w:szCs w:val="20"/>
          <w:lang w:eastAsia="ko-KR"/>
        </w:rPr>
        <w:t>Precision</w:t>
      </w:r>
      <w:r w:rsidR="00505726">
        <w:rPr>
          <w:rFonts w:ascii="맑은 고딕" w:eastAsia="맑은 고딕" w:hAnsi="맑은 고딕" w:hint="eastAsia"/>
          <w:sz w:val="20"/>
          <w:szCs w:val="20"/>
          <w:lang w:eastAsia="ko-KR"/>
        </w:rPr>
        <w:t>이 상승하고</w:t>
      </w:r>
      <w:r w:rsidR="00902310">
        <w:rPr>
          <w:rFonts w:ascii="맑은 고딕" w:eastAsia="맑은 고딕" w:hAnsi="맑은 고딕" w:hint="eastAsia"/>
          <w:sz w:val="20"/>
          <w:szCs w:val="20"/>
          <w:lang w:eastAsia="ko-KR"/>
        </w:rPr>
        <w:t>.</w:t>
      </w:r>
      <w:r w:rsidR="003367DF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="00505726">
        <w:rPr>
          <w:rFonts w:ascii="맑은 고딕" w:eastAsia="맑은 고딕" w:hAnsi="맑은 고딕"/>
          <w:sz w:val="20"/>
          <w:szCs w:val="20"/>
          <w:lang w:eastAsia="ko-KR"/>
        </w:rPr>
        <w:t>Recall</w:t>
      </w:r>
      <w:r w:rsidR="00505726">
        <w:rPr>
          <w:rFonts w:ascii="맑은 고딕" w:eastAsia="맑은 고딕" w:hAnsi="맑은 고딕" w:hint="eastAsia"/>
          <w:sz w:val="20"/>
          <w:szCs w:val="20"/>
          <w:lang w:eastAsia="ko-KR"/>
        </w:rPr>
        <w:t>의 성능이 낮아진 것을 볼 수 있다.</w:t>
      </w:r>
      <w:r w:rsidR="00505726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505726">
        <w:rPr>
          <w:rFonts w:ascii="맑은 고딕" w:eastAsia="맑은 고딕" w:hAnsi="맑은 고딕" w:hint="eastAsia"/>
          <w:sz w:val="20"/>
          <w:szCs w:val="20"/>
          <w:lang w:eastAsia="ko-KR"/>
        </w:rPr>
        <w:t>이는 이미지 픽셀을 스킨으로 예측할 확률이 낮아짐으로써,</w:t>
      </w:r>
      <w:r w:rsidR="00505726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505726">
        <w:rPr>
          <w:rFonts w:ascii="맑은 고딕" w:eastAsia="맑은 고딕" w:hAnsi="맑은 고딕" w:hint="eastAsia"/>
          <w:sz w:val="20"/>
          <w:szCs w:val="20"/>
          <w:lang w:eastAsia="ko-KR"/>
        </w:rPr>
        <w:t>F</w:t>
      </w:r>
      <w:r w:rsidR="00505726">
        <w:rPr>
          <w:rFonts w:ascii="맑은 고딕" w:eastAsia="맑은 고딕" w:hAnsi="맑은 고딕"/>
          <w:sz w:val="20"/>
          <w:szCs w:val="20"/>
          <w:lang w:eastAsia="ko-KR"/>
        </w:rPr>
        <w:t>alse Positive</w:t>
      </w:r>
      <w:r w:rsidR="00505726">
        <w:rPr>
          <w:rFonts w:ascii="맑은 고딕" w:eastAsia="맑은 고딕" w:hAnsi="맑은 고딕" w:hint="eastAsia"/>
          <w:sz w:val="20"/>
          <w:szCs w:val="20"/>
          <w:lang w:eastAsia="ko-KR"/>
        </w:rPr>
        <w:t>의 비율은 낮아졌지만,</w:t>
      </w:r>
      <w:r w:rsidR="00505726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505726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이와 함께 스킨을 검출해내는 능력 또한 낮아짐으로써 </w:t>
      </w:r>
      <w:r w:rsidR="00505726">
        <w:rPr>
          <w:rFonts w:ascii="맑은 고딕" w:eastAsia="맑은 고딕" w:hAnsi="맑은 고딕"/>
          <w:sz w:val="20"/>
          <w:szCs w:val="20"/>
          <w:lang w:eastAsia="ko-KR"/>
        </w:rPr>
        <w:t>False Negative</w:t>
      </w:r>
      <w:r w:rsidR="00505726">
        <w:rPr>
          <w:rFonts w:ascii="맑은 고딕" w:eastAsia="맑은 고딕" w:hAnsi="맑은 고딕" w:hint="eastAsia"/>
          <w:sz w:val="20"/>
          <w:szCs w:val="20"/>
          <w:lang w:eastAsia="ko-KR"/>
        </w:rPr>
        <w:t>가 늘어난 결과로 볼 수 있다.</w:t>
      </w:r>
    </w:p>
    <w:p w14:paraId="57C350B2" w14:textId="49BD65E4" w:rsidR="003F31A5" w:rsidRDefault="003F31A5" w:rsidP="00B84681">
      <w:pPr>
        <w:pStyle w:val="CAADRIAtext"/>
        <w:rPr>
          <w:rFonts w:ascii="맑은 고딕" w:eastAsia="맑은 고딕" w:hAnsi="맑은 고딕"/>
          <w:sz w:val="20"/>
          <w:szCs w:val="20"/>
          <w:lang w:eastAsia="ko-KR"/>
        </w:rPr>
      </w:pPr>
    </w:p>
    <w:tbl>
      <w:tblPr>
        <w:tblStyle w:val="af2"/>
        <w:tblpPr w:leftFromText="142" w:rightFromText="142" w:vertAnchor="text" w:horzAnchor="margin" w:tblpY="93"/>
        <w:tblW w:w="5000" w:type="pct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2"/>
        <w:gridCol w:w="846"/>
        <w:gridCol w:w="845"/>
        <w:gridCol w:w="845"/>
        <w:gridCol w:w="845"/>
        <w:gridCol w:w="845"/>
        <w:gridCol w:w="839"/>
      </w:tblGrid>
      <w:tr w:rsidR="00505726" w14:paraId="164ED056" w14:textId="77777777" w:rsidTr="00505726">
        <w:tc>
          <w:tcPr>
            <w:tcW w:w="1333" w:type="pct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699FE448" w14:textId="77777777" w:rsidR="00505726" w:rsidRDefault="00505726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</w:p>
        </w:tc>
        <w:tc>
          <w:tcPr>
            <w:tcW w:w="183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6058BB4" w14:textId="77777777" w:rsidR="00505726" w:rsidRDefault="00505726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R</w:t>
            </w:r>
          </w:p>
        </w:tc>
        <w:tc>
          <w:tcPr>
            <w:tcW w:w="183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0DCD414D" w14:textId="77777777" w:rsidR="00505726" w:rsidRDefault="00505726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R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GB</w:t>
            </w:r>
          </w:p>
        </w:tc>
      </w:tr>
      <w:tr w:rsidR="00505726" w14:paraId="03F6BFC9" w14:textId="77777777" w:rsidTr="00505726">
        <w:tc>
          <w:tcPr>
            <w:tcW w:w="1333" w:type="pct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689B30E8" w14:textId="77777777" w:rsidR="00505726" w:rsidRDefault="00505726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모형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4B020EE" w14:textId="77777777" w:rsidR="00505726" w:rsidRDefault="00505726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A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cc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3EC0C7A" w14:textId="77777777" w:rsidR="00505726" w:rsidRDefault="00505726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P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re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1A758C5" w14:textId="77777777" w:rsidR="00505726" w:rsidRDefault="00505726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R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ec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C055D19" w14:textId="77777777" w:rsidR="00505726" w:rsidRDefault="00505726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A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cc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24D178A0" w14:textId="77777777" w:rsidR="00505726" w:rsidRDefault="00505726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P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re</w:t>
            </w:r>
          </w:p>
        </w:tc>
        <w:tc>
          <w:tcPr>
            <w:tcW w:w="6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30D6560" w14:textId="77777777" w:rsidR="00505726" w:rsidRDefault="00505726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R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ec</w:t>
            </w:r>
          </w:p>
        </w:tc>
      </w:tr>
      <w:tr w:rsidR="00505726" w14:paraId="42AE0ADA" w14:textId="77777777" w:rsidTr="00505726">
        <w:trPr>
          <w:trHeight w:val="502"/>
        </w:trPr>
        <w:tc>
          <w:tcPr>
            <w:tcW w:w="1333" w:type="pct"/>
            <w:tcBorders>
              <w:top w:val="nil"/>
              <w:bottom w:val="nil"/>
              <w:right w:val="single" w:sz="4" w:space="0" w:color="auto"/>
            </w:tcBorders>
          </w:tcPr>
          <w:p w14:paraId="2C28466E" w14:textId="77777777" w:rsidR="00505726" w:rsidRDefault="00505726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확률질량</w:t>
            </w:r>
          </w:p>
        </w:tc>
        <w:tc>
          <w:tcPr>
            <w:tcW w:w="612" w:type="pct"/>
            <w:tcBorders>
              <w:top w:val="nil"/>
              <w:left w:val="single" w:sz="4" w:space="0" w:color="auto"/>
              <w:bottom w:val="nil"/>
            </w:tcBorders>
          </w:tcPr>
          <w:p w14:paraId="2022BD95" w14:textId="77777777" w:rsidR="00505726" w:rsidRDefault="00505726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.68</w:t>
            </w:r>
          </w:p>
        </w:tc>
        <w:tc>
          <w:tcPr>
            <w:tcW w:w="612" w:type="pct"/>
            <w:tcBorders>
              <w:top w:val="nil"/>
              <w:bottom w:val="nil"/>
              <w:right w:val="nil"/>
            </w:tcBorders>
          </w:tcPr>
          <w:p w14:paraId="6FCFCBE0" w14:textId="77777777" w:rsidR="00505726" w:rsidRDefault="00505726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.27</w:t>
            </w:r>
          </w:p>
        </w:tc>
        <w:tc>
          <w:tcPr>
            <w:tcW w:w="612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CD4CE9" w14:textId="77777777" w:rsidR="00505726" w:rsidRDefault="00505726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.56</w:t>
            </w:r>
          </w:p>
        </w:tc>
        <w:tc>
          <w:tcPr>
            <w:tcW w:w="612" w:type="pct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C0C35EE" w14:textId="77777777" w:rsidR="00505726" w:rsidRDefault="00505726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.66</w:t>
            </w:r>
          </w:p>
        </w:tc>
        <w:tc>
          <w:tcPr>
            <w:tcW w:w="612" w:type="pct"/>
            <w:tcBorders>
              <w:top w:val="nil"/>
              <w:left w:val="nil"/>
              <w:bottom w:val="nil"/>
            </w:tcBorders>
          </w:tcPr>
          <w:p w14:paraId="4B7D902D" w14:textId="1B129127" w:rsidR="00505726" w:rsidRDefault="00505726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.2</w:t>
            </w:r>
            <w:r w:rsidR="00B94CF7"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9</w:t>
            </w:r>
          </w:p>
        </w:tc>
        <w:tc>
          <w:tcPr>
            <w:tcW w:w="607" w:type="pct"/>
            <w:tcBorders>
              <w:top w:val="nil"/>
              <w:bottom w:val="nil"/>
            </w:tcBorders>
          </w:tcPr>
          <w:p w14:paraId="2B10E857" w14:textId="77777777" w:rsidR="00505726" w:rsidRDefault="00505726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.69</w:t>
            </w:r>
          </w:p>
        </w:tc>
      </w:tr>
      <w:tr w:rsidR="00505726" w14:paraId="55098CE1" w14:textId="77777777" w:rsidTr="00505726">
        <w:trPr>
          <w:trHeight w:val="502"/>
        </w:trPr>
        <w:tc>
          <w:tcPr>
            <w:tcW w:w="1333" w:type="pct"/>
            <w:tcBorders>
              <w:top w:val="nil"/>
              <w:right w:val="single" w:sz="4" w:space="0" w:color="auto"/>
            </w:tcBorders>
          </w:tcPr>
          <w:p w14:paraId="29E31E58" w14:textId="77777777" w:rsidR="00505726" w:rsidRDefault="00505726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가우시안</w:t>
            </w:r>
            <w:proofErr w:type="spellEnd"/>
          </w:p>
        </w:tc>
        <w:tc>
          <w:tcPr>
            <w:tcW w:w="612" w:type="pct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090FE4F2" w14:textId="77777777" w:rsidR="00505726" w:rsidRDefault="00505726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.66</w:t>
            </w:r>
          </w:p>
        </w:tc>
        <w:tc>
          <w:tcPr>
            <w:tcW w:w="612" w:type="pct"/>
            <w:tcBorders>
              <w:top w:val="nil"/>
              <w:bottom w:val="single" w:sz="4" w:space="0" w:color="auto"/>
              <w:right w:val="nil"/>
            </w:tcBorders>
          </w:tcPr>
          <w:p w14:paraId="41CEDCA0" w14:textId="77777777" w:rsidR="00505726" w:rsidRDefault="00505726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.25</w:t>
            </w:r>
          </w:p>
        </w:tc>
        <w:tc>
          <w:tcPr>
            <w:tcW w:w="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7F2AF41" w14:textId="77777777" w:rsidR="00505726" w:rsidRDefault="00505726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.54</w:t>
            </w:r>
          </w:p>
        </w:tc>
        <w:tc>
          <w:tcPr>
            <w:tcW w:w="61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743A353D" w14:textId="4CFBC677" w:rsidR="00505726" w:rsidRDefault="00505726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.8</w:t>
            </w:r>
            <w:r w:rsidR="00592FF8"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612" w:type="pct"/>
            <w:tcBorders>
              <w:top w:val="nil"/>
              <w:left w:val="nil"/>
              <w:bottom w:val="single" w:sz="4" w:space="0" w:color="auto"/>
            </w:tcBorders>
          </w:tcPr>
          <w:p w14:paraId="78196330" w14:textId="0E2E62AF" w:rsidR="00505726" w:rsidRDefault="00505726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.4</w:t>
            </w:r>
            <w:r w:rsidR="00592FF8"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6</w:t>
            </w:r>
          </w:p>
        </w:tc>
        <w:tc>
          <w:tcPr>
            <w:tcW w:w="607" w:type="pct"/>
            <w:tcBorders>
              <w:top w:val="nil"/>
            </w:tcBorders>
          </w:tcPr>
          <w:p w14:paraId="00FF165D" w14:textId="77777777" w:rsidR="00505726" w:rsidRDefault="00505726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.75</w:t>
            </w:r>
          </w:p>
        </w:tc>
      </w:tr>
    </w:tbl>
    <w:p w14:paraId="2D745681" w14:textId="50B1E3A9" w:rsidR="00505726" w:rsidRDefault="00505726" w:rsidP="00505726">
      <w:pPr>
        <w:pStyle w:val="figurelegend"/>
        <w:jc w:val="center"/>
        <w:rPr>
          <w:rFonts w:ascii="맑은 고딕" w:hAnsi="맑은 고딕"/>
          <w:sz w:val="20"/>
          <w:lang w:eastAsia="ko-KR"/>
        </w:rPr>
      </w:pPr>
      <w:r>
        <w:rPr>
          <w:rFonts w:ascii="맑은 고딕" w:hAnsi="맑은 고딕" w:hint="eastAsia"/>
          <w:sz w:val="20"/>
          <w:lang w:eastAsia="ko-KR"/>
        </w:rPr>
        <w:t xml:space="preserve">표 </w:t>
      </w:r>
      <w:r>
        <w:rPr>
          <w:rFonts w:ascii="맑은 고딕" w:hAnsi="맑은 고딕"/>
          <w:sz w:val="20"/>
          <w:lang w:eastAsia="ko-KR"/>
        </w:rPr>
        <w:t xml:space="preserve">2. </w:t>
      </w:r>
      <w:r>
        <w:rPr>
          <w:rFonts w:ascii="맑은 고딕" w:hAnsi="맑은 고딕" w:hint="eastAsia"/>
          <w:sz w:val="20"/>
          <w:lang w:eastAsia="ko-KR"/>
        </w:rPr>
        <w:t>임의의 사전확률을 준 모형의 피부 검출 결과</w:t>
      </w:r>
      <w:r w:rsidR="00363C97">
        <w:rPr>
          <w:rFonts w:ascii="맑은 고딕" w:hAnsi="맑은 고딕" w:hint="eastAsia"/>
          <w:sz w:val="20"/>
          <w:lang w:eastAsia="ko-KR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0"/>
            <w:lang w:eastAsia="ko-KR"/>
          </w:rPr>
          <m:t xml:space="preserve">{ </m:t>
        </m:r>
        <m:r>
          <w:rPr>
            <w:rFonts w:ascii="Cambria Math" w:hAnsi="Cambria Math"/>
            <w:sz w:val="20"/>
            <w:lang w:eastAsia="ko-KR"/>
          </w:rPr>
          <m:t>P</m:t>
        </m:r>
        <m:d>
          <m:dPr>
            <m:ctrlPr>
              <w:rPr>
                <w:rFonts w:ascii="Cambria Math" w:hAnsi="Cambria Math"/>
                <w:i/>
                <w:sz w:val="20"/>
              </w:rPr>
            </m:ctrlPr>
          </m:dPr>
          <m:e>
            <m:r>
              <w:rPr>
                <w:rFonts w:ascii="Cambria Math" w:hAnsi="Cambria Math"/>
                <w:sz w:val="20"/>
                <w:lang w:eastAsia="ko-KR"/>
              </w:rPr>
              <m:t>x</m:t>
            </m:r>
          </m:e>
          <m:e>
            <m:sSub>
              <m:sSubPr>
                <m:ctrlPr>
                  <w:rPr>
                    <w:rFonts w:ascii="Cambria Math" w:hAnsi="Cambria Math"/>
                    <w:i/>
                    <w:sz w:val="20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lang w:eastAsia="ko-KR"/>
                  </w:rPr>
                  <m:t>C=c</m:t>
                </m:r>
              </m:e>
              <m:sub>
                <m:r>
                  <w:rPr>
                    <w:rFonts w:ascii="Cambria Math" w:hAnsi="Cambria Math"/>
                    <w:sz w:val="20"/>
                    <w:lang w:eastAsia="ko-KR"/>
                  </w:rPr>
                  <m:t>0</m:t>
                </m:r>
              </m:sub>
            </m:sSub>
          </m:e>
        </m:d>
        <m:r>
          <m:rPr>
            <m:sty m:val="p"/>
          </m:rPr>
          <w:rPr>
            <w:rFonts w:ascii="Cambria Math" w:hAnsi="Cambria Math"/>
            <w:sz w:val="20"/>
            <w:lang w:eastAsia="ko-KR"/>
          </w:rPr>
          <m:t>=0.4 }</m:t>
        </m:r>
      </m:oMath>
    </w:p>
    <w:p w14:paraId="3902A7B9" w14:textId="35E93701" w:rsidR="003F31A5" w:rsidRPr="00363C97" w:rsidRDefault="003F31A5" w:rsidP="00B93E03">
      <w:pPr>
        <w:pStyle w:val="CAADRIAtext"/>
        <w:rPr>
          <w:rFonts w:ascii="맑은 고딕" w:eastAsia="맑은 고딕" w:hAnsi="맑은 고딕"/>
          <w:sz w:val="20"/>
          <w:szCs w:val="20"/>
          <w:lang w:val="en-US" w:eastAsia="ko-KR"/>
        </w:rPr>
      </w:pPr>
    </w:p>
    <w:tbl>
      <w:tblPr>
        <w:tblStyle w:val="af2"/>
        <w:tblpPr w:leftFromText="142" w:rightFromText="142" w:vertAnchor="text" w:horzAnchor="margin" w:tblpY="93"/>
        <w:tblW w:w="5000" w:type="pct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42"/>
        <w:gridCol w:w="846"/>
        <w:gridCol w:w="845"/>
        <w:gridCol w:w="845"/>
        <w:gridCol w:w="845"/>
        <w:gridCol w:w="845"/>
        <w:gridCol w:w="839"/>
      </w:tblGrid>
      <w:tr w:rsidR="00505726" w14:paraId="50B4B965" w14:textId="77777777" w:rsidTr="00505726">
        <w:tc>
          <w:tcPr>
            <w:tcW w:w="1333" w:type="pct"/>
            <w:tcBorders>
              <w:top w:val="single" w:sz="4" w:space="0" w:color="auto"/>
              <w:bottom w:val="nil"/>
              <w:right w:val="single" w:sz="4" w:space="0" w:color="auto"/>
            </w:tcBorders>
          </w:tcPr>
          <w:p w14:paraId="1B4D19D9" w14:textId="77777777" w:rsidR="00505726" w:rsidRDefault="00505726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</w:p>
        </w:tc>
        <w:tc>
          <w:tcPr>
            <w:tcW w:w="1836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7E54789" w14:textId="77777777" w:rsidR="00505726" w:rsidRDefault="00505726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R</w:t>
            </w:r>
          </w:p>
        </w:tc>
        <w:tc>
          <w:tcPr>
            <w:tcW w:w="1831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1F64B55" w14:textId="77777777" w:rsidR="00505726" w:rsidRDefault="00505726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R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GB</w:t>
            </w:r>
          </w:p>
        </w:tc>
      </w:tr>
      <w:tr w:rsidR="00505726" w14:paraId="6D29AC2C" w14:textId="77777777" w:rsidTr="00505726">
        <w:tc>
          <w:tcPr>
            <w:tcW w:w="1333" w:type="pct"/>
            <w:tcBorders>
              <w:top w:val="nil"/>
              <w:bottom w:val="single" w:sz="4" w:space="0" w:color="auto"/>
              <w:right w:val="single" w:sz="4" w:space="0" w:color="auto"/>
            </w:tcBorders>
          </w:tcPr>
          <w:p w14:paraId="40393667" w14:textId="77777777" w:rsidR="00505726" w:rsidRDefault="00505726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모형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6DE8D7AB" w14:textId="77777777" w:rsidR="00505726" w:rsidRDefault="00505726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A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cc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18A6BB8D" w14:textId="77777777" w:rsidR="00505726" w:rsidRDefault="00505726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P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re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F75D096" w14:textId="77777777" w:rsidR="00505726" w:rsidRDefault="00505726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R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ec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5CFE574" w14:textId="77777777" w:rsidR="00505726" w:rsidRDefault="00505726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A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cc</w:t>
            </w:r>
          </w:p>
        </w:tc>
        <w:tc>
          <w:tcPr>
            <w:tcW w:w="61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3A2809C" w14:textId="77777777" w:rsidR="00505726" w:rsidRDefault="00505726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P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re</w:t>
            </w:r>
          </w:p>
        </w:tc>
        <w:tc>
          <w:tcPr>
            <w:tcW w:w="60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C2CC90C" w14:textId="77777777" w:rsidR="00505726" w:rsidRDefault="00505726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R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ec</w:t>
            </w:r>
          </w:p>
        </w:tc>
      </w:tr>
      <w:tr w:rsidR="00505726" w14:paraId="6FA025EE" w14:textId="77777777" w:rsidTr="00505726">
        <w:trPr>
          <w:trHeight w:val="502"/>
        </w:trPr>
        <w:tc>
          <w:tcPr>
            <w:tcW w:w="1333" w:type="pct"/>
            <w:tcBorders>
              <w:top w:val="nil"/>
              <w:bottom w:val="nil"/>
              <w:right w:val="single" w:sz="4" w:space="0" w:color="auto"/>
            </w:tcBorders>
          </w:tcPr>
          <w:p w14:paraId="72BEF384" w14:textId="77777777" w:rsidR="00505726" w:rsidRDefault="00505726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확률질량</w:t>
            </w:r>
          </w:p>
        </w:tc>
        <w:tc>
          <w:tcPr>
            <w:tcW w:w="612" w:type="pct"/>
            <w:tcBorders>
              <w:top w:val="nil"/>
              <w:left w:val="single" w:sz="4" w:space="0" w:color="auto"/>
              <w:bottom w:val="nil"/>
            </w:tcBorders>
          </w:tcPr>
          <w:p w14:paraId="2290FF93" w14:textId="1589B7C7" w:rsidR="00505726" w:rsidRDefault="007F2BE4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.56</w:t>
            </w:r>
          </w:p>
        </w:tc>
        <w:tc>
          <w:tcPr>
            <w:tcW w:w="612" w:type="pct"/>
            <w:tcBorders>
              <w:top w:val="nil"/>
              <w:bottom w:val="nil"/>
              <w:right w:val="nil"/>
            </w:tcBorders>
          </w:tcPr>
          <w:p w14:paraId="2FA95E2E" w14:textId="0B6955BE" w:rsidR="00505726" w:rsidRDefault="00FB2A18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.24</w:t>
            </w:r>
          </w:p>
        </w:tc>
        <w:tc>
          <w:tcPr>
            <w:tcW w:w="612" w:type="pct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8ED1E5" w14:textId="3BF51287" w:rsidR="00505726" w:rsidRDefault="00FB2A18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.77</w:t>
            </w:r>
          </w:p>
        </w:tc>
        <w:tc>
          <w:tcPr>
            <w:tcW w:w="612" w:type="pct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75170718" w14:textId="59564368" w:rsidR="00505726" w:rsidRDefault="00505726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</w:t>
            </w:r>
            <w:r w:rsidR="007D1AD2"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59</w:t>
            </w:r>
          </w:p>
        </w:tc>
        <w:tc>
          <w:tcPr>
            <w:tcW w:w="612" w:type="pct"/>
            <w:tcBorders>
              <w:top w:val="nil"/>
              <w:left w:val="nil"/>
              <w:bottom w:val="nil"/>
            </w:tcBorders>
          </w:tcPr>
          <w:p w14:paraId="0F7819CF" w14:textId="7F4CA61C" w:rsidR="00505726" w:rsidRDefault="00505726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.2</w:t>
            </w:r>
            <w:r w:rsidR="007D1AD2"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5</w:t>
            </w:r>
          </w:p>
        </w:tc>
        <w:tc>
          <w:tcPr>
            <w:tcW w:w="607" w:type="pct"/>
            <w:tcBorders>
              <w:top w:val="nil"/>
              <w:bottom w:val="nil"/>
            </w:tcBorders>
          </w:tcPr>
          <w:p w14:paraId="0D82D7DE" w14:textId="7C17516D" w:rsidR="00505726" w:rsidRDefault="00505726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</w:t>
            </w:r>
            <w:r w:rsidR="007D1AD2"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7</w:t>
            </w:r>
            <w:r w:rsidR="00064C99"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5</w:t>
            </w:r>
          </w:p>
        </w:tc>
      </w:tr>
      <w:tr w:rsidR="00505726" w14:paraId="5E8A1DDD" w14:textId="77777777" w:rsidTr="00505726">
        <w:trPr>
          <w:trHeight w:val="502"/>
        </w:trPr>
        <w:tc>
          <w:tcPr>
            <w:tcW w:w="1333" w:type="pct"/>
            <w:tcBorders>
              <w:top w:val="nil"/>
              <w:right w:val="single" w:sz="4" w:space="0" w:color="auto"/>
            </w:tcBorders>
          </w:tcPr>
          <w:p w14:paraId="6DDC03D5" w14:textId="77777777" w:rsidR="00505726" w:rsidRDefault="00505726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proofErr w:type="spellStart"/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가우시안</w:t>
            </w:r>
            <w:proofErr w:type="spellEnd"/>
          </w:p>
        </w:tc>
        <w:tc>
          <w:tcPr>
            <w:tcW w:w="612" w:type="pct"/>
            <w:tcBorders>
              <w:top w:val="nil"/>
              <w:left w:val="single" w:sz="4" w:space="0" w:color="auto"/>
              <w:bottom w:val="single" w:sz="4" w:space="0" w:color="auto"/>
            </w:tcBorders>
          </w:tcPr>
          <w:p w14:paraId="2C8C03A2" w14:textId="7536E7AC" w:rsidR="00505726" w:rsidRDefault="00FB2A18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.58</w:t>
            </w:r>
          </w:p>
        </w:tc>
        <w:tc>
          <w:tcPr>
            <w:tcW w:w="612" w:type="pct"/>
            <w:tcBorders>
              <w:top w:val="nil"/>
              <w:bottom w:val="single" w:sz="4" w:space="0" w:color="auto"/>
              <w:right w:val="nil"/>
            </w:tcBorders>
          </w:tcPr>
          <w:p w14:paraId="12741E11" w14:textId="44D97F12" w:rsidR="00505726" w:rsidRDefault="00FB2A18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.24</w:t>
            </w:r>
          </w:p>
        </w:tc>
        <w:tc>
          <w:tcPr>
            <w:tcW w:w="61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BB23F35" w14:textId="0643BB0B" w:rsidR="00505726" w:rsidRDefault="00FB2A18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.75</w:t>
            </w:r>
          </w:p>
        </w:tc>
        <w:tc>
          <w:tcPr>
            <w:tcW w:w="612" w:type="pct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502F7D3D" w14:textId="79B87CA5" w:rsidR="00505726" w:rsidRDefault="00505726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</w:t>
            </w:r>
            <w:r w:rsidR="00064C99"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7</w:t>
            </w:r>
            <w:r w:rsidR="00592FF8"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6</w:t>
            </w:r>
          </w:p>
        </w:tc>
        <w:tc>
          <w:tcPr>
            <w:tcW w:w="612" w:type="pct"/>
            <w:tcBorders>
              <w:top w:val="nil"/>
              <w:left w:val="nil"/>
              <w:bottom w:val="single" w:sz="4" w:space="0" w:color="auto"/>
            </w:tcBorders>
          </w:tcPr>
          <w:p w14:paraId="48E474B6" w14:textId="4CA2FB73" w:rsidR="00505726" w:rsidRDefault="00505726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.4</w:t>
            </w:r>
            <w:r w:rsidR="00064C99"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1</w:t>
            </w:r>
          </w:p>
        </w:tc>
        <w:tc>
          <w:tcPr>
            <w:tcW w:w="607" w:type="pct"/>
            <w:tcBorders>
              <w:top w:val="nil"/>
            </w:tcBorders>
          </w:tcPr>
          <w:p w14:paraId="7F5E4500" w14:textId="7A4ACEBA" w:rsidR="00505726" w:rsidRDefault="00505726" w:rsidP="00505726">
            <w:pPr>
              <w:pStyle w:val="CAADRIAtext"/>
              <w:ind w:firstLine="0"/>
              <w:jc w:val="center"/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</w:pPr>
            <w:r>
              <w:rPr>
                <w:rFonts w:ascii="맑은 고딕" w:eastAsia="맑은 고딕" w:hAnsi="맑은 고딕" w:hint="eastAsia"/>
                <w:sz w:val="20"/>
                <w:szCs w:val="20"/>
                <w:lang w:val="en-US" w:eastAsia="ko-KR"/>
              </w:rPr>
              <w:t>0</w:t>
            </w:r>
            <w:r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.</w:t>
            </w:r>
            <w:r w:rsidR="00064C99">
              <w:rPr>
                <w:rFonts w:ascii="맑은 고딕" w:eastAsia="맑은 고딕" w:hAnsi="맑은 고딕"/>
                <w:sz w:val="20"/>
                <w:szCs w:val="20"/>
                <w:lang w:val="en-US" w:eastAsia="ko-KR"/>
              </w:rPr>
              <w:t>81</w:t>
            </w:r>
          </w:p>
        </w:tc>
      </w:tr>
    </w:tbl>
    <w:p w14:paraId="165D1524" w14:textId="65339148" w:rsidR="009529AC" w:rsidRPr="000F016F" w:rsidRDefault="009529AC" w:rsidP="009529AC">
      <w:pPr>
        <w:pStyle w:val="figurelegend"/>
        <w:jc w:val="center"/>
        <w:rPr>
          <w:rFonts w:ascii="맑은 고딕" w:hAnsi="맑은 고딕"/>
          <w:sz w:val="20"/>
          <w:lang w:eastAsia="ko-KR"/>
        </w:rPr>
      </w:pPr>
      <w:r>
        <w:rPr>
          <w:rFonts w:ascii="맑은 고딕" w:hAnsi="맑은 고딕" w:hint="eastAsia"/>
          <w:sz w:val="20"/>
          <w:lang w:eastAsia="ko-KR"/>
        </w:rPr>
        <w:t xml:space="preserve">표 </w:t>
      </w:r>
      <w:r>
        <w:rPr>
          <w:rFonts w:ascii="맑은 고딕" w:hAnsi="맑은 고딕"/>
          <w:sz w:val="20"/>
          <w:lang w:eastAsia="ko-KR"/>
        </w:rPr>
        <w:t xml:space="preserve">3. </w:t>
      </w:r>
      <w:proofErr w:type="spellStart"/>
      <w:r>
        <w:rPr>
          <w:rFonts w:ascii="맑은 고딕" w:hAnsi="맑은 고딕" w:hint="eastAsia"/>
          <w:sz w:val="20"/>
          <w:lang w:eastAsia="ko-KR"/>
        </w:rPr>
        <w:t>극단값이</w:t>
      </w:r>
      <w:proofErr w:type="spellEnd"/>
      <w:r>
        <w:rPr>
          <w:rFonts w:ascii="맑은 고딕" w:hAnsi="맑은 고딕" w:hint="eastAsia"/>
          <w:sz w:val="20"/>
          <w:lang w:eastAsia="ko-KR"/>
        </w:rPr>
        <w:t xml:space="preserve"> 제거된 데이터를 학습한 확률 모형의 피부 검출 결과</w:t>
      </w:r>
    </w:p>
    <w:p w14:paraId="6C556041" w14:textId="77777777" w:rsidR="00064C99" w:rsidRDefault="00945C49" w:rsidP="00FC62C2">
      <w:pPr>
        <w:pStyle w:val="CAADRIAtext"/>
        <w:rPr>
          <w:rFonts w:ascii="맑은 고딕" w:eastAsia="맑은 고딕" w:hAnsi="맑은 고딕"/>
          <w:sz w:val="20"/>
          <w:szCs w:val="20"/>
          <w:lang w:eastAsia="ko-KR"/>
        </w:rPr>
      </w:pPr>
      <w:r>
        <w:rPr>
          <w:rFonts w:ascii="맑은 고딕" w:eastAsia="맑은 고딕" w:hAnsi="맑은 고딕" w:hint="eastAsia"/>
          <w:sz w:val="20"/>
          <w:szCs w:val="20"/>
          <w:lang w:eastAsia="ko-KR"/>
        </w:rPr>
        <w:t>앞서 살펴보았던 데이터 분포에서,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모든 채널에서 </w:t>
      </w:r>
      <w:r>
        <w:rPr>
          <w:rFonts w:ascii="맑은 고딕" w:eastAsia="맑은 고딕" w:hAnsi="맑은 고딕"/>
          <w:sz w:val="20"/>
          <w:szCs w:val="20"/>
          <w:lang w:eastAsia="ko-KR"/>
        </w:rPr>
        <w:t>{0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,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255}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두 값이 다른 값들에 비해 상당히 많이 관측되</w:t>
      </w:r>
      <w:r w:rsidR="00FC62C2">
        <w:rPr>
          <w:rFonts w:ascii="맑은 고딕" w:eastAsia="맑은 고딕" w:hAnsi="맑은 고딕" w:hint="eastAsia"/>
          <w:sz w:val="20"/>
          <w:szCs w:val="20"/>
          <w:lang w:eastAsia="ko-KR"/>
        </w:rPr>
        <w:t>었던 것을 확인할 수 있었다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.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proofErr w:type="spellStart"/>
      <w:r w:rsidR="00FC62C2">
        <w:rPr>
          <w:rFonts w:ascii="맑은 고딕" w:eastAsia="맑은 고딕" w:hAnsi="맑은 고딕" w:hint="eastAsia"/>
          <w:sz w:val="20"/>
          <w:szCs w:val="20"/>
          <w:lang w:eastAsia="ko-KR"/>
        </w:rPr>
        <w:t>극단값에</w:t>
      </w:r>
      <w:proofErr w:type="spellEnd"/>
      <w:r w:rsidR="00FC62C2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영향을 많이 받는 평균과 분산의 특성상</w:t>
      </w:r>
      <w:r w:rsidR="00363C97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이 점이</w:t>
      </w:r>
      <w:r w:rsidR="00FC62C2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영향을 미칠 수 있다고 판단하여,</w:t>
      </w:r>
      <w:r w:rsidR="0078358E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학습 데이터에서 </w:t>
      </w:r>
      <w:r w:rsidR="0078358E">
        <w:rPr>
          <w:rFonts w:ascii="맑은 고딕" w:eastAsia="맑은 고딕" w:hAnsi="맑은 고딕"/>
          <w:sz w:val="20"/>
          <w:szCs w:val="20"/>
          <w:lang w:eastAsia="ko-KR"/>
        </w:rPr>
        <w:t>0</w:t>
      </w:r>
      <w:r w:rsidR="0078358E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과 </w:t>
      </w:r>
      <w:r w:rsidR="0078358E">
        <w:rPr>
          <w:rFonts w:ascii="맑은 고딕" w:eastAsia="맑은 고딕" w:hAnsi="맑은 고딕"/>
          <w:sz w:val="20"/>
          <w:szCs w:val="20"/>
          <w:lang w:eastAsia="ko-KR"/>
        </w:rPr>
        <w:t>255</w:t>
      </w:r>
      <w:r w:rsidR="0078358E">
        <w:rPr>
          <w:rFonts w:ascii="맑은 고딕" w:eastAsia="맑은 고딕" w:hAnsi="맑은 고딕" w:hint="eastAsia"/>
          <w:sz w:val="20"/>
          <w:szCs w:val="20"/>
          <w:lang w:eastAsia="ko-KR"/>
        </w:rPr>
        <w:t>이 값을 제거한 후 다시 모형을 학습시켜 실험을 진행하였다.</w:t>
      </w:r>
      <w:r w:rsidR="00FC62C2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FC62C2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결과값은 표 </w:t>
      </w:r>
      <w:r w:rsidR="00365C62">
        <w:rPr>
          <w:rFonts w:ascii="맑은 고딕" w:eastAsia="맑은 고딕" w:hAnsi="맑은 고딕"/>
          <w:sz w:val="20"/>
          <w:szCs w:val="20"/>
          <w:lang w:eastAsia="ko-KR"/>
        </w:rPr>
        <w:t>3</w:t>
      </w:r>
      <w:r w:rsidR="00FC62C2">
        <w:rPr>
          <w:rFonts w:ascii="맑은 고딕" w:eastAsia="맑은 고딕" w:hAnsi="맑은 고딕" w:hint="eastAsia"/>
          <w:sz w:val="20"/>
          <w:szCs w:val="20"/>
          <w:lang w:eastAsia="ko-KR"/>
        </w:rPr>
        <w:t>에 정리하였다.</w:t>
      </w:r>
    </w:p>
    <w:p w14:paraId="7F48E2EE" w14:textId="471B0172" w:rsidR="00EC1E29" w:rsidRDefault="00236583" w:rsidP="00FC62C2">
      <w:pPr>
        <w:pStyle w:val="CAADRIAtext"/>
        <w:rPr>
          <w:rFonts w:ascii="맑은 고딕" w:eastAsia="맑은 고딕" w:hAnsi="맑은 고딕"/>
          <w:sz w:val="20"/>
          <w:szCs w:val="20"/>
          <w:lang w:eastAsia="ko-KR"/>
        </w:rPr>
      </w:pP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표 </w:t>
      </w:r>
      <w:r w:rsidR="00365C62">
        <w:rPr>
          <w:rFonts w:ascii="맑은 고딕" w:eastAsia="맑은 고딕" w:hAnsi="맑은 고딕"/>
          <w:sz w:val="20"/>
          <w:szCs w:val="20"/>
          <w:lang w:eastAsia="ko-KR"/>
        </w:rPr>
        <w:t>3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에서 살펴볼 수 있듯이</w:t>
      </w:r>
      <w:r>
        <w:rPr>
          <w:rFonts w:ascii="맑은 고딕" w:eastAsia="맑은 고딕" w:hAnsi="맑은 고딕"/>
          <w:sz w:val="20"/>
          <w:szCs w:val="20"/>
          <w:lang w:eastAsia="ko-KR"/>
        </w:rPr>
        <w:t>,</w:t>
      </w:r>
      <w:r w:rsidR="00064C99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전반적인 성능상의 차이에는 큰 변화가 없었다.</w:t>
      </w:r>
      <w:r w:rsidR="00064C99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064C99">
        <w:rPr>
          <w:rFonts w:ascii="맑은 고딕" w:eastAsia="맑은 고딕" w:hAnsi="맑은 고딕" w:hint="eastAsia"/>
          <w:sz w:val="20"/>
          <w:szCs w:val="20"/>
          <w:lang w:eastAsia="ko-KR"/>
        </w:rPr>
        <w:t>오히려 확률 질량 함수는 정확도가 소폭 하락하는 모습 또한 확인할 수 있었다.</w:t>
      </w:r>
      <w:r w:rsidR="0081696E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81696E">
        <w:rPr>
          <w:rFonts w:ascii="맑은 고딕" w:eastAsia="맑은 고딕" w:hAnsi="맑은 고딕" w:hint="eastAsia"/>
          <w:sz w:val="20"/>
          <w:szCs w:val="20"/>
          <w:lang w:eastAsia="ko-KR"/>
        </w:rPr>
        <w:t>이는</w:t>
      </w:r>
      <w:r w:rsidR="005D14F3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상당히 많은 학습 데이터로 인해</w:t>
      </w:r>
      <w:r w:rsidR="0081696E">
        <w:rPr>
          <w:rFonts w:ascii="맑은 고딕" w:eastAsia="맑은 고딕" w:hAnsi="맑은 고딕"/>
          <w:sz w:val="20"/>
          <w:szCs w:val="20"/>
          <w:lang w:eastAsia="ko-KR"/>
        </w:rPr>
        <w:t xml:space="preserve"> {0, 255} </w:t>
      </w:r>
      <w:r w:rsidR="0081696E">
        <w:rPr>
          <w:rFonts w:ascii="맑은 고딕" w:eastAsia="맑은 고딕" w:hAnsi="맑은 고딕" w:hint="eastAsia"/>
          <w:sz w:val="20"/>
          <w:szCs w:val="20"/>
          <w:lang w:eastAsia="ko-KR"/>
        </w:rPr>
        <w:t>값이 실제 생성모</w:t>
      </w:r>
      <w:r w:rsidR="004F76A4">
        <w:rPr>
          <w:rFonts w:ascii="맑은 고딕" w:eastAsia="맑은 고딕" w:hAnsi="맑은 고딕" w:hint="eastAsia"/>
          <w:sz w:val="20"/>
          <w:szCs w:val="20"/>
          <w:lang w:eastAsia="ko-KR"/>
        </w:rPr>
        <w:t>형</w:t>
      </w:r>
      <w:r w:rsidR="0081696E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의 </w:t>
      </w:r>
      <w:proofErr w:type="spellStart"/>
      <w:r w:rsidR="0081696E">
        <w:rPr>
          <w:rFonts w:ascii="맑은 고딕" w:eastAsia="맑은 고딕" w:hAnsi="맑은 고딕" w:hint="eastAsia"/>
          <w:sz w:val="20"/>
          <w:szCs w:val="20"/>
          <w:lang w:eastAsia="ko-KR"/>
        </w:rPr>
        <w:t>모수를</w:t>
      </w:r>
      <w:proofErr w:type="spellEnd"/>
      <w:r w:rsidR="0081696E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추정하는데 크게 영향을 미치지 않는다는 점을 말해</w:t>
      </w:r>
      <w:r w:rsidR="005D14F3">
        <w:rPr>
          <w:rFonts w:ascii="맑은 고딕" w:eastAsia="맑은 고딕" w:hAnsi="맑은 고딕" w:hint="eastAsia"/>
          <w:sz w:val="20"/>
          <w:szCs w:val="20"/>
          <w:lang w:eastAsia="ko-KR"/>
        </w:rPr>
        <w:t>준다.</w:t>
      </w:r>
    </w:p>
    <w:p w14:paraId="501DF324" w14:textId="5D149364" w:rsidR="00AD4CED" w:rsidRPr="00236583" w:rsidRDefault="00AD4CED" w:rsidP="00AD4CED">
      <w:pPr>
        <w:pStyle w:val="heading1"/>
        <w:tabs>
          <w:tab w:val="clear" w:pos="454"/>
        </w:tabs>
        <w:rPr>
          <w:rFonts w:asciiTheme="minorHAnsi" w:eastAsiaTheme="minorHAnsi" w:hAnsiTheme="minorHAnsi"/>
          <w:lang w:eastAsia="ko-KR"/>
        </w:rPr>
      </w:pPr>
      <w:r>
        <w:rPr>
          <w:rFonts w:asciiTheme="minorHAnsi" w:eastAsiaTheme="minorHAnsi" w:hAnsiTheme="minorHAnsi"/>
        </w:rPr>
        <w:t>4</w:t>
      </w:r>
      <w:r w:rsidRPr="00563879">
        <w:rPr>
          <w:rFonts w:asciiTheme="minorHAnsi" w:eastAsiaTheme="minorHAnsi" w:hAnsiTheme="minorHAnsi"/>
        </w:rPr>
        <w:tab/>
      </w:r>
      <w:r>
        <w:rPr>
          <w:rFonts w:asciiTheme="minorHAnsi" w:eastAsiaTheme="minorHAnsi" w:hAnsiTheme="minorHAnsi" w:hint="eastAsia"/>
          <w:lang w:eastAsia="ko-KR"/>
        </w:rPr>
        <w:t>결론</w:t>
      </w:r>
    </w:p>
    <w:p w14:paraId="6DED9629" w14:textId="77777777" w:rsidR="00C26B60" w:rsidRDefault="00AD4CED" w:rsidP="00365C62">
      <w:pPr>
        <w:pStyle w:val="CAADRIAtext"/>
        <w:rPr>
          <w:rFonts w:ascii="맑은 고딕" w:eastAsia="맑은 고딕" w:hAnsi="맑은 고딕"/>
          <w:sz w:val="20"/>
          <w:szCs w:val="20"/>
          <w:lang w:eastAsia="ko-KR"/>
        </w:rPr>
      </w:pPr>
      <w:r w:rsidRPr="00EC1E29">
        <w:rPr>
          <w:rFonts w:ascii="맑은 고딕" w:eastAsia="맑은 고딕" w:hAnsi="맑은 고딕" w:hint="eastAsia"/>
          <w:sz w:val="20"/>
          <w:szCs w:val="20"/>
          <w:lang w:eastAsia="ko-KR"/>
        </w:rPr>
        <w:t>본 보고서에서는 컴퓨터 비전의 여러 문제 중 하나인 피부 검출</w:t>
      </w:r>
      <w:r w:rsidRPr="00EC1E29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Pr="00EC1E29">
        <w:rPr>
          <w:rFonts w:ascii="맑은 고딕" w:eastAsia="맑은 고딕" w:hAnsi="맑은 고딕" w:hint="eastAsia"/>
          <w:sz w:val="20"/>
          <w:szCs w:val="20"/>
          <w:lang w:eastAsia="ko-KR"/>
        </w:rPr>
        <w:t>문제를 해결하는</w:t>
      </w:r>
      <w:r w:rsidRPr="00EC1E29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Pr="00EC1E29">
        <w:rPr>
          <w:rFonts w:ascii="맑은 고딕" w:eastAsia="맑은 고딕" w:hAnsi="맑은 고딕" w:hint="eastAsia"/>
          <w:sz w:val="20"/>
          <w:szCs w:val="20"/>
          <w:lang w:eastAsia="ko-KR"/>
        </w:rPr>
        <w:t>과정을 정리하였다.</w:t>
      </w:r>
    </w:p>
    <w:p w14:paraId="4E524BBD" w14:textId="48909694" w:rsidR="00C26B60" w:rsidRDefault="00D5449B" w:rsidP="00365C62">
      <w:pPr>
        <w:pStyle w:val="CAADRIAtext"/>
        <w:rPr>
          <w:rFonts w:ascii="맑은 고딕" w:eastAsia="맑은 고딕" w:hAnsi="맑은 고딕"/>
          <w:sz w:val="20"/>
          <w:szCs w:val="20"/>
          <w:lang w:eastAsia="ko-KR"/>
        </w:rPr>
      </w:pPr>
      <w:r w:rsidRPr="00EC1E29">
        <w:rPr>
          <w:rFonts w:ascii="맑은 고딕" w:eastAsia="맑은 고딕" w:hAnsi="맑은 고딕" w:hint="eastAsia"/>
          <w:sz w:val="20"/>
          <w:szCs w:val="20"/>
          <w:lang w:eastAsia="ko-KR"/>
        </w:rPr>
        <w:t>구별모델 중 하나로 사용하였던 로지스틱 회귀 모형은</w:t>
      </w:r>
      <w:r w:rsidRPr="00EC1E29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Pr="00EC1E29">
        <w:rPr>
          <w:rFonts w:ascii="맑은 고딕" w:eastAsia="맑은 고딕" w:hAnsi="맑은 고딕" w:hint="eastAsia"/>
          <w:sz w:val="20"/>
          <w:szCs w:val="20"/>
          <w:lang w:eastAsia="ko-KR"/>
        </w:rPr>
        <w:t>많은 가정없이 사용할 수 있는 점이 장점이</w:t>
      </w:r>
      <w:r w:rsidR="00EC1E29">
        <w:rPr>
          <w:rFonts w:ascii="맑은 고딕" w:eastAsia="맑은 고딕" w:hAnsi="맑은 고딕" w:hint="eastAsia"/>
          <w:sz w:val="20"/>
          <w:szCs w:val="20"/>
          <w:lang w:eastAsia="ko-KR"/>
        </w:rPr>
        <w:t>었</w:t>
      </w:r>
      <w:r w:rsidRPr="00EC1E29">
        <w:rPr>
          <w:rFonts w:ascii="맑은 고딕" w:eastAsia="맑은 고딕" w:hAnsi="맑은 고딕" w:hint="eastAsia"/>
          <w:sz w:val="20"/>
          <w:szCs w:val="20"/>
          <w:lang w:eastAsia="ko-KR"/>
        </w:rPr>
        <w:t>지만</w:t>
      </w:r>
      <w:r w:rsidR="002477BE" w:rsidRPr="00EC1E29">
        <w:rPr>
          <w:rFonts w:ascii="맑은 고딕" w:eastAsia="맑은 고딕" w:hAnsi="맑은 고딕"/>
          <w:sz w:val="20"/>
          <w:szCs w:val="20"/>
          <w:lang w:eastAsia="ko-KR"/>
        </w:rPr>
        <w:t xml:space="preserve">, </w:t>
      </w:r>
      <w:r w:rsidR="002477BE" w:rsidRPr="00EC1E29">
        <w:rPr>
          <w:rFonts w:ascii="맑은 고딕" w:eastAsia="맑은 고딕" w:hAnsi="맑은 고딕" w:hint="eastAsia"/>
          <w:sz w:val="20"/>
          <w:szCs w:val="20"/>
          <w:lang w:eastAsia="ko-KR"/>
        </w:rPr>
        <w:t>데이터에서</w:t>
      </w:r>
      <w:r w:rsidR="00EC1E29" w:rsidRPr="00EC1E29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두 클래스의 비율차이가 현저하게 나기 </w:t>
      </w:r>
      <w:r w:rsidR="002477BE" w:rsidRPr="00EC1E29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때문에 </w:t>
      </w:r>
      <w:r w:rsidR="001B5B9F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정밀도와 </w:t>
      </w:r>
      <w:proofErr w:type="spellStart"/>
      <w:r w:rsidR="001B5B9F">
        <w:rPr>
          <w:rFonts w:ascii="맑은 고딕" w:eastAsia="맑은 고딕" w:hAnsi="맑은 고딕" w:hint="eastAsia"/>
          <w:sz w:val="20"/>
          <w:szCs w:val="20"/>
          <w:lang w:eastAsia="ko-KR"/>
        </w:rPr>
        <w:t>재현율</w:t>
      </w:r>
      <w:proofErr w:type="spellEnd"/>
      <w:r w:rsidR="001B5B9F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측면에서 좋지 않았다</w:t>
      </w:r>
      <w:r w:rsidR="00F125D0" w:rsidRPr="00EC1E29">
        <w:rPr>
          <w:rFonts w:ascii="맑은 고딕" w:eastAsia="맑은 고딕" w:hAnsi="맑은 고딕" w:hint="eastAsia"/>
          <w:sz w:val="20"/>
          <w:szCs w:val="20"/>
          <w:lang w:eastAsia="ko-KR"/>
        </w:rPr>
        <w:t>.</w:t>
      </w:r>
    </w:p>
    <w:p w14:paraId="0B5885EC" w14:textId="4F065637" w:rsidR="00AD4CED" w:rsidRPr="00EC1E29" w:rsidRDefault="00C26B60" w:rsidP="00365C62">
      <w:pPr>
        <w:pStyle w:val="CAADRIAtext"/>
        <w:rPr>
          <w:rFonts w:ascii="맑은 고딕" w:eastAsia="맑은 고딕" w:hAnsi="맑은 고딕"/>
          <w:sz w:val="20"/>
          <w:szCs w:val="20"/>
          <w:lang w:eastAsia="ko-KR"/>
        </w:rPr>
      </w:pPr>
      <w:r>
        <w:rPr>
          <w:rFonts w:ascii="맑은 고딕" w:eastAsia="맑은 고딕" w:hAnsi="맑은 고딕" w:hint="eastAsia"/>
          <w:sz w:val="20"/>
          <w:szCs w:val="20"/>
          <w:lang w:eastAsia="ko-KR"/>
        </w:rPr>
        <w:t>생성모델은 정밀도와 재현율의 측면에서 구별모델보다 성능적으로 우위를 보였다.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R</w:t>
      </w:r>
      <w:r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채널만을 사용하였을 때는 </w:t>
      </w:r>
      <w:r w:rsidR="00E61BDD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확률 질량 모형과 </w:t>
      </w:r>
      <w:proofErr w:type="spellStart"/>
      <w:r w:rsidR="00E61BDD">
        <w:rPr>
          <w:rFonts w:ascii="맑은 고딕" w:eastAsia="맑은 고딕" w:hAnsi="맑은 고딕" w:hint="eastAsia"/>
          <w:sz w:val="20"/>
          <w:szCs w:val="20"/>
          <w:lang w:eastAsia="ko-KR"/>
        </w:rPr>
        <w:t>가우시안</w:t>
      </w:r>
      <w:proofErr w:type="spellEnd"/>
      <w:r w:rsidR="00E61BDD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모형의 성능이 유사했으며,</w:t>
      </w:r>
      <w:r w:rsidR="00E61BDD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E61BDD">
        <w:rPr>
          <w:rFonts w:ascii="맑은 고딕" w:eastAsia="맑은 고딕" w:hAnsi="맑은 고딕" w:hint="eastAsia"/>
          <w:sz w:val="20"/>
          <w:szCs w:val="20"/>
          <w:lang w:eastAsia="ko-KR"/>
        </w:rPr>
        <w:t>이</w:t>
      </w:r>
      <w:r w:rsidR="005B179D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점을 통해</w:t>
      </w:r>
      <w:r w:rsidR="00E61BDD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픽셀들의 분포가 </w:t>
      </w:r>
      <w:proofErr w:type="spellStart"/>
      <w:r w:rsidR="00E61BDD">
        <w:rPr>
          <w:rFonts w:ascii="맑은 고딕" w:eastAsia="맑은 고딕" w:hAnsi="맑은 고딕" w:hint="eastAsia"/>
          <w:sz w:val="20"/>
          <w:szCs w:val="20"/>
          <w:lang w:eastAsia="ko-KR"/>
        </w:rPr>
        <w:t>가우시안</w:t>
      </w:r>
      <w:proofErr w:type="spellEnd"/>
      <w:r w:rsidR="00E61BDD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분포를 따르고 있</w:t>
      </w:r>
      <w:r w:rsidR="005B179D">
        <w:rPr>
          <w:rFonts w:ascii="맑은 고딕" w:eastAsia="맑은 고딕" w:hAnsi="맑은 고딕" w:hint="eastAsia"/>
          <w:sz w:val="20"/>
          <w:szCs w:val="20"/>
          <w:lang w:eastAsia="ko-KR"/>
        </w:rPr>
        <w:t>다고</w:t>
      </w:r>
      <w:r w:rsidR="00E61BDD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생각할 수 있다.</w:t>
      </w:r>
      <w:r w:rsidR="00E61BDD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E61BDD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반면 </w:t>
      </w:r>
      <w:r w:rsidR="00E61BDD">
        <w:rPr>
          <w:rFonts w:ascii="맑은 고딕" w:eastAsia="맑은 고딕" w:hAnsi="맑은 고딕"/>
          <w:sz w:val="20"/>
          <w:szCs w:val="20"/>
          <w:lang w:eastAsia="ko-KR"/>
        </w:rPr>
        <w:t>RGB</w:t>
      </w:r>
      <w:r w:rsidR="00E61BDD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채널을 모두 이용하였을 때는 </w:t>
      </w:r>
      <w:proofErr w:type="spellStart"/>
      <w:r w:rsidR="00E61BDD">
        <w:rPr>
          <w:rFonts w:ascii="맑은 고딕" w:eastAsia="맑은 고딕" w:hAnsi="맑은 고딕" w:hint="eastAsia"/>
          <w:sz w:val="20"/>
          <w:szCs w:val="20"/>
          <w:lang w:eastAsia="ko-KR"/>
        </w:rPr>
        <w:t>가우시안</w:t>
      </w:r>
      <w:proofErr w:type="spellEnd"/>
      <w:r w:rsidR="00E61BDD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모형의 성능이 더 우수했으며,</w:t>
      </w:r>
      <w:r w:rsidR="00E61BDD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E61BDD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이는 </w:t>
      </w:r>
      <w:r w:rsidR="00E61BDD">
        <w:rPr>
          <w:rFonts w:ascii="맑은 고딕" w:eastAsia="맑은 고딕" w:hAnsi="맑은 고딕"/>
          <w:sz w:val="20"/>
          <w:szCs w:val="20"/>
          <w:lang w:eastAsia="ko-KR"/>
        </w:rPr>
        <w:t xml:space="preserve">RGB </w:t>
      </w:r>
      <w:proofErr w:type="spellStart"/>
      <w:r w:rsidR="00E61BDD">
        <w:rPr>
          <w:rFonts w:ascii="맑은 고딕" w:eastAsia="맑은 고딕" w:hAnsi="맑은 고딕" w:hint="eastAsia"/>
          <w:sz w:val="20"/>
          <w:szCs w:val="20"/>
          <w:lang w:eastAsia="ko-KR"/>
        </w:rPr>
        <w:t>채널들간의</w:t>
      </w:r>
      <w:proofErr w:type="spellEnd"/>
      <w:r w:rsidR="00E61BDD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상관관계를 고려하였기 때문으로 여겨진다.</w:t>
      </w:r>
      <w:r w:rsidR="00E61BDD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E61BDD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한편 </w:t>
      </w:r>
      <w:proofErr w:type="spellStart"/>
      <w:r w:rsidR="00E61BDD">
        <w:rPr>
          <w:rFonts w:ascii="맑은 고딕" w:eastAsia="맑은 고딕" w:hAnsi="맑은 고딕" w:hint="eastAsia"/>
          <w:sz w:val="20"/>
          <w:szCs w:val="20"/>
          <w:lang w:eastAsia="ko-KR"/>
        </w:rPr>
        <w:t>가우시안</w:t>
      </w:r>
      <w:proofErr w:type="spellEnd"/>
      <w:r w:rsidR="00E61BDD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분포와 </w:t>
      </w:r>
      <w:r w:rsidR="00E61BDD">
        <w:rPr>
          <w:rFonts w:ascii="맑은 고딕" w:eastAsia="맑은 고딕" w:hAnsi="맑은 고딕"/>
          <w:sz w:val="20"/>
          <w:szCs w:val="20"/>
          <w:lang w:eastAsia="ko-KR"/>
        </w:rPr>
        <w:t>conjugate prior</w:t>
      </w:r>
      <w:r w:rsidR="00E61BDD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분포를 이용한 </w:t>
      </w:r>
      <w:r w:rsidR="00E61BDD">
        <w:rPr>
          <w:rFonts w:ascii="맑은 고딕" w:eastAsia="맑은 고딕" w:hAnsi="맑은 고딕"/>
          <w:sz w:val="20"/>
          <w:szCs w:val="20"/>
          <w:lang w:eastAsia="ko-KR"/>
        </w:rPr>
        <w:t xml:space="preserve">MAP </w:t>
      </w:r>
      <w:r w:rsidR="00E61BDD">
        <w:rPr>
          <w:rFonts w:ascii="맑은 고딕" w:eastAsia="맑은 고딕" w:hAnsi="맑은 고딕" w:hint="eastAsia"/>
          <w:sz w:val="20"/>
          <w:szCs w:val="20"/>
          <w:lang w:eastAsia="ko-KR"/>
        </w:rPr>
        <w:t>모형의 경우,</w:t>
      </w:r>
      <w:r w:rsidR="00E61BDD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E61BDD">
        <w:rPr>
          <w:rFonts w:ascii="맑은 고딕" w:eastAsia="맑은 고딕" w:hAnsi="맑은 고딕" w:hint="eastAsia"/>
          <w:sz w:val="20"/>
          <w:szCs w:val="20"/>
          <w:lang w:eastAsia="ko-KR"/>
        </w:rPr>
        <w:t>사전 분포의 파라미터에 크게 영향을 받지 않는 모습을 보였다.</w:t>
      </w:r>
      <w:r w:rsidR="00E61BDD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E61BDD">
        <w:rPr>
          <w:rFonts w:ascii="맑은 고딕" w:eastAsia="맑은 고딕" w:hAnsi="맑은 고딕" w:hint="eastAsia"/>
          <w:sz w:val="20"/>
          <w:szCs w:val="20"/>
          <w:lang w:eastAsia="ko-KR"/>
        </w:rPr>
        <w:t>이는 학습 데이터가 상당히 많기 때문에 사전 확률의 지식이 거의 반영되지 않은 것이라고 볼 수 있다.</w:t>
      </w:r>
    </w:p>
    <w:p w14:paraId="20E729DE" w14:textId="69D52959" w:rsidR="00340AA7" w:rsidRDefault="00550F87" w:rsidP="00553D58">
      <w:pPr>
        <w:pStyle w:val="CAADRIAtext"/>
        <w:rPr>
          <w:rFonts w:ascii="맑은 고딕" w:eastAsia="맑은 고딕" w:hAnsi="맑은 고딕"/>
          <w:sz w:val="20"/>
          <w:szCs w:val="20"/>
          <w:lang w:eastAsia="ko-KR"/>
        </w:rPr>
      </w:pPr>
      <w:r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이후 </w:t>
      </w:r>
      <w:r w:rsidR="005B179D">
        <w:rPr>
          <w:rFonts w:ascii="맑은 고딕" w:eastAsia="맑은 고딕" w:hAnsi="맑은 고딕" w:hint="eastAsia"/>
          <w:sz w:val="20"/>
          <w:szCs w:val="20"/>
          <w:lang w:eastAsia="ko-KR"/>
        </w:rPr>
        <w:t>성능향상을 위해,</w:t>
      </w:r>
      <w:r w:rsidR="005B179D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5B179D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모델에 </w:t>
      </w:r>
      <w:r>
        <w:rPr>
          <w:rFonts w:ascii="맑은 고딕" w:eastAsia="맑은 고딕" w:hAnsi="맑은 고딕" w:hint="eastAsia"/>
          <w:sz w:val="20"/>
          <w:szCs w:val="20"/>
          <w:lang w:eastAsia="ko-KR"/>
        </w:rPr>
        <w:t>사전확률을</w:t>
      </w:r>
      <w:r w:rsidR="005B179D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5B179D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조정한 경우와 데이터에 </w:t>
      </w:r>
      <w:proofErr w:type="spellStart"/>
      <w:r w:rsidR="005B179D">
        <w:rPr>
          <w:rFonts w:ascii="맑은 고딕" w:eastAsia="맑은 고딕" w:hAnsi="맑은 고딕" w:hint="eastAsia"/>
          <w:sz w:val="20"/>
          <w:szCs w:val="20"/>
          <w:lang w:eastAsia="ko-KR"/>
        </w:rPr>
        <w:t>극단값을</w:t>
      </w:r>
      <w:proofErr w:type="spellEnd"/>
      <w:r w:rsidR="005B179D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제거한 후 학습을 진행한 경우로 나누어 다시 실험하였다.</w:t>
      </w:r>
      <w:r w:rsidR="00086C81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</w:t>
      </w:r>
      <w:r w:rsidR="00DE7559">
        <w:rPr>
          <w:rFonts w:ascii="맑은 고딕" w:eastAsia="맑은 고딕" w:hAnsi="맑은 고딕" w:hint="eastAsia"/>
          <w:sz w:val="20"/>
          <w:szCs w:val="20"/>
          <w:lang w:eastAsia="ko-KR"/>
        </w:rPr>
        <w:t>사전확률을 조정한 경우,</w:t>
      </w:r>
      <w:r w:rsidR="00DE7559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DE7559">
        <w:rPr>
          <w:rFonts w:ascii="맑은 고딕" w:eastAsia="맑은 고딕" w:hAnsi="맑은 고딕" w:hint="eastAsia"/>
          <w:sz w:val="20"/>
          <w:szCs w:val="20"/>
          <w:lang w:eastAsia="ko-KR"/>
        </w:rPr>
        <w:t>정확도와 정밀도면에서는 상승하는 모습을 보였지만,</w:t>
      </w:r>
      <w:r w:rsidR="00DE7559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proofErr w:type="spellStart"/>
      <w:r w:rsidR="00DE7559">
        <w:rPr>
          <w:rFonts w:ascii="맑은 고딕" w:eastAsia="맑은 고딕" w:hAnsi="맑은 고딕" w:hint="eastAsia"/>
          <w:sz w:val="20"/>
          <w:szCs w:val="20"/>
          <w:lang w:eastAsia="ko-KR"/>
        </w:rPr>
        <w:t>재현율</w:t>
      </w:r>
      <w:proofErr w:type="spellEnd"/>
      <w:r w:rsidR="00DE7559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 측면에서는 성능이 하락해 일장일단이 있었다.</w:t>
      </w:r>
      <w:r w:rsidR="00DE7559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1E6473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반면 </w:t>
      </w:r>
      <w:r w:rsidR="00DE7559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각 </w:t>
      </w:r>
      <w:r w:rsidR="00DE7559">
        <w:rPr>
          <w:rFonts w:ascii="맑은 고딕" w:eastAsia="맑은 고딕" w:hAnsi="맑은 고딕" w:hint="eastAsia"/>
          <w:sz w:val="20"/>
          <w:szCs w:val="20"/>
          <w:lang w:eastAsia="ko-KR"/>
        </w:rPr>
        <w:lastRenderedPageBreak/>
        <w:t>채널별로 {</w:t>
      </w:r>
      <w:r w:rsidR="00DE7559">
        <w:rPr>
          <w:rFonts w:ascii="맑은 고딕" w:eastAsia="맑은 고딕" w:hAnsi="맑은 고딕"/>
          <w:sz w:val="20"/>
          <w:szCs w:val="20"/>
          <w:lang w:eastAsia="ko-KR"/>
        </w:rPr>
        <w:t xml:space="preserve">0, 255} </w:t>
      </w:r>
      <w:r w:rsidR="00DE7559">
        <w:rPr>
          <w:rFonts w:ascii="맑은 고딕" w:eastAsia="맑은 고딕" w:hAnsi="맑은 고딕" w:hint="eastAsia"/>
          <w:sz w:val="20"/>
          <w:szCs w:val="20"/>
          <w:lang w:eastAsia="ko-KR"/>
        </w:rPr>
        <w:t>값을 제거하고 학습일 진행하였을 때는 큰 변화가 없었다.</w:t>
      </w:r>
      <w:r w:rsidR="00A360D2">
        <w:rPr>
          <w:rFonts w:ascii="맑은 고딕" w:eastAsia="맑은 고딕" w:hAnsi="맑은 고딕"/>
          <w:sz w:val="20"/>
          <w:szCs w:val="20"/>
          <w:lang w:eastAsia="ko-KR"/>
        </w:rPr>
        <w:t xml:space="preserve"> </w:t>
      </w:r>
      <w:r w:rsidR="00A360D2">
        <w:rPr>
          <w:rFonts w:ascii="맑은 고딕" w:eastAsia="맑은 고딕" w:hAnsi="맑은 고딕" w:hint="eastAsia"/>
          <w:sz w:val="20"/>
          <w:szCs w:val="20"/>
          <w:lang w:eastAsia="ko-KR"/>
        </w:rPr>
        <w:t>L</w:t>
      </w:r>
      <w:r w:rsidR="00A360D2">
        <w:rPr>
          <w:rFonts w:ascii="맑은 고딕" w:eastAsia="맑은 고딕" w:hAnsi="맑은 고딕"/>
          <w:sz w:val="20"/>
          <w:szCs w:val="20"/>
          <w:lang w:eastAsia="ko-KR"/>
        </w:rPr>
        <w:t xml:space="preserve">ena </w:t>
      </w:r>
      <w:r w:rsidR="00A360D2">
        <w:rPr>
          <w:rFonts w:ascii="맑은 고딕" w:eastAsia="맑은 고딕" w:hAnsi="맑은 고딕" w:hint="eastAsia"/>
          <w:sz w:val="20"/>
          <w:szCs w:val="20"/>
          <w:lang w:eastAsia="ko-KR"/>
        </w:rPr>
        <w:t xml:space="preserve">이미지를 이용한 모델 테스트 결과는 그림 </w:t>
      </w:r>
      <w:r w:rsidR="00A360D2">
        <w:rPr>
          <w:rFonts w:ascii="맑은 고딕" w:eastAsia="맑은 고딕" w:hAnsi="맑은 고딕"/>
          <w:sz w:val="20"/>
          <w:szCs w:val="20"/>
          <w:lang w:eastAsia="ko-KR"/>
        </w:rPr>
        <w:t xml:space="preserve">2. </w:t>
      </w:r>
      <w:r w:rsidR="00A360D2">
        <w:rPr>
          <w:rFonts w:ascii="맑은 고딕" w:eastAsia="맑은 고딕" w:hAnsi="맑은 고딕" w:hint="eastAsia"/>
          <w:sz w:val="20"/>
          <w:szCs w:val="20"/>
          <w:lang w:eastAsia="ko-KR"/>
        </w:rPr>
        <w:t>에서 확인할 수 있다.</w:t>
      </w:r>
    </w:p>
    <w:p w14:paraId="1B6F1E7D" w14:textId="030A8F05" w:rsidR="00553D58" w:rsidRDefault="00A360D2" w:rsidP="00553D58">
      <w:pPr>
        <w:pStyle w:val="CAADRIAtext"/>
        <w:rPr>
          <w:rFonts w:ascii="맑은 고딕" w:eastAsia="맑은 고딕" w:hAnsi="맑은 고딕"/>
          <w:sz w:val="20"/>
          <w:szCs w:val="20"/>
          <w:lang w:eastAsia="ko-KR"/>
        </w:rPr>
      </w:pPr>
      <w:r w:rsidRPr="00553D58">
        <w:rPr>
          <w:rFonts w:ascii="맑은 고딕" w:eastAsia="맑은 고딕" w:hAnsi="맑은 고딕"/>
          <w:noProof/>
          <w:sz w:val="20"/>
          <w:szCs w:val="20"/>
          <w:lang w:val="en-US" w:eastAsia="ko-KR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2DBA9EC1" wp14:editId="26857B3A">
                <wp:simplePos x="0" y="0"/>
                <wp:positionH relativeFrom="margin">
                  <wp:posOffset>377190</wp:posOffset>
                </wp:positionH>
                <wp:positionV relativeFrom="paragraph">
                  <wp:posOffset>261620</wp:posOffset>
                </wp:positionV>
                <wp:extent cx="3642995" cy="4857750"/>
                <wp:effectExtent l="0" t="0" r="0" b="0"/>
                <wp:wrapTopAndBottom/>
                <wp:docPr id="36" name="그룹 35">
                  <a:extLst xmlns:a="http://schemas.openxmlformats.org/drawingml/2006/main">
                    <a:ext uri="{FF2B5EF4-FFF2-40B4-BE49-F238E27FC236}">
                      <a16:creationId xmlns:a16="http://schemas.microsoft.com/office/drawing/2014/main" id="{22205111-ABE8-4340-AE5F-E6312E3A0CE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2995" cy="4857750"/>
                          <a:chOff x="0" y="0"/>
                          <a:chExt cx="6286500" cy="8382000"/>
                        </a:xfrm>
                      </wpg:grpSpPr>
                      <pic:pic xmlns:pic="http://schemas.openxmlformats.org/drawingml/2006/picture">
                        <pic:nvPicPr>
                          <pic:cNvPr id="2" name="그림 2">
                            <a:extLst>
                              <a:ext uri="{FF2B5EF4-FFF2-40B4-BE49-F238E27FC236}">
                                <a16:creationId xmlns:a16="http://schemas.microsoft.com/office/drawing/2014/main" id="{B639987D-F033-4EC0-B205-4C605DBB3B6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95500" y="0"/>
                            <a:ext cx="2095500" cy="2095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그림 3">
                            <a:extLst>
                              <a:ext uri="{FF2B5EF4-FFF2-40B4-BE49-F238E27FC236}">
                                <a16:creationId xmlns:a16="http://schemas.microsoft.com/office/drawing/2014/main" id="{3077091E-4702-4B22-9459-C6B35817F4D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095500"/>
                            <a:ext cx="2095500" cy="2095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" name="그림 4">
                            <a:extLst>
                              <a:ext uri="{FF2B5EF4-FFF2-40B4-BE49-F238E27FC236}">
                                <a16:creationId xmlns:a16="http://schemas.microsoft.com/office/drawing/2014/main" id="{A1E303E7-168C-449E-AE92-EB9206F9FF2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95500" y="2095500"/>
                            <a:ext cx="2095500" cy="2095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그림 5">
                            <a:extLst>
                              <a:ext uri="{FF2B5EF4-FFF2-40B4-BE49-F238E27FC236}">
                                <a16:creationId xmlns:a16="http://schemas.microsoft.com/office/drawing/2014/main" id="{955BAD53-83BA-4953-B4FB-F891C7820DD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91000" y="2095500"/>
                            <a:ext cx="2095500" cy="2095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그림 6">
                            <a:extLst>
                              <a:ext uri="{FF2B5EF4-FFF2-40B4-BE49-F238E27FC236}">
                                <a16:creationId xmlns:a16="http://schemas.microsoft.com/office/drawing/2014/main" id="{D7823796-3804-42F4-B507-CDF7A119162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4191000"/>
                            <a:ext cx="2095500" cy="2095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그림 7">
                            <a:extLst>
                              <a:ext uri="{FF2B5EF4-FFF2-40B4-BE49-F238E27FC236}">
                                <a16:creationId xmlns:a16="http://schemas.microsoft.com/office/drawing/2014/main" id="{7F6E499F-12C6-4987-89DF-12E6865FEC8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95500" y="4191000"/>
                            <a:ext cx="2095500" cy="2095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그림 8">
                            <a:extLst>
                              <a:ext uri="{FF2B5EF4-FFF2-40B4-BE49-F238E27FC236}">
                                <a16:creationId xmlns:a16="http://schemas.microsoft.com/office/drawing/2014/main" id="{E81E6A58-05A7-44C0-A38C-8083D6AAF89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6286500"/>
                            <a:ext cx="2095500" cy="2095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그림 9">
                            <a:extLst>
                              <a:ext uri="{FF2B5EF4-FFF2-40B4-BE49-F238E27FC236}">
                                <a16:creationId xmlns:a16="http://schemas.microsoft.com/office/drawing/2014/main" id="{E2EE1EA1-7775-457E-B7D7-15CAD22951F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95500" y="6286500"/>
                            <a:ext cx="2095500" cy="2095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3399601" id="그룹 35" o:spid="_x0000_s1026" style="position:absolute;left:0;text-align:left;margin-left:29.7pt;margin-top:20.6pt;width:286.85pt;height:382.5pt;z-index:251663360;mso-position-horizontal-relative:margin;mso-width-relative:margin;mso-height-relative:margin" coordsize="62865,8382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DzYG+0QQAAMYiAAAOAAAAZHJzL2Uyb0RvYy54bWzsmmuO2zYQgP8X&#10;6B0E/eeaL4misd5Az0WAoF30cQCtLNtCrAcoeb1BkNME6BXaAj1Re4kOKdtre+N2kz9xbP+wTVoi&#10;NRzONzMkdf3qsZxbD7lqi7oa2eQK21ZeZfW4qKYj+9dfEuTZVtul1Tid11U+st/lrf3q5vvvrpfN&#10;MKf1rJ6Pc2VBJ1U7XDYje9Z1zXAwaLNZXqbtVd3kFVyc1KpMO6iq6WCs0iX0Xs4HFGN3sKzVuFF1&#10;lrct/Bv1F+0b0/9kkmfdj5NJm3fWfGSDbJ35Vub7Xn8Pbq7T4VSlzazIVmKkXyBFmRYVPHTTVZR2&#10;qbVQxbOuyiJTdVtPuqusLgf1ZFJkuRkDjIbgvdHcqnrRmLFMh8tps1ETqHZPT1/cbfbDw52yivHI&#10;Zq5tVWkJc/T373/88/FPizlmRPlj96bt9Nig1I/pfZLQwIkTjhIoIY4DjoKYS5RQ5sVUJCFl7gfd&#10;mrjDTOVpB9bxerzWL3FfJv9qprVm+MBo2Aj6nlKKHUII8oPYQ5xxjPzYSVDsMkJj5uMw9j/omR0Y&#10;mde/ZhSDZTMdmkFrEzHFW9X83NwpuF//Me1reryPE1XqX5gl69GYzLuNyWhdZPAnczmV0rGtDK5x&#10;zxHCWRlVNgPLe9Yum8Wrli71XAeDTeqWHvPAmk1LELp/sBF1I05TZEP4rHQIpWc6/H9WoFW3ULm9&#10;6qR8UR9lqt4uGgTm2sA83hfzontn0IP51UJVD3dFdqf6ypM50W1r+u0vix6pMQUuk9ITEUowY4jH&#10;IUYBmBfioYudKAhY4IqDxqTHvzKmdbHXRarn6k2dvW2tqg5naTXN/bYBbwQ+0ljm7u0DXd1R5P28&#10;aJJiPtf2p8urKQPPtUf+J2a99ypRnS3KvOp6N6nyuaGwnRVNa1tqmJf3OVCvXo/JwZmhno+xpAEK&#10;HRwC5iJGvuQCCRwLjrlHQhL2mPPhos1hvOk8aooN5/yZtJ/0U1uc4xXnD6nx1wcY7lWiVdN2Ku+y&#10;mS5OQFs/gYb7NpsLRrVP2tSKboF23WKPb4qlY4B8TvnmkmZ1XekftO6kUW13m9elpQugV5DE6DV9&#10;AL/T37q+BRzSkximCNWeHyh8M4SzPcLZQTv6uuGCYSGwJDHiAkOwCihFkjsShW7AHI+IhEf8tAk/&#10;7HvPi3AItrv89jmNjuNrqE00XlfOnXC+Rzg/UsJ9EjPMYoGI60Gc4hLiVCwpigNJsZtI8D+HE0Lt&#10;ir/5GH7Y954X4WtyL5x/Tq4Oy5enlR/k6se68IP8LPAjhyGPBT7iEkoBTwKUeJKEAlZQUUROO5Jf&#10;OO/X1JxIotfLF84/h/OdHR7g3D3SeB4By0xIFzEPc8QpbDQFDhYojBLhE5h6l54454czrfOK5z3h&#10;a9ohH79k7P+56yb2Irk4UsJF4sJ+sUwQoaELkdwTyJORrsYubIsmcejh047kh3Os8yJ8O2O/cP7S&#10;3XU4VdvJ2L0j5Tz2SOz6joew4wtYmcPuus9gje5hj0Wu70PmHp0254dzrPPivI/k60OvSyTH2jD0&#10;3tPOsc/T+ZncI1weK+E0jknsEyTg6BNxB86IAhHBVpwT+hGl0iHJiefqh3Os8yJ8O5J/Pc7NqTm8&#10;LGFO/Vcvdui3MbbrUN5+/eTmXwAAAP//AwBQSwMECgAAAAAAAAAhAD6flAbuVQAA7lUAABQAAABk&#10;cnMvbWVkaWEvaW1hZ2UxLmpwZ//Y/+AAEEpGSUYAAQEBAGAAYAAA/+EAxkV4aWYAAE1NACoAAAAI&#10;AAcBMgACAAAAFAAAAGIBPgAFAAAAAgAAAHYBPwAFAAAABgAAAIYDAQAFAAAAAQAAALZREAABAAAA&#10;AQEAAABREQAEAAAAAQAAAABREgAEAAAAAQAAAAAAAAAAMjAxNzowMToxMCAxMjoyMDozNQAAAHom&#10;AAGGoAAAgIQAAYagAAD6AAABhqAAAIDoAAGGoAAAdTAAAYagAADqYAABhqAAADqYAAGGoAAAF3AA&#10;AYagAAGGoAAAsY//2wBDAAIBAQIBAQICAgICAgICAwUDAwMDAwYEBAMFBwYHBwcGBwcICQsJCAgK&#10;CAcHCg0KCgsMDAwMBwkODw0MDgsMDAz/2wBDAQICAgMDAwYDAwYMCAcIDAwMDAwMDAwMDAwMDAwM&#10;DAwMDAwMDAwMDAwMDAwMDAwMDAwMDAwMDAwMDAwMDAwMDAz/wAARCADcANw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3ae8aRdvA5zkVFawS&#10;XV6qry2eTjpzU9vbntkt646Vq6NpH2ZWlb7zDgGvxKdR6ts/sKXLFaF69vFstEkXPO0/qK+Gv2i9&#10;SeT4neZxk8Gvsy9n+1iZScKqkfWvi39o+aR/ihGoZNq5wMdq9fhybjiXr0NqNP8AdO66opwTSGEN&#10;lV2jGBzyKvaBctJqGT95cCs23bNmmW7dPWrnh5v9J4z259q+gqSbTOqNON7HoujSlVjZe369q14m&#10;85Np4A5xWDpTqoU/j16VrJOyL+OeO1ePK9zo5Ey9bSFW+73yalkZtg49OfSqUc25d26nNKxj2gqS&#10;o7d6nldzSNNFrz2jLY/HNR3DyOikjle/ao7idUtNyttc8deKzk1eRp8NuGcYwKq72J9gnqaYlYyR&#10;49PzqZ5JLeXPH3cfgax21ErMNzLuHStJblrkKrEnb0IojFt3MnFJWZDI7IVGfu8jjpUauzp/e9xR&#10;PKzSt1wBgHvioPNZS21jnJyc1SbQ400zM8TxsIGPt/nFTfAvxIdB8Qtp8gX523KT39vwp+sELHn7&#10;ykYIrmPDkfleL7d9xXa2Q2MY5r0KcVUp8sjjqU2nofUzwHVYI5kPKrg47U6bTJBDy2V6j1qv4J1V&#10;ZdKjyfmI5rUe5yGXjaD0PpXy2Jpyg2lscMfdfKZe1rY/7WCSK3Phl8Qf+ED8cWOpsqtCh8uUHsh4&#10;J+orInj3oeW6dfaqV3alE4bI6CsY01KNn1CvSjUi4y6qzPqL9rD4PL+0z+zxfWNjNi6WMXVmyn5X&#10;deQD7GvzL0mSbS5ptPu42gurNzFNGw+ZGVsEH8a/RX9i34vf2jp8vhm9d2uLEZg3fxxHt+HT6Yrw&#10;D/gpl+zQ3wz8exeO9LhVNH1twl+qj/Uz9nx6N0PuB6105HinTqSwVTq7r1/4K/E+Xyqp9TxUsBV2&#10;esWfP6Nl1O04wP0q1GjTlcKflORx0qjYzrd2/wC7LevXOKg+I/xZ0n4H+C5tY1uRRsUrbW+QJLqT&#10;sq/419GoyqSUYayeiR9hpD4tEiL4r+O9F+F3hOTVdeuhbxKT5MOf3ly2PuqP6186+Kf+CmvxI1nU&#10;l/s+TRdP0+0jFtbQmySVljXO3czcknPWvIfi/wDGPXfjt4q/tjUmWNdzCCFTmK3TsoHTOOp71g2c&#10;UCQDzJI1Y8/P1b3619zl/D9CjTTxcVOb6PVL0v18/uPlMdm1StO1D3YrZ9X/AMD+mft5psAkmaRv&#10;9VGMkkYzisCbx4L7XPscbDczbcD+EVP8YvGVr8OPBk0kkgQRxl3PrxXhP7Ivjub4j+JL7Urjdtmn&#10;KxAjomeDX4rDDzq0pVvsx/M+0w9CPI6ku2h9C3Nttgnx02n9a+Iv2llWL4sp8xPBOD2r7o1Y+RbT&#10;cH7p4zivgf8Aavvdvxgg2Ku5l6H8a9bhtuWK+TCnpRlJ90SWzLLbox78AD9a1PDkDG7J+Y46Adx1&#10;rl9KeV7ZG+XGOT0J98Vv6BeFJV2kHA7mvpq1Nq5tTlFs9C06HLL2JAx7VowwmQbQW/2s1g6fqDFg&#10;vzLkjn0+latpc5G7Pv8ASvHlGSep3RjFvQ0dgih+UgemTTldY4vlYjjGP51TutZg0SKzaaD7VdTS&#10;lzDLkQx2+w4c92LPwACMBM85FPuvE82vxRrGsMMCsAqW67V9AT6/jXTQw/tNW7HJisWqTso3NrT/&#10;AAld6pZ+afLt0XBJlPVTjBwOa6Pw58Af+EjlWSXUFht94VvKUb2/3cnp7msax1q5S43ea3kxrkli&#10;GXI4yfXFdz4I8TefMv7sLIyjBfhSx7n/AArvWFoxW1/mfJ5hm+PcW6cuX0X+dyxefsbWGN0fiK8t&#10;5WxsL26zKx/Ag1zvif8AZh8aeE7dprO1tfEFoo5axYmZR/1zbDH8M1794XSOVFV5GmUoMKh+7z0A&#10;7dfeu20VZIh5ka4G7g7cZH8zXPOME9EfIx4ozKhL3p8y7SS/SzPge1vVa8eOTfHJGSsiOCrK3dSD&#10;yD7U+bap+X8DX2b8bP2YtB+NcC3DJ/ZfiBV2xalAvzNxwJV6SL9eR2NfFvxm8H6/+z74q/snxRD5&#10;fnAm0vIm3W16nqjeo7qfmH60pYZOPun3GScU4bHvk+Gf8r/R9fz8inrUymLG7t+ArnbK5P8Awkdu&#10;cfMT1xk06/1qO8gEisMY9ay9JumHia3yzYc9/rWlCLjFn0VRpyVj6M8L372dlD1wRiunTUDNCGHY&#10;c+9c5o2nM+iRMvXGabJ4kj0yfZIwXoCCa8OolUuupw1KPvXR0RvljO7f82OBnqKy9V1rcflbjOKp&#10;38zGZGj5hk5Xmq92uW+buM/SvP5WpG0aCtc0/A3jm48DeM7HWbVm8y0lBI7OvRlP1FfcetaDov7V&#10;nwHutNl8u4sdcsyoPB2MRwR7g/qK+BYLPcOV7DHNe7/sh/tB2PwPtNTg8UalBpvhm1ikvWu7iQLH&#10;abRlgSex6j3+tc+IottTjv8Aj5fNM+a4myuVWksRQ/iQ1Xmj4Z+OcbfsgX+tW/ixnim0WYwxxYw1&#10;8f4Ng9GGDntzXw38Vvi1rHx78anVNULpHytvbj/V20fYD39T3r2v/grR+2/Z/t7ftXS654ds3tPC&#10;eh2y6Zpe9Cs1+qsS9zIvYsThQeQoGepr56hKWVosandJIcIvTc3T8q/a+HctdHDwxGJjatJar+X/&#10;ACb3fbboeJisyq4iChLRJK/m/wDJEt9dx29gkcO5mVcFF4/zisdnYn/WSA98DPNXobW6vJRbxr5l&#10;xMRuYdFHpUMFrqV5LOuk+H9R1iC3kMUlxaws8fmAAlQQCOMivoJNrY4YyitGfob+2V8ZZPGeuf2D&#10;ZzEwxkPcNnIHov41s/sIhbdJlGBiUn6V4KHkuppri4dnmuGLSFupOa92/YkXy5bja24eZkgV+P47&#10;Cqhlzox8r+bP1CNRTk2traeh9V+IGH9mSEdQpP1r4A/akHnfF+F8rk5GMdq++9Wk83THUbs7D29q&#10;+Bv2pcw/FeEjhgxz715fDFNrFP0ZnGX+zyXmirpXzwIv3doAyeOK2NFCi67MFPX1rH02T7TEv04b&#10;1rW0Q5nUbW45PFfUVnZMqmtTtNKXc6nHbjHHFaizw2Nu00zbIY+GHc57Vl2coURLtZ5GIRUUcuxO&#10;APck1N8SS/h3xncaBMiySaRJ9nuyDlfN6tj/AHfu/ga8jl5pcv8AWn/Dnd7RR9SnfanceMdXa6uz&#10;J8wCqg6KiqAo/wB0KAPoK1LO5Fq5SJi8jZwozwB6D+v8qyLR2Bbbuk3dwOa6nwf4eWW43IuyZsbc&#10;c9e+f6dK7YRjGNlsefiZM3PD0UzxM2/btAUBVyoOc4/Kuo8ORzW0gYhdrt8zNn7oz/X6nis/ToY7&#10;X93DN5nkdWzhWPt9PX602DxF9u8QRW0atdXTjbDDEm55DnjA/UnoO9HNJvQ8WtCLTbPoz4W3kI0s&#10;sV3cg7tvv/n/ADzXfeF5bjxLcGPS4/tEK8NdSHy7dGzg4b+LGP4cj3rg/hf8KLi8sbdvEjLbwRxK&#10;8WnRPmOZiOsrDG/HTYuFHfJr1618RrBGttHCoEIVI0ReIRjso4Axjrx/SqcU37x+X5pOCqNUtfPp&#10;/wAH+tzU07wnDEwN9cSXkmM4jzHD2zj+I/ia3D4b8PeMtFm0fV9C0zU9Juo3ilt5rZZFAYbWxkZU&#10;kdxz+lYsMUt64llbfuIwGO4of5A/n+tadrP5Ua/vpGQfdBbaOfYV1x020Pmaqd7t6n5Pftjfs86t&#10;+xd8Zbjw3fNNc+G9UZ7rQNQb/lvb5/1bHtJHkKR3GD0NcH4U1f7V4ns9rK2T/hX7CfGX4GeEP2qv&#10;AreG/Gmlrq1lG5ktpd5S4sJCu0Swv2YZ6Hg4wRX5E/GX4B63+x1+1pceB9Yaa4sUlW40fUXXaNSt&#10;HwVfH95fusBwGBHpW/KnBtb2Z+scJ8T/AF3lwuIf7yK/8C8/Xv8Ah5fV3haVpPDsLHncuD9MV4Z+&#10;2v4tuvhx4ZbW7MMPszBnAPBWvcPB0vneHLfHXb3rwL/gozbi8+EV9HjrHkjPJNfL5XGMsZFS2bPv&#10;K0nGMnHezOv/AGcfi9b/ABe+H1lcRyK0zRB/oe4rurk73Ut97GOR3Ffnd+xF+0hJ8NfF8Oi6hMIr&#10;G4YCFiMBMnp/n3r9CLbVo9f0mLUrXdLbtjfIgJRT7t0HNb59lbwmKcUvdeq9CcuxaxFCNR6N7+v/&#10;AATQsIWnuFRVY7sV8Tf8FLv2qpvFOov4A8NyeZo+myAatcRt8tzcDpFn0Tv7/Svf/wBs79pKP9m7&#10;4PyPZSJ/wk+uBrbTUP3ouPnmI9FB/PFfmrodrJPeTXt2xuJrhmcvJ1dzyT9ev5173COTqc/r9Ze7&#10;H4fN9/l+foePxBjuWP1Wk9Xv5Lt8/wAvUktLFdMhM0hHmd8du+KIo5IZVZlzdXGNoPPkg+vuakuF&#10;WW885lMkcJwkfZ3/APrV0Xwr8C6h8SfiBZ6Hp8JvNSvHDOD83lrwCx9h/Sv0X+9I+Kk7K0Tsvgr+&#10;znqnxVn/ALHscCbUTtnvSCFtIcjJHuRkV+jnwD+H/h34BfDe18L6PpW6209m8yTytzSynBZ2OOSa&#10;wPgL8GbX4YaHDodiBNdLGv2u8xzuPU59uwr2qwsYNKtVhtwojXnk8k9yfrX5xxLmv1qXso/Anftf&#10;zf6HfhEsPq9ZH50R2Mlw3zFvw717d+xRDJZ6ldRtu5l6EV5eI1XgAYY4z617D+yFZbdXmKnDM3Q9&#10;K8rN63+zSR+hYeikm/I+ndUgaPTpG/2D07cV+fv7W08yfFiIKv3M5GMZr9Fn08y6U7N/cPX6V+fP&#10;7W8QX4yIpIUMSCSfevH4Zq/7U/RnLT96lJeaMXRIZGgRt5Vmx0rd0QzL8u5m569s1maRKBar3wOT&#10;/iK09IvsXTH5cMemP5V9JWqPWx2U6asrnuP7GfgtfGP7RGjyXW2az8O20+uTRsOGMCgxAj0MrJ9c&#10;V5T4q1ZtX+Imu3UjOzTahPIzynGWLnJbt1r339hOzuLjwd8XPEUCqr22lW2iwSEfdeZ2kkwfUJGP&#10;zFfPHiPSf7M8S6huXdiQnbL93P8Aj7eteXhqnNi5xfSMV9+r/NHPTlzV6j7OK/C//t34HSeHrVdQ&#10;l8yEssbZAc/Ku3PXH8vX9a7DTdYKBktYUaOIjfM+doA4I2jlvoP0riPD1zcTIPtHmOpO58dGI4Cg&#10;D39T+nTr/Dej6h4p1JrO1m+wxR/6+VPm8nI4UnoZCO3QdTXZY0xC0vLY0tLstW+IOuf2HoYkjlLA&#10;XV24xHbA5+9jpnsq8k8dM19BfCj4e6P8IW3WcI1LWHCrd3c2MkEEFc9MZ5Crxx3Neb+GprTwbpEW&#10;k6PH5P3g2GzJck/ed2POw92POfu+g9O8G30enpCtxIZLlVHklBjy++0f3Qeu45Ld6mMny2W35nx+&#10;cSnNW+z27+p6BY3l1PKY5DIyMQGH3Zoh65/gX6ZP0ro9M1KHRLcxs8aR5yXH3enr3P15Pv34QeJJ&#10;LOXy5o3F5gmGCEfM/rv/ANnHO7oOfpViyvczCe4bcy/dVWyls3XgfxH/AGj26e+kWonxNbCOe+x6&#10;ZpupzTxfLiG2Y4DMOfwXt7Z/LpWnBeRzRKVVpHViCz8Mp/Hof0NcFoviWRkaTaq27HLsGyOfQevt&#10;3z9RVi/8TTa5pnlQQ3FlFIAkzjBmcZ6AZwgI6sTkZ4rqjU0PFrYJ8x6TbaoyMu5o1mxhlLZPB9K8&#10;A/4Kofs5zftIfBLRfFGjRNN4s+Gty+oQwomZL6zcAXES9ywCrIB3KEd69O0vWo9E0xEZY4VjXaAX&#10;yT3xn1Pv1qZPiF/ZzLNHJtxgEE8AGuqnJXOHC+2wuIhiqO8Xdefl6PY+P/hvIt/4UtZdw5TvXgf/&#10;AAUk8RR6V8LLiPO+aRfLSNeWdicADuTk9K+5fib8IJ/GXjxr7w7a2tna6onnXUhYRwWs44ckD+9w&#10;cKOTmtv4e/sp+GdC16z1ybT7fWtetTmLVdUi3x2LetvAeAw7Oct9K+by+jUo47mmvdi/v/4c/YMZ&#10;xdhFglWi7znH4ezfRvyfze6R+b//AATt/wCCM+pfEe50bxv8YrHUtL0W4ZbjSPCMWYdT1sDkPOet&#10;tb9MlsMw9O/7FeEvCOjeEtBtdLms9PtrG3iVItKsIljs4FGMKFxl8ccnqfSs/T2j0xpltd0lxccz&#10;3UjZlm+p9PatDw+I7jVz5jGSRSM/7PpX1GNx1TFVOeei6Lov67v8D8hxWKq13eo3/X5fn+n5L/8A&#10;ByR8GbDwH+0t8PfFml7oYfGWhSxzWvRY57aYAuqjoWSVc+pTNfn9JfrZRxquFkAGAeqYHJ/H3r9B&#10;/wDg5K+IcWv/ALWXw/8AC/nJt8L+F2u5Fzyr3dwxH0+SFT+NfnXqLPPcRxYVmAyzEZyOOtfY5Xf6&#10;lSv2f3XdvwPqsllOWHTqNt+fbp+BatbtZMTsoyvyxq33mJ46etfoF+wb+y//AMKb+H0OtX9v5nij&#10;xEgkBdfntoTyF9fevnP9iP8AZePxg+KljrmrRs2heHT9paMr8ssg+6p9fXFfpR4cstoa8ZNu4BYl&#10;/uLXicRZl7OH1eG73/Rfqz6LD0LL2kvkT6HpcOgaf5MY/eMd0j45c1MGZ+V6fWorh8ZOT16CquXz&#10;8u7Ge1fn8ryd3udCir3PhiW62thuf4ic9c17h+xzH52tTO27G4Yrxc2mPLLfdY4Fe9/smWXl6m33&#10;Q2R8oGBW+cySwzuffUItxk+yPqS5lb+znUf3D1Nfnr+13Dj4yQ/Lu5yOa/Q24jBsZPZTxX54ftql&#10;k+NVuBk9Tj868bhdp4q3kzz8P/Cl6ox7QKlsvvyPpVuzm8ly34daoWS+ZbKG+XA7dzVmWLar49xk&#10;19TVsehSu0fZP/BPdGuP2VvHDLGzLqPiQRjGQWEdom7/AND615f8e/B8cMFzPaxyNJG4ZRtPz7s4&#10;PPbgZ7n8a9u/4JRPDr/7K3ibTFZWurHxROZAP+Way28JQ/T5W/L8RzPx5vrHTPEGuaLdRtJdQ2bO&#10;Cse5nx0wv179Pw4PxlSvKnmlRRV9Vt2skeXltb/aq1N97v8ADX7rHz/8NtEvfEoaONvsrKF+03QO&#10;5YVHO0A/xNnp0Hf1Pp9nqMOlWn9l6bbK80w3LExJx6ySnrt4z6t7DmuI8Mas2labZ6bZ2+6ViRDE&#10;fmKMT8zyHqRz/wAC+gJrrrSdPDVssSN9q1C4YM7scPMw6nPZR/h+H1su7+43xEueVuh1mk3MehKo&#10;kka4vJnHnSSAFmfjGAB2HRRwBXTeEdWuNHuGjtJFZmQ+c03ztDkk5f0zn7q9DznGa830O4mGo72Z&#10;WvcHMxHFup6gD37D15yaTXfiM0Gm+Vpt1eW1pHJtKwhWuNRmxghHbO1R/E/fBwQBW+Hws6suWJ42&#10;Lpxt7y0/r+v6192sNctLSwKrK0ZJBeWVv3zkngqf7vPAHGOnerd74pNpZKX2wYyEby8tIPQLz+XI&#10;9MV8T6v+0RrnhvxTplrqWoQr4fvbxUuUvb6OaaKFWzIUUAMvAIBPByeOc11njf8Aaf0f4UeJpJvC&#10;f9qXsesJHMbU2xuI1YIQG3OyiFSCN2DjjJAr3I8K4maTpat99F09fysfM161GE3Gf+f6H1ppfiC5&#10;tLnIxDHnBY/MQT6Doufcmt2y8aw2BPzKtwnyKSflmHv/AENfn545/wCCpcngjTWm/sFZpo28qUpc&#10;+basxTJVcqJAAe+SOo5GDXYfsXftM+Pv2rPFlxqV1oraT8P54ZYEviyzn7arLthtcAPOSjbXBBCk&#10;BiyjIrOpw/i6FN1a1opef5d3279NTz631WpZN7+R9kSeL/7Xuns1jkurqRd0EcYJIIOMH0UHueB+&#10;Rre8NeErjxG8cmolbraoDRRybbUHP8b8GQjuFwPc1c8B/DdfD2nR/bIEt4Gwxtll8yaY44aaQfeb&#10;gfKPlFdNdotxBGm0LGCdsY4RcmvDlVnJ2jov6/r9TxcVWpR92mS2lrZ6dIrKy30yDauOIoR0+UDg&#10;fhWnDLcaiqPMNuwYRR91fwqvptlDBANqfd7KKw/jD+0L4J/Z/s1k8WeILHS5GXdHaFvNu5x/sRLl&#10;iPcgD3raKS3PHUalWShTTb+/8jd8X+IIfAPhK41SZdzqQkMf8U8rcKo+p/QGvMPhH8UNYuPiNDYe&#10;dFOt9M015dSN+7QjkpF/eVACXfoAMDvXzR+0h/wUL1j9obXrPQ/hvoN8sK7lt57mPfKSwwXEQ4DE&#10;cAscAZ4Oa5T9pf4xQ/sBfsheIrPUNfj1j45/EyxbR7a2e8ElxodlMm2a4ZR9zEZKpwu5n4yFJrSn&#10;h51qkYR0b0S6+vot2fS0soeGwbeIS557Ld+Xoluz4R/bd/aEP7Wn7YHj7x1K0n2S/wBRa20vnK/Y&#10;rfMMCj6ogb6ua4HwD4ZvPGvjCxsreNvOvnEQVU+YD7o/E1iabp8llbw2sbNtGA3PQYPH5V9Y/wDB&#10;NL4Xp4y8aah40vIjJa6G/kWpdc+ZMR1/D+tfodapTwuHcl8MFZfkl8z0sJRty01t+R9Zfs2/BC1+&#10;DPw30vwzB+8aFBNeSnlnc84J/SvW2kSHbGu3C9hVTQtMa2sRJIP31x8xz6dhT7hNkmfxr8sxVada&#10;q5y1bdz2pyW0dkKx+b26mmAA/wBOKhaVs/zBqJ5GZuua45RfUUW7nxpqlsMcrhQeOMD8a9n/AGSr&#10;vz9VZN25t45rxvVJPMjz+AGetej/ALGl43/CVXS4+7JgA1pm1Nyw7PvqNS0JLuj7DlBNrJz/AA8/&#10;lX57/ttgR/Ga1zjMgPv61+hy4Nk2emz+lfnj+3VGy/GKyIyvynJNeRwxG2N+T/I83D/wZ/L8zndM&#10;kzCMluRyQKuL/pMu37yse/f6flVHRbVjZqu78u/FamlxM10ucHA5NfV1o6s9Gi9Ln0n/AMEqviKP&#10;BHxz8ReD7q4S3t/G1kkunhjhXvrfJCg+rQtIB6lQOter/tWeF4fCOu+IvEy+c/2WFVu4TET5jNgp&#10;jHO0sQOOMtnHy8/Futm48Piz1bT5Wt7/AEuaO8tp4jhopI2DBgfYiv0A/wCCh3jPSfDfww8PTSSm&#10;S+8TzwXduEb5fljDtK3rGC4IHTdt9K+VzCjbGU8RHeXuteltfu/zPCxdOdHMIOn/AMvbp/8Abtr/&#10;AIfkfIukQDwrby3EqedrV8+BGflAJ525HRV5GRxxjFWLK5m888+dfMMyO3yoOMH6BRz/APXrJ0q6&#10;ke8bbJ52Vwkkg+WzjA+8x7k8/kPSsH40/GTTvgzpdndXTXepfa52ti8AHmSSFCUUAcAFgOuQenWv&#10;ssLhlVnyNu77K/6rQ669TkjzvZd3Y0viJ8bNF8FWd/ol7cbbiW0Z4Li1k8xZnP8AeOBt5GOCcDGc&#10;V4B8T/2iPEHjHXYLWzjNq10TBpmjW0vlsA2cec6/NjABwpUY6kDg8Rrfx1uNS+JX2fUJl1C3a6Hm&#10;+e37uB88Lj7oCnAPGBgmsuGX/hDfiO3iKaSRmmiY3EqJloFklWGX6sqvkYx1GK/RMpyelhlzby/X&#10;y/r0PiMyzOdZ8sX7v9f1oR/DjxPZ3PinUPFfiBY9Q07SZdkcUabV1G5JAQD/AGQWLknJIUetegeH&#10;/HWp6zDcay2pzXeu6ndW1np2h2sm2OHe5EMCnp5rlASzcRqC3LY2+U/FXw3d/BjWWsVML6DbtFJZ&#10;zIVkivUZBJHKwzneykH5gOABXsn7KvwI8YeP9Ls9Yt9HtdPa6k/tfTF+yiNVhjieL7XJk/LGNzBP&#10;4nLfL6160cRTpO1Z2W2v9f0jx60HUhenq7X+X9f5G7+yz+xZJ+0xLDceJN19Yt4huJ7XS9KcxHVh&#10;AohBzj93Z7vMzMx3MF4BLZH6j/Dv4N6f8GdGsxDBZjVIbb7FGbWMRWmlwdoLaPoiep+8x5Yk1zP7&#10;M3wsX4ceHZtUhlsWutVt45bi7ii2FogAEUc4C7VGFGAOe9dQ/ix9buruZn2QWwyXI4Hp+favzXiD&#10;MJ4vFSjf3I6JdNN/+Her9NDzo1HyctP5vq79PJeS33fS3RL4la0At13NtGT3YZ71rnUYdJsWuLuU&#10;RQwxtI7YLYUcngcnj2rnPAOky+ILj7RJm3hkA37hmRuentXfWXhRFEyrDv3Aqx6kj618/dJXT1Il&#10;g3zctTRfifD/AMTf+Coer/EjxNc+H/hvZt4f02OWS2/tvUkxe3kiY2+RCflijk+dVkfLblAwpIrN&#10;8DfA7Qf2hLlNa8RXWpahrXEN7m5JNyyAAF3+8SQQevQ14D+38h/Zi+PuoJbQtbaTqt2GkCoN9sXO&#10;RLG2OGUgnHRhwexHpXh39oXWPA/7IPiTxzo92umarHaGGW9t41ylxu8otHkHazNtbOOAeK+gq4VV&#10;stVTCaSlbXre9rX/AMvuPq8PgY4DFqFP4Wt+6aurv+tj0L9p39qDwB/wTY8CTWej2ulXfxIubcDS&#10;dBiXebLeCFurxuqxjgiMkPIcYwpJr8tPFXi/Wvit4w1bxX4ov5tY8Qa1cNd317ORulkbGSemABgB&#10;RgKAABisn+0L7xf4lutS1i9uNS1K8lae4u7iUyy3Eh6u7NyxPvmrPidfsVltXAkuBmvcynKo4GHK&#10;3zTfxSf5Ly/P8oqN1JurLd7FfQoZZ75vs8YkuJ3EUaEbgCTX6n/si/Ca3+Hvw00Hw/CsfmQxLd35&#10;Ufekbk5/Hj8K+Ev2H/hh/wALB+KqzzRN/Z+hp9qmJ+6WHb8x+lfpV8ELZdF02aa62pdai/mDdxhR&#10;90V5vE2LtSVGL13f6fctS6L5Lz67HbXMKlcd+gFZ13FsJ4+laMrCM57NzkHNV50BUMTuX1z1r4Wn&#10;J3BSMeWPZyecCqc2Wk4b9ela1ym/dzWRcyeXMc59a6I2bsawufGmoXGyP5QAuOh716V+xpIz+Mrz&#10;5fmDjd3rzOZYzHuZufQ16J+xjdLJ471Db/CyjHStcev9nlfy/M/Qort5/kfbcce2wYjstfn1+3Ei&#10;zfF2zWTOMHkdq/QqGPGnN6bPvD6V+fH7c8Yi+L1mzH5WU9Oea8Phi3135P8AI8vDfw5/L8zmtCRU&#10;tE2qvsTzmtjQ4ETW4XlVZYo5AzIwyjAHoR3HtWPojhdLUq27046VpaDcmTVYY41Mk0jhEjT5mck8&#10;AfX0HrX1FZ6tRPWorS72Oy1GNNQjme6DMZizPti+U55OAowB7DgV6N8SfiHN8U/hj4B0m6+0NrHg&#10;qCXRJ55ImNuYGKSQZbGPMEeVK5zhF71b+EXw4udM1KG/1SxgWa2lKGwvItwXcpXe6nIyu7cFIPKj&#10;I7V846b4o1b9lX4neJ9U+IvjHS/FyeJIJf7H03+157q3lu0lMeDDEAqyKoTZgKAXAwBmuLA4P61V&#10;cE9Y62W76WS6u1+q6anDmGOpU5U5qPMls+iumtXtaz3/AA0Ot+N3jiw+Efgf7HFbyajdahcfZreB&#10;CQXc8sS4/wBkck9AD2r401zxrfT33hvXlaSayupFvfsoHylYp2RY4wxLMRsYk57r7V6f40vPEnxJ&#10;P266M0d9qRm0vSVul2fZ1ZsXFwFXO0gMq4JyT9MV5v4qjsdRPhePSllhsvDcF/pRjI2yO1vLJMJ+&#10;4Hm88jpsx71+sZTk8cJQ55r3n0ve39ddD4PNc3liKyhB+6uqVr9/l03MXxXoq+FoV84sRfSyXaeY&#10;m2aeHG/zHHVd3ACnBwCeciul8CXr6LrxgvrVNShuIDakXLYhjlQCWQOxxt2LjBB4xz6VyHia3m1P&#10;wvp/ii1aa9iuZGtrySdml+xyqSVSQ543qQQeM4Peut8B6Ofjl4t0vwv4d+1WUuoST3eqTyL5jaXC&#10;xVrqTPJcFUjVD1LNtOMjPpe1hSTnUdrK/wAjzXeaSir30+Z6P+zN+zzpf7X3i3wf4ju7OZ9P0uw/&#10;sy50m6lZpNWuraRhHufaP9GSAxmRuvybOpr9UPhJ8ONPsPCN5awqGvG2NdTBfL+0OFKrx/DGowqI&#10;OFUD3rG/ZH/Zg034S+GFSOzNrHa2aQ+S4G6zt1O9LbPeRmy8rfxSMecKKwvjb+2b4X/ZTjvLHUL6&#10;xl8Y6u3nyWZbdFpMbf6sy/7RUgrH1IOTgYz+W5lmk8fifaK/Itl/wPz8/JI3UZOLwWE1m7a/Pq+k&#10;Uvls93p3mhaonhX4Y2dnNatHqV4EXyQMGFE+Xn3OD07H3qro9hca5eebcNthjbckIXChum4+p9+1&#10;fDPif9sz4e6xqesaovjfxdZ69JAk328lpklkZ9pjWMjagQYbaoCge9epfsu/tY+NJfsb6ncaT4s8&#10;L6gdkepwDy7iI8ZyBlWIzgjggiuPGU61RSqzTV9dbrz67n0eW8PxoQtTanU8raen+f5H3x4EaGPT&#10;02/LtGGGfSu80CWNj8v8Rz+FeK/CLxUPEksot87doPsAa5z9p39trSf2RtAV9Qexm1aZd9vbXd4L&#10;cNjOScZYj2UEmvLpylJqMVdnz+NyurKu6Udz5k/4L2/B8Xum22rQ7F3ws24jqyc/pzXy7+yd4hbx&#10;3+wV8XPD8zNcPY2sGoKpO4kI4VmAPTpEc+xrf/bJ/bik/bR8Pz2uqeIoI1t5mNrY6dZPHDwDjdJI&#10;csM+wriv+CYey51r4jaFIwms9Q8K6hC+P+WhUwOD+ABI+tfcZTTnSwE4VFZxkpLy1X+R6mOpyjSo&#10;Kdm1Gzt5PT7keE6PYtIqlo9rNkhTkL1PTPbrVHXbhbjWHn58u3GAMdSPSuhvHk0SyuDNuW4tTLbs&#10;WwcsrYzj3znPvWb4B8MN438X6TosZPn6texxIvZuckH9a+m0bu9jzLtH27/wT2+DbeF/hFaSXCld&#10;R8WXH2qYE/dgH3f06/WvrvUdDhm2rH8m0BF4+XArhPg14di0t22Jtt9MhWzgA6ZAGTXbS3pO7DE4&#10;/Ovy3NcZKtipVL/10/Cx1um+VKJWm0y+0pCyyHb2z0qpF4wmt02zxhucdcVrSai0toys3b8qzZoI&#10;rxv3iqc9/WuanUi3aSOeXOkRp4lhvpMK20t1DcVDcbpZNy/MPUCqOt6ZFHL+7dVKjIHrXK3l/eW1&#10;wyrIwUdAGrtWDc9abNqOLjH4kfLmtWn2W3ZvmUcAc13H7Bc5l+JmqL97ayY57f8A168m8VeKjcRl&#10;VkUrjftHYeldz/wTs1WW8+L2sbm3cpwe1a5hRl9SqN9l+aPvadRc9vX8j9Kbe1E2mswXPydPwr89&#10;f24NJa5+Lllu6oWAB71+iGkyY0v/ALZ88+1fn3+3RLt+LlieerHivjuHpOOL07P8jny3VTT8vzOR&#10;svDvkaTJN92GCJ55MdkjUux/BVY/hXQfsZyeJtc+Mfh3xt4c0uzt/DMJuIVv9fHlLcM9uVRooTyy&#10;h3TkEEgHleK0vhtoL3cFrdyX1jYrb/vgJ33s4A5ygB47HdgYNct+1T8aNG1GxNlHrF/NDpSIy2mk&#10;6d9i02WfGFQzMwd0UDJKr+I4r9IyfKamKcnNabXb2010Wt9rHFxFmSoQ9jB7qzST66b2tY9d/bT/&#10;AGqNB+GOoQ+H/Aeo/wDCwPiHen+0Nfsbcyra2EodXmiW46yuSSTGhOxVYM5IxXwjdpfaJ4m03UtS&#10;vLOXxj4jnklgNlItwNLjYlZWTblBKct+8ySuDjLDI7D4G/CZvEHi5vEepTXi6lay/wBppLDL9k+z&#10;JgCNyxIEcZbzDnphT1B55L9oz4s3Gv8AxF0u3+0W93H4fciW5s7SO1SSQSE7YlAH7tR8oJ4YknAB&#10;r7vJcgwuV0bU/ie7/wAl0R+f4rMsRiZKlOXMl/XTc9W/Z28HXN54iurya+ad45LCKFQcppqhXcMu&#10;88DhWLEEksSSSc1876Zf3nwv8fWaarHKRDMTd22ciaGXd5hz/thiQT14I4OT9A+Cviv4W8D+FW1i&#10;bXWso4JUKXKWjTXht8hRDJbjEczDmMSbhtH3lxzXl37VPw/vtA8VR+ILqRfs/ipft1uCd0yo6KV8&#10;98ANJxhsAAHgDaBXp42tTjyxjLXt8rnHhYznUk5L3bf8D8TzS28VXngOy1BtPu2gtr0Ik0WQ0dwg&#10;O7ZIpGHxxnI9a/Qv/gk7+yjeeG7JvFF5YWa32otbzyK4YMkhBltodufuxqyzuowNxgB6EV8dfsl/&#10;BRfjh8WLZrqze+0rw6EvrqAcreTFgtvbfWWTGR/dV6/VT43/ABy0v/gnh+zrpdxMLTVPiB4kke10&#10;a0cf8fN6+Gnu5UH/ACxiLDPr+7Tvx8PxFjqmmBp6uW/pul+r+T2PVvaPPBe9J8sV3fV/pfzfY9E+&#10;PHx8t/ghoUnhXQ2hvvG19AJXIXdHpoYcSyAk/NySiH7x5Pyjn85fi1+xdqev/EqDxDfXt5rum6p5&#10;z37SMTdQyOpImJ/jbdySfT04r2j4Ki7udQbU9WuptQ1jVpPtV7dXDbpLmVuWdj+mOgGAMAV9HeFv&#10;Blh4mtFWSP72VJBwQCP5V8ZQxjw8uan6fI+6w2R0Mtw9qvvSlZyl3fZeS6fefPf/AATf/ZQ+H3w4&#10;1PxXeeO9S8L6pYa/avpdvpDxmf7QXdGLFpFBQjAVUU5HmNljxjD0v9nuD9m7xTqmnaBC1jo99fNd&#10;QWzyGQ+WWJjyckEqp2Fh1Cr9a+tdP+EWlaM/mLaw+Zkvucfd/D1rzP4p6RHJq000cUarBEUjCj1P&#10;J/Gt8Zmc8QrTfyW2gZDh6NLGyqUm2pd+npb8T2/9hcreaFrOpMvnyabZyTCE/wDLQqDgfpX59/E7&#10;9l7X/jB+0I3jTxdrlvaX+qXbTXra5IvkWIHBRYuQ8aJgoEI564xmvvP/AIJwX/n6trmmn/lrbyDg&#10;5yCMVwX7Q/gywGpXjx2sYdZCrFVwUIPP4Gll+K+pv20NW9Dz8Vh4186r4SppdRafbR/18j8x/wBu&#10;K00HVPj7r2p+B1t/+Efk8uNpoF228r7SCV6DJwScV1n/AAS807f8dfsjcSa9oms2wCnhs2kZXn65&#10;roP2zvBFh4b+HMkkEMUStOAoAxkkGud/4Jtaivhv9rz4fxyELDcRaihIP/Tvzj/vk/lX1eBxPtsF&#10;Nvs19yuc+dYN4eahHov+AeS/HGOPTL+GHZtM2biVVH3WJOR+Yr0j/gnz8O21742y61cwFrPw7bmS&#10;J2AwJmAAAHrg5rz39qSBtL/aB8TaXIAraVqMi/3vk82SRT9CrJ+dfV3/AATZ+HElv8Ire+mVjJ4m&#10;1FrpyR/yzTgfyP510ZlilSwbkn8St9//AADyqcW537an1f4fg/snw/BGy/M48xhjHLUsTGYybWUe&#10;WNxzxUmov8zc8A7etUZ5dqdcnOK/NeXmbkzo53YsTXPlR7i3y9fpWTqXiJbc/f8AungAVBquqtFC&#10;T/Dit/4H/B6T4s6v9uvN0ej27YP/AE3Ppn0rb3KEXWrOyRjWqrl1OZ03w5rnj+98rTbaSRc/NK2Q&#10;g/H/AArvdI/ZLu7yyWS+1JkuGPzKgAUV77aeGbLw7ZJb6fbxxRqoACrVqDw/PMm7y+teLU4kr1Hy&#10;4dWX3s8mpUW7dj8KdbLRQysSxYDIPp+Nen/8Ey9VW9+MGtLuyyhMfQ15t4hb7bazbl7emMZ/z0r2&#10;v/gmp8N47Hxrquqq3/HwUII9v/r1+gZpUi8BUjbWy/NH6FhYONZSb0s/yP0a0+SQ2QHzbfL4x64r&#10;4G/bqultPjHozTKzQ+Z+9C8EruGce+M198aHL50W3n7mPavhb9ui+k0P4uaXcQxwG4EjbJJYhJ5f&#10;uobjPvXwHD8User7Wf5HVg9IVPl+ZQ1mz0rwp8MfEF9uk1bybGaeGLzGtbcpz5aOxxKxYYBC7e4B&#10;JNeU+MNaWXwLbXH2XTb7WbpVeSFLcW+mQOQHSBY+uIs7pNxy7Y3EKuDvfFPVJh8C9Y1W6a6uYFki&#10;F5OqF5V3NhefdsevAPHFcL4k1+z1eTSRqFrcWfhbwu5fWLgEldTLOSlpGOCZJcAN12qrMTwK/d+G&#10;403Q5oqyb1/4P9dj4nibnhVXNJtpfh2Xr8rnYfCbwfBFceKRf6pcanNqWkRXF5Az8SukbXEjkYOC&#10;IUG1ABhZgMcV8ufEWMaTrmrW9u0l3d2d00UkrqVMqLkLJz2KlT+Ir6m+AOprY+NdQ17VM3On3GoC&#10;8vlRsJta2miulAzuCCIoAD1+WvNvjL8DpfDvx18LeH7ryo9L8QWVrZtqOC0AmjkNq00gHLYjWJyp&#10;I5Oe1e9mTUaanbRI+RwEn9YdJv4rffsct8NfghP8UvCVjBa3HmXV0ZJr5UACW9ohV/NdicEKVOBg&#10;HJOQcivU/wBtX4g+CB8L7XwrFef8JNJNoNvqujTxxPDd6NqW9IJLd1YDMMsY3BeRkAg9K87+E9zr&#10;3w28f6p4YmvNQ1a48JS3UGg2umXrQxavfbGRXGPvxqAHYn5SFCH72R6h+zf+xlr3w1+N/gz4ieOU&#10;TULM37T2mlgFrvUroKdpWMj/AFcbOrccZ2gV8bi7RksRVn7q96KW7fRfOyX4O/T6WNROn7KnD3tn&#10;6/Pr8/1PdP8AglN8HNF+B/w0/wCEw8Z3EOj6X4dtJPE+vTTH5orgxn7PBj7zSRQqW2DncxGK+U/j&#10;t+1Jqv7cf7T+u+PLiCSx0nTpLa20LTnfI02xEjBEP/TRzl3I6u57AV7l/wAFVf2p4ZPFV78JfAtp&#10;aaHHIgi8Y6lEqyPLcFQwshIgz+7ztlI/j+XOFNfMf7MXhz7SviqF1YeTa2hK92xOOlebh6M1Rq4+&#10;svemrryTa/PZeXqa4CMK2MpVOisku2u/q3d+lj7j+E9/9o0e1k+ViQDXvXgLxEthGkisy9zg8E18&#10;+fDuNrHSreP+FVABC9a9c8N6gEgVjuzjoeK/PZSuz9ixuHU6NmevX/ixb6x37mXg4J7CvDPHfiVp&#10;9cureJyzFM7R1A9a9DspjcWjK275l5z3ryz4jeB9WiutQn0a6WxvL6NI0uvJWdrcjuEb5W/Gko6n&#10;j5bRhSqOP3Hrf/BPXxO2l/Fq3jcsvnN5JH97dxz7c1pftQW50P4h+IrEsD9kvJBz6HkcfQiuR/ZZ&#10;+FHj7w98T11a8ls/s9isU80sqeRJPGwyCsa5GTjqMUz9obxg+seKNZ1S8m3S3krSzO38OBj8go/S&#10;uuMpcqieTiKVOpnbxFOSa5Enbo76fhc+Ef8Agop4zSKPR9Fjb95cStM65/hAwf8AD8a4j9ljVk8G&#10;ftd/CGQt+7+2zwSb/u/vgy8/XfXC/Gzx5J8ZPjNf6mrO1qrtDZoeiQJnaf8AgXLH61N4gu5vAXxH&#10;8N6spJbQb+3nDZ+6EuFz+gb8q/RMLg3Qw1PDv4pKV/WSt+Fz5/HY1YvEVaq+FWS9F/md5/wUH8KT&#10;6T+19qcMMLef4ksbIxnHyzSkeWSB7eWK+/P2b/BEPw88Gafp8carHpWnxWi5XoxUbj9fevC/2pPh&#10;ZF8Tv28/h/dKGe1tVlvJSo+UJGRLHn2O4j619P6RGLbSC33fOcv+HQfyr5PPMZz0aFCO/Ld/kvwT&#10;OOjFqlKcurX+Y+7lWUMB8pJPBrHvAy7sE/4Vcmfa7bsZPNZ17cMqdeOxrxqMWkTNmda6Rc+M/ENn&#10;pNqD511Ls4P3Vzyfyr6+8F+D4fBXhqz0qzjCrCgU4HU14T+yN4dTVvHuoao67ls0CISOhPJr6m0H&#10;Sg+bh/8AgPtXzHEWJlVxEcJDaOr9WcGLqqEbsk0jw9Haxq1xy7DgelWntJGb+EDtxV2C3WUbmyW7&#10;U42zSnIG0ds0YOgoqyPlq1eUpXkfzkp4j/tFJ9pKrg/jX11/wTXSRYZ0C+XGCrLkdc18LQa6bZGX&#10;u/yqAMnrivvb9hNLjwxffZ7lNv7iI5B/iIr9Sz6mqWHkj9YwdZ1bWPujQbRoUJbPK/nXwv8At1+H&#10;7rxV8aNHsLFN0kjyO7E4SKNRuaR2/hVRkkn09a+8tIdTYKc8tHz+VfCX7e+u3j/EvR9BtZE02z8Q&#10;XMVrfTJy0ybwAGY9EBO4qOCQM18DwzTU8em33076HXhakuWenT7tTzL486n5H7PC/Y7eabRpdThs&#10;7EFxHJqLgsZJTnpuKqMn7q8Doa8R+JXim38d6wptm+1eH7G0ht7a2hDLHHIMea6qefMLlsnkthe1&#10;e0fGXxHp+p+PPDHhqWOS38O2N8FuhIMrBZwcZJ/vuQzEjj5gO9fOPg7WrezXWdcmt2Pn6jGiRRcL&#10;AgLTPsH+z+7GO4BFfvGR03GgoPu3+Nv+GPiM+rKpiLrol+P69z1vQPBmqeH/AA1pusWxmlt9VsGl&#10;8uMfvnSQFCyDpuXp/wABX1Ndjrnittb+DkdvfQ2MHiiGwnt/DlzM5jtNQkcpD5oHLqwDL8r/AHZV&#10;z0Brs/HfwnuLEeH7HTLpYJPB/haFImQiaG5DR+Y6Mp/iSV0Oe6ScdCap/DGw0Xw9run+INShuPtj&#10;38NlfaetwJ47GdsqpR2BwcNuBzxt2tzyPexFOPsmnt8/lt3Pk6GJ9pKM47+X3/keq/sU/sAaf8Nv&#10;CF58TvEmveRdeHUnXW7yaIXSyAxguLdgeM5C4wCx5HWvN/2x/wBqy/8ADyx/EC3j/s/XNREmmeBL&#10;A7SdNgj4l1JuxKFiFPRp2yMiKvobxl4j0TwZ+yRL4y8XXd9a+CrrVrjVL6yhco+vzxhY7KyXJxnc&#10;ZCdoIx87HCV+Ynxl+L+pftBfEi+8Qa0yRyTRLb2tpAoSDTrVOIreIDACID+JJY8k1+Y4KnVxmJlP&#10;ErSno+1/5V38+ydup9ZW5I1JezlzczaTta0Vo++raerb931OUWGKPUtPaGa4uGuoI7qaeYktJKxz&#10;JuOST827k8nNekfBC9GhfFHxJCrN5N1p0ZQE/eDOpX9T+lea6Kkcb2pMjKsaAJk9Qedv+FdZ4b1a&#10;HTfE0EzMyLNbLAT0BKOD+WP5V7OKpycXF9Uzuw9SKacVtY+2fhJry674Vt7jd96MMefpXp+kXBvb&#10;VRHywHy57/Svk39n/wCKHl6QtlJJulicr97k4ODx+FfRfgPxC0qRyozd+Mj0r8txeFnSrSg+5+uY&#10;fFRr0FOPY29U+Oth4Q1xtPvpLqGSEgec1u5hJIzgOBg1Zj/aB8O6bKs1011cKTuUR2zkHn1xTPEd&#10;mNbRWVSJgMHaOtT+BYPEfhe887T9M+1x4wchTtAPo2QKypxu7SujOWHw0oOU3aXa9l957H/w3v4Z&#10;htLOaPQdcM2oW8dlshiLpGqDIfIXgnpgkCvi/wD4KC/tASaB8G5IIVlstU8YySQW0EhxNFbZ/eOw&#10;HTK4X/gVfRvjj4i6onhP7d4qmgtdP0ZJLsRKqhYEVcszsoHQDgV+W37R/wAYbz47fGu71iZZFt1R&#10;IbK3ZuLeLbkLj1LEk+/4V9VkOBjXxKlvGKu/0X+fkfC5pDDZfSlHDR5ZT00k5aa9XbZeW/cwPAlm&#10;r66rfeWMCNvckgYH1OBWn8a7drmwunjLSSKouSu3GFaQrn16np71F8ONM8vxzpdmsjSGS7EhznDf&#10;IzYI/D8K6Xxvpn2nS7z5eJdKTcwzjIZG/nk8e1fWYiv/ALTFv+tTwsLR5aD5T74+Hlp/wmF74d8T&#10;Ll0m8M2IR25+Zol3AfqOa9YkXyrOFdvRBx6V53+ytEt1+zB8P7nb/rtHgiBHqrOv6YNekTLkqGCj&#10;j/CvzLHX+u1F2dl8i6lVKjCPr+ZjzfOCrdScVl6lKVtmI/h5zmt3UIF27sqc9x2rmvEd79nsJN2O&#10;B61tTi2tDh9qr6nu37C2jtqXhzUJtuftFyw3eoFfTAtFgRY/4V4+prxX/gnJYrffBOS62/M11Kuf&#10;o1e+JaKoLSHHcV8di6N8ZUk+7/DQ8HNMTeryrp/kVbG1z/QelTCHA/h/E1DcXUp+WGPavTce9V9s&#10;x6zJWscSoK0UeOqTk7tn8v8AbagNNvbVmVlVWDYb+LBH/wCriv0Q/Yz1+HxDqUbGRftEscUjIBwo&#10;wa8d+PP7Ba22m/2hoPmy2a/wt82wZ5waZ+wt4m1DQP2g5tDZ1CRoilcfwg8V+s8ScuIwrlDeKbfp&#10;dH6dw7WjKb5XdS0+ep+puk3Ci2jU/L+7GPfivhv9tLwJq3xP+OmmWOh2omXT0kv9QupnEVrplsnL&#10;zzyH5Y0X1PJJAGSQK+1tJYlId/mBdozjrj2r5b/bL0O58XXZtrrULrw38NrKcvrUlpxNqdyI3kiR&#10;26ySKqsUX7qH5gM81+e8M019fTb7/l/WnV6eZ6NWtOjQqOG9lr8/xfkfF/xA8S3cXxS8Rw30ytbt&#10;oontlhJcyQzxjyXY46r5iyEdsqO1eT65dL4c0COCNVZluZLwxsvyhmi2EfQlDx6GrGiePLjx78dL&#10;i8EVnpcfiJ2s1tWm8uGxgZQqRq78AoqKAW6leetegWnwnuLCw8VReIo4rbTftsMej30siM18qsUM&#10;iBGPy+U25j0HA68V+/YdOCXkkfAVJqcuaW7Z7Z461/Uvhb4t8P8AiqG8aTwrrOlWzzW0hVkWQxoG&#10;QjhgVjdM4/hB6ivTvhppmha541ZbdY4Z9QuEtLsgbrZ5VjMqGNgdrlo5D8g5YKehArwL4d+O7jxx&#10;8On8I+KYPMjubua30mS9hYx6pZw87pNrK8XlKpUTg7cMQcgGuv034hW3jbXtN0nQZobHT/C8CR2S&#10;WLMsV1chAZZFkbnfwqxlhgopIzyD63u1IOlLZnztqtGUZU9JR69PK/8AX5WON/a88OeKrL4MaHam&#10;8tNe8HeF7y4gJspfOOi3LlFY3HRkZ0jQDeOMMATuzXz7oNqL2y1S4Vk8u3tjIeclR1GPyr708QRz&#10;fCvR/EV1GkNz4g8dfZ7G0husta6mwHmCwkjPyM8vzqoc/eLKCAVx8c/FbwtZ+A7TULzRlZfDvimz&#10;N3paNnda/vQsto5f5t8DqyHdg4KEjmvn8RR9nF04Lr+bTf8AX/BPcyvEe0qc0rWs322Xb7/uZwNx&#10;Ci28SbuWtY5F9jjP8v51c0q5+1hQW/eQ5ILHr0yfbg0eJoJIWs3VVGLK1J55P7oZ5/SmwWjWOpQ7&#10;drRy/MoA5Psf8+lcsoqUbnsRqOLsdHpjXcpkXS7rydStJPtEW0/6xSoDD3yR0r6T/Z98feM4tOjW&#10;88L6pdeZg+ZEVCAevzEH8K+d/BOnPo3xD0hmVWjvkPLDqOh/Iqa+3/Ct0zaXCu3yUjAIPYf418Xn&#10;zhFpOKd9mfccPyqOMrStbp0O/wDAHiW4uJI1uNJvLWUN0mUZB6c4NeyaTqkaWUjR2rRzFhuiQgbv&#10;fr3rxvQWkhhWbbt2jJBPOa6jwpHPruoIWkbYG5+lfLzlE9DGU5SjzSZ5Z/wUmXxFqH7PGuw6XoOs&#10;/Zr+WC2neCzeRVg3hpASoOFIGCa/OaztYjrS3DYUzS5fpwCf0wOK/oH+Gl5DpWjRxrtZX4YZ4/8A&#10;1V5p+0h/wS++E37WNrcXcmlL4V8SXALJrGjRpDIX7GWLHly++QD719FkPEOGwsHQrRau99+iW3y8&#10;z8wzXHVatdNr3Y/ofjP8EEF58V9NaRg/ktKeR1Zlb/8AV9AK7XXdJV4i0jYCpBGQBncvH8zzW/8A&#10;Gb9ivxz/AME+f2grOx8XRw33h/WJvL0bXLSH/RL7LDKnPMcgHVG57jI5rj77xci6XPMHQxwwrvJ5&#10;xtyf1xX0WJUak1UpO8WlZr1PVy3FKrTuvM+4/wBn7xTb/Dz9jr4Zm+/1i6arBQeW/eTH9Aa7S1+K&#10;um6yVZbhY1YdCeua5LwJ4PXUvg94Hs5lXbpnh+0O0j5d0kYYn9T+dZev/CuNfM+ys1uo+7g8Cvi6&#10;ihUxE5vdyl+bCVGm42k7O35np0mrR3NqzRSpIueCDnFcX4z1RbWwm3N2/OvL9UtvEfhOQ/Z7hpEz&#10;93JFZuueNvEUnw5utUmVZGik8pYWX5mOcfrXVTowjZt6N2+bOOWBqSdqep+pX7DXhr/hCf2X9DWZ&#10;fLuL5GuenJ8wlh+hFemG+jgjZnbJxXF/BOG8n+D/AIVS4j+zsumwl4/7h8scV4r/AMFDf28tD/ZB&#10;8DxwzrNeeJNWUrpllbjc1w/QZ9FBxk+lfm8fb4vFuNJXlKTsvnc8P6k6tdx6318jof2p/wDgoR8O&#10;/wBlbS2m8Ta4q3TgmCyt182ecjsqj+Z4r4j8U/8ABwvqF7rEknh34ZzXGldIpLy72SvgnkhVIH51&#10;8g/EK18U/tH/ABIbxD41vPtmqXHzfZETbBaJn7qj+tbMPh62tk8kW64h+TCZULiv0DB8NZfRgvrN&#10;6k3vq1FelrN+tz6jDZPCK0X36v8Ay/C59R/8E8Pi7/w0/wDC+5/tJd1xZ/JcJjCljzx7YxXknhTw&#10;5b+Bv+Cll5pMahBPZpcBFHEfJJH9ag/4IX648194ms3kJVWjYDv0I/KtfxtpzaL/AMFZ7WQ8Jf6a&#10;OM88Fh/Svps6pqCrRW3I3+p4/DsnDNvZx2dnY/RTTIFaxg4P+q49+K+M/wDgpv45u9I/Z51rSbW4&#10;jT7Lcz3U0EtuJMi4hWBZEPUOGQgPwELKc/NivtDTrtYLW33K/wDqwBhc9q+Df+CsF/dDwGIY2WCx&#10;n1SJ7yTaN7oiswjHfG4K3oMc1+dcHqUs2ppLR3PrcZZ4Sr3VrfefAXhi+fTLa4vJmRpIAY4VKBmk&#10;kYgHJPOANxJ+g711Pw8sY9V8K+KL+Yn7H4as7ZbZVHliBpbpY+vcgMcZ61w8Ky6tcQ28Plwx5WKN&#10;XcKoyeCzH1PJNem6XqdjYfszeKtBsP8ASby8uLS41K9myv2hlLMI4lH/ACyToCeXLE4AAr97hbVs&#10;+JqSkkrFL4Za1eDxxJG1zPeata3Fxpl4l1J5n2/TZVCPGrHoVzkqpBKsSOleifCzSprTS7i8s5Fv&#10;LSKHE0LsI51iHTnoZYm6f3uD3xXhevXUgsrc7vNuLkF7t2GCrHaCpPYhQhz65r0z4UfEKH4dRBda&#10;aT+xb+W609WEfmSZAxG4GeivJjv0x3FdmFqdGc2Ip6OUT7J0k6f8YfhRfXGrecui6TbyXSTxguFu&#10;bRUkWUqBuWTKblK8rz6185/tA3E3xr/Yi1T4pXVulpfW/iuyhnQtH5L3c0dyl28QUD5Z1SynwR97&#10;eeQa918A+X8D/gLJDqeoNdzN5sjXtugZYY7hBmYxH7yohOU+9iTA5IrzD416V4N1n9m0eA/h3N4e&#10;8Rafrl3N4gk8rX/sb6VeymMQNFaSndOBCpiT5wu6RzjjjnxsYqd77Nfnr96PLwspJ2gtG9PTr/X4&#10;HzB4jeX+xLG48tU8yCKLIA6iJCRn6MD+NPa/Nre6VIpVmjjR3UJk43NkV0PxA8Fa7oOnBtY0u90+&#10;1jYiBpUMaTAL5eUPR/8AVDlcjApvwT8Cf8LB+IVlayBmht5UjLqvO3qR+GP1rwamIVOg51OibPuK&#10;OG9tWjCnrdpHoHxU8Nx+HPB3w5uEj/06C8SK4AH3RKM4Pt/Pmvq7wPYrc2cFxNtaRiGjjAwifLzj&#10;3PrXjf7Snh23s4PBmmW8PE+srNuz8zeXGzZJP4CvevA9l5Gk2cbLhljCr7cV+b4/Fynh6cnu3L7m&#10;/wDO5+lYHCwp4iolslH77f8AAOktR5ibhgbuoI5rsvB1x9hZVwq5H5elcO5+zXHzMeuAR3rotAvv&#10;3y4yOMceleD7Rs2xlG8LdD2rwdrbMigN909c16v4I1Nn2fNuPvXgnhHU9k0a/wAPp617F4AvxIsb&#10;bt3TGepqfZ3Z+Y51R5G2dh8aPgD4c/am+D+reC/FVr5un6pHmOZR++sZ1GY7iI/wyI2CCOvIPBNf&#10;zz/tAfDnxB+zT8XvF3wx8QMzaxpOpyacW28XSvsEMyf7Lo6sPTNf0f8Ah++ztx6DvX5gf8F8v2Z4&#10;779sD4E/EKztV8nxVfxeH9XZV+/NbSrNCW9zEZF+kdfaZBivZT9lP4Wm/RpX/FL8j5vKcQ4Yl0uk&#10;tPn/AMN+h3enWR0y3a3VdsdnHFZqPRY41Uf596rXjBfvbsHJ+nNXmuT9iWT+KZmLnrz1/wA/SsnU&#10;ZvtO8c9K8LDyk3dn01drndjA8RRxNEz5Hbr2rovgj8ALr4syWYgsWfTo76N5nk4VlVwTj8q43XBJ&#10;cTrCn3mwoB7E96/SH4R+B9P8G/Dvw3pttbrFIttGWZRgs20ZJ/GuLiLGOnRjTju3cxji3hY+2S1e&#10;i/Ns6K9eHwzoG5isUNvD1PAUAV+Mf7XXjuT9on9pq+12dftFloskljpQJyoGfmk/nX6V/wDBRX4z&#10;t4C+FlxpFjMI9S1hWiQg8quOTX5f+FNMSz1qaSVlaONSckfz+tcPC8VCdTEvorL9f8vvPQ4bytug&#10;8TU+1t6L/gkD2sPhK02+X52oXwCDgfIvr9adYaTHZwbMF2zliCetNS7XV9ZutQkYFIztTH3Qe2Pw&#10;/WsfUvGd1a3JS1t3Ma55A3ZOTmv0DCUXPWR6ONxHs/diYv8AwRf11tN+PmrWcX3Li0DBQfmYhu3r&#10;XuX7QGkf2X/wUc8Mag6uktxZmMhvQE15r/wTR+BEnwu/aPsdUine6hmt3t5dowqlscr+VfRX7cfh&#10;FbD9qn4datGBsJljZu5JCn8uK7s8xEKnPKGzg1+DPjMrj7HPKUZdbH1ZoNx5un2+3+4M/lXxB/wV&#10;O0a31/wSkEm77Zb6kZ12jkobdyMfR0AP1r7b8GQ+Zptn6Moz7cV8Nf8ABTrW5dNu/EUsci/8S21t&#10;hFE3I3yGQufZipAH0r864Pv/AGvBR8/6+8+xxMo+wrX/AK1Pz40G4s7Wyku7yGS8mkctDHnZAfcn&#10;qwGegwPU44ra0iG4ksZI5GjW41C5XCsMR47cdsDnntiuftIYbJYZGIuGgwi27AhQAP4j35ycDrW1&#10;YX+dWjEzN5gmaRQRzIzqoA9OODjpiv3w+Hlco621rb28ltmSaS1ulZEcfM0nKsGPdSdpz7e9epfD&#10;rwnd+LW1K10mxj1BfDcLXVjLOrFdQIkBukAHXeN3Q7h5cbKM15p4uha3nW6WONtzNCZsfutwPzA+&#10;p5B9ga7H4OfEfXvhL4stb+zW6ula6jhn0x5SrKyoFj2noGC5C4HzKR1PI3w87S94wxEW4PkPYLP9&#10;qa0ufDVnNoMNxY6ppup28LWGpTRzm/gnOz5GCBJFAAUnapA2nkDjz/8Aay8JeD/Auq+Grjw7Je/a&#10;bm3mvZ9OmjVYdMjSSRY4lOTvYSvKVYEqEC4z29w8U6d4N8VWc3ivw7Na6bb3iSXmovHAUutL27WE&#10;4XGI1VuS8PVuwLGviXU9WmZIxcSNdeSSfMdiTwSRgnt1OPU1njpt+67PzMctpwvzxbVt0+/Z+htv&#10;45vYLFdLhupmhuolheHcSkhBJHB4G1jxjHU+pr6S/Y0+HzaRpEd/cIyys5OWHJY9f8K+dfgZ4AuP&#10;G3iiCRlfyIyCMr94k/4cmvq/4i/E6z+BXhK10iyVb7xHeL5WnadGNzu5/wCWjgcqgJ5J69K+B4hx&#10;DdsFQ1lLf/gn6Vw7howvjKukVsX/ABBP/wALS/aV03SocSW/he1LzkYKrLJgkfUIP/HhX0Xotkvl&#10;qNrdeSK8X/ZP+Ec/w88JyXmsSG78Qay7Xd/KxyxkfkjP5D8K9qtQbYYBx/F9a+JzCtBzVGm7xgrJ&#10;931fze3kfYYKnPkdSas5u9uy6L7gv7Y4LfLhTxjjNWtClxNyy9e3GKJoFaJcdlz9RVO3ja3uTj73&#10;X2ry+ZpnVUXNFo9E8M6i0TpwDgYGfSvW/hxrPluilvmbFeDeG9U5j3fL1zz0r0zwLrRjljZmbrhc&#10;dzVKd2fD55g+aLPpPwnd/aIlw3A9K86/b7+Ddn8Xf2fxd3SgTeB9Tt/E9tJ/zzMG5Zfzhkkz9K6b&#10;wDrQmgjAZTXc3Om23inw/faXfL5lnqlvJZzqejJIpRv0Y17kHendH5d7R4fExqL7LT+5n5OaP+2D&#10;4f1S/a1kby4kkcRvnbuUEgH8ua7jTvHug+IYt9tqEBZx0LDNfOPiT4NQ+FPFOueGb6PbqHhm/n06&#10;QsPmPlOyq34jB/GvJfiT4X1nwwkk2j6hdQsucKGP/wBevYo4GlOSjB2Pta2Hg488Gfelj4UGoLNe&#10;b/3UYD7xyB+NfXX7FvxP1r4pwzf2h5UllocYjinUf60+/wCFfnl/wRZ8Qa38cPHniLRPGN7cTWOi&#10;2iz21sy/8fbEkfN3IXA47k190+JPjl4b/Ys/Zx8Q6xrk0Om3tw0skdmrBpnc5CIAOScY+lfA8VKU&#10;Md9Ta5pq1reeqS7mM4qeF+rxjeTtZ9r6N/cteh83f8FOPjPa3PxekhFyvl6fF5IGc7nJ5xXyBquq&#10;XGpXi6bbyNHdXuJZ3XjyY/6cCuN8VfF/VPjd8RrjxDeG4ZruZza2obPJPBI9q6y5uI/BOjLFK3na&#10;vqADXDqTlQO2fx6V9rlGSywdCFKprK2vrv8AgfTPFQpUI0ae0UkvPzNm6ky8dpZLtt4l3ufUDqfz&#10;5rhvFXxetvC+rNZxRrJ5aguSOjHqP5V2TLLo/gqS+mwtxcfcU8ZA6H+VfOut6JeavrF1PvWTdIQW&#10;C8MR6V9RhaNlZng1qynO8j6N/YR+Nd0PHfhnSZpAbhZ1hUJ1myODX2J+3J4F1Cz8U+CdUuLWaGOG&#10;7Cqx5BJHT2NfnL+wLqs1n+1z8Odu0+ZrEKsCM5Bx/jX67/t/zNL8OdFjbDD+2LYAkcj73SuDiG1K&#10;0YrdP8bo+ZoyazbD1PNG18O4zJoVmzfeMYr82/8Agrx4xjHxO1DQ7K4jdrm0tZL5M/NE8byFQO2S&#10;pXOO1fpB8OufDdr/ALIAr8sv+Cues3TftEanGZmK2DKsHbywyxk/zPX1r5DgSnzZtzPpF/mj67NJ&#10;ctKpFdf8z5p0q2W6guUZlBjjEYbHUkg/Xt3rpfCmit/ws7QVhXzG1CEKuEzudAVmBA7jaT9CKr+F&#10;rOM3V0pUFbWf5B2PzY5/AV6D8NtKhNx4m1ZV2XWh6Nc6hZ7eFimktWRmx7jHHqBX7fTaf3HyNRNQ&#10;5jO8J+EbX4ufBPXPJtJm1SK9vb7ToU+XzvLAleNeOvlN07hT7VVto41l8M319c+bpvjLT1tUuM7X&#10;0y+hIVSf7vQHnjBdRjINaXw/8T3fgDwdod5pbLBNZ63qLpxkEpbxkZHcHGCOhBI6GnfHrw3Y/D3w&#10;VqdvpdvHDHB4tLQhhu8lZLKKdkX0XeeO4CrzkZrolbdHNKLUuV7f1/wDrtY1Oxvf2fWsrqWS117w&#10;rfTCSYt81nI3ytFJH1MM3ykEcBmzyGr5dTT2vxHEkckpdjhTkbTnGD3JAwK9k0zxtqOh+M7i5t5l&#10;3XOjPdujoHQtCgdBg5+UbVGP7ox0rcsPhpoukfE69vLOxS1+1JHdeTGx8qF3LlggJOFyvTJxnivL&#10;zbFqjQde2p6mTYH22JVBvR6jvgx8FvF76HHHBqa6LalfmNtABOQeuXfJH4CvePhP+ztovgW5a+Ec&#10;l7qdz8097cyGaeU+pdsn8OBWl4EgRbOP5eiD+VdraRKluvHAJGK/HcdnFerKS2T3tpf1e7+Z+xYX&#10;K6FBKyu1td3t6dF8jT0g/Z2CKvygHntW/bTZODgDqWPP4CsC2O623f3TkDt6VqiUxeUy91PHavDc&#10;tT0/Z3N+ydWPzY6Z6UXOntIDtwpxwMVDp33/AKjNX7SRm+b/AGulW9EcdTR6EGm27QS8Lhe9dz4S&#10;v8Oo+Y9cg1ziQr5n+7jFdB4eXbcRN3kUE0qZ4uYWnFtns3w/1lYET7wX0Ir2Dw1qizW4yfu4P1r5&#10;98DXDCVFznr1r2TwlcsGVewxXuYOTtY/I87w6jUbR+cn/BU3wafhr+2rdX0K7bTxtp0GqBuxlX9x&#10;Lz6kop/4FXjv/CGJ4nhVcAiQh5BnO0cV9l/8FoPCFnqXhbwFrUiuuoafPdwRSK2MowjYqfbIzXyB&#10;8IbqS+vI4ZGO2RiGI4OAK96m/Z0I1Fuk/wAHb9D2MrqTq0Kab8vu0/Q7f9nj4lT/ALJnjK813RbS&#10;G6kuLY25jcfKPQ147+0frHiX4+69deI/Fl5JcLcSl4rdWYRoOyqucY/U17qfDNne+IFikj3R78Yz&#10;7V5Z+0dqcmiat5VuqJHbxlkXHHUCvFwGIhPGKpy++18XW3l2PuKuX06dP2vVJL1PM/DcNh8OrBtQ&#10;voY21CYFbaIjiMdjUvws8L3/AMS/HE99ebmtYB1B+Vz+PTAqlGza5of2q6ZpJncjJ/h5xx6V7f4c&#10;sYfDPwYkls4o4pPIZicdTzX2cv3bt1Z8rVrNxczyb9pTxlb6Xa/Ybeb94w8vK9Qo7D0zXgGo6zcX&#10;s4NvDmKNQgxEzfr+NS+JvEV54r+IifbJmk8x+3G3nHFfR3g74e6VaeHbZY7dV+XcT/eJ7mt8RiFh&#10;IKTV7lZfgnipOF7W1P/ZUEsDBAoAAAAAAAAAIQD7KRJSgmUAAIJlAAAUAAAAZHJzL21lZGlhL2lt&#10;YWdlMi5qcGf/2P/gABBKRklGAAEBAAABAAEAAP/bAEMAAgEBAQEBAgEBAQICAgICBAMCAgICBQQE&#10;AwQGBQYGBgUGBgYHCQgGBwkHBgYICwgJCgoKCgoGCAsMCwoMCQoKCv/AAAsIANwA3AEBEQD/xAAf&#10;AAABBQEBAQEBAQAAAAAAAAAAAQIDBAUGBwgJCgv/xAC1EAACAQMDAgQDBQUEBAAAAX0BAgMABBEF&#10;EiExQQYTUWEHInEUMoGRoQgjQrHBFVLR8CQzYnKCCQoWFxgZGiUmJygpKjQ1Njc4OTpDREVGR0hJ&#10;SlNUVVZXWFlaY2RlZmdoaWpzdHV2d3h5eoOEhYaHiImKkpOUlZaXmJmaoqOkpaanqKmqsrO0tba3&#10;uLm6wsPExcbHyMnK0tPU1dbX2Nna4eLj5OXm5+jp6vHy8/T19vf4+fr/2gAIAQEAAD8A/fyiiiii&#10;iiiiiiiiiiiiiiivP/2qv2b/AAJ+2B+zj40/Zf8AidrHiDT/AA/468P3Gkate+Ftbl06/ihlXBMU&#10;0Z/76jkDwyruimjlikkjf+fH/gh18a/FX/BCb/gt58Rf+CT3x/0/T73RPib4w03wt/wmEkTpdLdR&#10;rcS+HL2OG1e5RYtQTUoUe3c7oGvoWkmiFtMkn9J1FFef/tL/ALVX7OP7G/wsu/jX+1H8aPD/AIG8&#10;MWnmL/aev36w/apkgln+zW0fMl3ctFBKyW0KvNJ5bBEYjFfzw/FL/g9o/b61fx3fah8FP2Ufg/4f&#10;8MSeV/ZmkeKY9V1i/t8RIJPNvILyyjm3SiRl228e1WVDvKl2/peooooooooooooooooooooor8Mf&#10;+Dz7/gnj4q+I/wAM/BH/AAUj+GvhXT5Yvh5p7+G/ihqEmsOl0umXN7CNJeO3kbyniivLq8jcx4nL&#10;ahCSskUbNB9f/wDBtj/wVT07/gpL+wZpvg7x14j1C/8Aix8INPsdC+I82oQXDNqEbCdNN1P7VNLK&#10;bqW5t7VjO7OJDdQ3LGKON4S/6H14/wDt0/t0/s4/8E6P2cdZ/ag/ag8Z/wBleH9KxDZWVqqyX+tX&#10;7qxh0+xhLL59zLsbC5VUVJJZHjiikkT+RL/grr/wV1+Pv/BX74+6d8Xfi74d0/wzonhnT7jTfBng&#10;zRNQuprXTrWS6lm86XzpCkt86NBFPcxRwLMtnB+6QIqj5Qr+/wAooooooooooooooooooooorn/i&#10;z8LfAnxx+Fnib4KfFLQv7U8MeMPD97oniPTPtUsH2uwu4HguIfMhZJI98UjruRlZc5UggGv5Qvhb&#10;qH7WP/Brb/wWIsW+J2mfafD9z5tpq0iWNhdTeMvh9Pq7wm+t4I7xvsNzL/Zv2mGGS4jkjmgjSYtE&#10;0iSf02/te/8ABRX9kf8AYl/ZHn/ba+M3xY0+XwJLp8Fx4avPD91FeyeKZLmIy2dtpYRwl5LcIN8Z&#10;VxGIw0zukMckqfyJf8FXP+Crn7R3/BWr9o6X41/Gu6/srw/pXnWvgDwBY3bSWHhmwdlJRCQvn3Mu&#10;yNp7plVpmRQFjiiggi+YKK/v8ooooooooooooory/wDaF+JOo/szeFfHH7XHjPxtqF78PfA/wv1P&#10;WPEXgiy0O3mujJpySXpu7C4MkJWWS3FxDLBO0kcjR2bRPaeXcm7P2Q/20P2YP29Pg1B8f/2R/i/p&#10;/jTwpNqE9g2oWUE0EltdQkCS3nt7hI57aUBkcJKiM0csUigpIjN6hRRRRRRX5Yf8HV3/AASy+Jn/&#10;AAUF/ZH8KfGj4G3env4r+C2oajf3en694qstH06XQLyKE6lcPcXuyCOW3NlaT75riCJbeO7JLuYl&#10;r+cL9q74/ad4n+Gfwy/ZE+HPxC1DxL4H+Den6rHp+tXL3AtdW1nUr03OpahYW92PPsbFxHZ28Vuw&#10;iEi2P217a0ub+7gXw+uw+APwB+Mv7Uvxl8Pfs+fs+fD3UPFXjLxVqAstC0LTEBkuJMFmYsxCRRIi&#10;vJJNIyxxRxvJIyIjMOw8Af8ABPz9uL4wf23c/Av9kz4gfEXT/D3iC50TVNe+Gfha58SaUl/BtMsM&#10;d/piT2s+FeNw0Ujq6SxupZHVj/c5RRRRRRRRRRRRXzh/wUC/4Kz/ALBn/BMvwq+sftW/HXT9O1uX&#10;Tzd6N4E0ki91/VlKXLReTZRnekUr2s0K3U/lWolAR5kJr8IP+CgX/B45+218ZfFT+Hv2APCun/Bz&#10;wpZagXtdd1bTrTWtf1WNHuVUzLdRyWdpFLE9u7W8cU0kcsB23ciMVP5w/DH/AIKX/wDBQv4OfGXU&#10;P2g/h3+2x8ULHxlrWoabe+I9dl8a3lzJr8mnjbZrqSzyOmpRRJmNYbpZY/LZoypRmU/1+/8ABKz/&#10;AIKYfBr/AIKvfsj6b+1L8INE1DRZU1CTR/F/hnUwXk0PWYYoZZ7QT7FS6i2TwyRzoAHjmTekUokh&#10;j+j6K8v/AG1v2jdR/ZB/ZH+I/wC1Lpfwq1DxtL8P/B99rzeGdM1K3s5LyO2iaWQme4YJFEiK0kjA&#10;SSCON/Khnl2QydB+z18a/Cv7SnwC8D/tGeBdP1C00Tx/4P0zxJo1rq0SR3UNrfWsd1Ekyxu6LKEl&#10;UMFd1DAgMw5PYUV+AP8Awdq/8Fef+FgeBNS/4Jw/sn61/bfhjR/EFtZftE+J7HQftNhZaqsv2vS/&#10;DyagSY47kS6fd3E8aqHDWKxLLmG+gX8AaK/pu/4J/wD/AAag+FfgZ+xL4/8AhH+0p8atPPxY+J+o&#10;afbap478B6Yk0nhPQILsre6bo17dQRXMUup6dLeWl3MyrE0d2sT208cD/av1e+APwB+DX7LXwa8P&#10;fs+fs+fD3T/Cvg3wrp4stC0LTEIjt48lmYsxLyyu7PJJNIzSSySPJIzu7MewooooooooooorP8TX&#10;Piq106OXwdo2n392dQtEmg1PU3tI1tWuI1upQ6QzFpY7cyyRxFQssiJG0kKuZk/LD47/APBsF/wT&#10;7tfGOvfGzxN4n+0Qa54g1Ke80zxl4ruIrnxnqWq6xpN1pWlal4h1JtQntN2oxXVh9s023t9SuLfV&#10;oYXluJknk1D8of25/wDgol/wT7+GnwJ8LfCH/gnt+xP4g+HcGo/bpLjWNGNxoeleOPDb3Vvb32mX&#10;+tSg+I/F+iXN5aa9CpNxoYRDbRy2jTWKrD+cHxS8ZeHPiB47vvF3hP4T+H/A2n3flfZ/C3ha51Ga&#10;wstkSI3lPqV3d3R3spkbzJ3w0jBdqBUX1/8A4J6f8FOv2yf+CX3xTufil+yN8T/7I/tf7LH4p8Oa&#10;lZpd6V4gtrecTJBdW7/9tIxPE0VxGlxOsU0XmuT/AFff8Er/APgqB/w8g0e9+IttD8P7Twxr3h/T&#10;NX8B2/h7xp9q1e3uY7O2i8R6HqVjPHFOtzpWozQE3iRLb3FprWlugBctJ9f14B/wVi/5RZftLf8A&#10;Zv8A4y/9Md5X44f8GkP/AAWl8K+C9Oh/4JT/ALUvxA0/SbSbUN3wHv7rTkgje6uriee80ae6DgGW&#10;a4mWW0EibnkluIPOLNZ25/oOr5A/4LXf8FXPAn/BJf8AY21P4yfavD+pfEbW82Hwt8Fa3dyr/bN/&#10;vjWWdo4QZGtrSKT7RMcxK22ODzopLmFj/Gl4s8WeKvHvirU/HXjrxNqGta3rWoTX+s6zq169zdX9&#10;1M5kluJpZCXlld2Z2diWZmJJJNZ9fX//AAR//Y6/aO/4Ki/8FNfDejeGbzw/4l1ex8QJ48+I+ufF&#10;WNtYsLiwt9QglvLjUbaSZJtW+0TTxwvbiQNcNdYkkijMs8f9ntFFFFFFFeX/ALZNz4qf9njWPCng&#10;7RvGFzd+L9Q0rwlNfeANTey1nQ7XWdStdKutatLhIZjBLp1veS6gJChVRZFmZFBdfUKKKKKK4/4q&#10;fA34e/F6fStU8UaBp51XRNQsrjS9ak0KwvLq2jg1TT9Te2ja8t5hFFNcaZZFygWRWt4ZYninggni&#10;/IH/AILHf8Eaf+CdWoeKtS8Vfs0/sUfFD4jftEa5qGmNpHgLS/EGoWWma81g+n219rGqXuoYe+sZ&#10;X8RaN/ad7a3Jupp4jJ9qs5I9avo/zw/aF/Yd/bJ+HHxT8SeIvilH8P8A4afBLxh9g8RTeCPh54lS&#10;78JfEzRUn1TWTq1nZ+Hns7vXPDdleh7mXYbjWdC0TU7CRY50tY3P54eLPg94qs/Cup/GjwL4N8Ya&#10;j8LYvGE3h/RviDq3hN7K1uroIZ4rWZ45J7eC+a12ztaLcSsikkM6jef0P/4NXP2l/hZ4G/4KT+Af&#10;gX8ftW+y6fe+IL7Vfhfqk88CJpfiqfR7zTGtDLcyBYLbUrS6MUscCme7vtP0JclINp/q9r5g/wCC&#10;03j/AP4V/wD8EqPjt9m8FeIPEeoeKfh/d+DdB0Lwtpv2y/vdV14rolhHFCGDSZu9Qg3Km5yu7Ykj&#10;7Ub+cH/gnp/wSj1jwL9p/bJ/abtfh+/hj4V+ILUfEu2+JVpeTeGfh1MmLiWLxHbqbeTXNS8o28MP&#10;hrS5ppje30FvqslgY2sL3y/9vX/go18Qv2j/AI+2H7ZH7Kr/ABw8O3fgLUL7SG+O/i34lX954ov5&#10;NUutTubSCaax+z6boERs/tqW+labDDGiLfDzLpQWTn/20v2hfj7+1p+wZ8APjV+0Z8cfGHjHW9B8&#10;YeOvA9rJ4l8TXWoLLa2Y0PV1vpDdSSO19I/iCW1kmDBWtdN02LYDbl5PmC21nToPCt74el8J6fNd&#10;3WoW1xBrsklwLqzjiSdXto1WUQGKYzRu5kieQNaw+W8amZZc+v7Hf+CBn/BKPR/+CU37Dun+CfE1&#10;r5vxN8d/ZvEHxQvbi0sxNZ37WyBdHSa2L+dbWWZI0JmlV5pbqeMxrceWn2/RRRRRRRXgH7TH/Fbf&#10;tp/s1/C3Sv3eoeH/ABB4n+I97NccQvpWn6Bc+HpoUIyxuWu/F2myIhUIYYLpjIrpHHL7/RRRRRRW&#10;f4m8J+FfGmnR6P4x8M6fq1pDqFpfw2up2STxpdWtxHdWtwFcECWG4himjcfMkkSOpDKCPmDxN/wT&#10;b1Hxl+1xH+1X8bfH+n/GC28L+MLTXPhF4H8caNb2sfgi9mlji1DUo79YbiWWWGzSIWdjBHZ2Rk0+&#10;2nuUm1Fn1lfP/wDgor/wQp+Hv/BRfxp4s8bePf2nPGGiy6xp8r+H9Oi0qw1KysNRfRpNJjNzBfRS&#10;pd2Nqjy3Vlbxi2uLK91bW7mG7WXUEa1+cLP/AIM2v+Cfdz+xtpvwU8R/EPxAnxd0/wC2yzfG3QFu&#10;Lb+0pne6NrHc6Pc3dza/ZolmtleOBoZpfsakTxeZJn7f/Yp/4bJ/ZK/Y21D4b/tt/wDCQfFnxb8N&#10;/EEugeFPGXhrZqGq/EvSneD+yr57c7PsNz/pSWFw17MUjewmvLm9Nu73dfH/APwVY/4KY/8ACqPD&#10;niDU/wBpL9pHxB4E/wCEN8P/ANr3P7Lf7PPiX7R4y1XOo6LLYS+LPE9lA/8AwiNs/wBttrWa2s3T&#10;eLuU22qal5kVvX8+P/BQD9qP9rj9r7TvAHxf+M3wM0/4cfC1tP1Cy+DPhDwH4Fl0DwRZxxXA/tVt&#10;GgOYpZXvG8y7mWSWQzOqOwWOGOPgPjT+zJ8TPhn8Gvhr+05ffC3UNB+HvxY0+8TwLqmp+JrLUJNX&#10;utJMNnrEoS3WOS2iF8zmOKaJWWOREElx5bTv0Hxe1nUfDn7BnwU+EHiPwnqFld3/AIw8Z+P9G1KS&#10;S3e11HRtRGj6JE8ZjlaRJUvvC2qxvHLHGQqwuu9ZMjw+v3u/4Ngf+DfPxU3ir4ef8FZv2r7zT00R&#10;NPbW/hT8PrjSHe6nume4gg1TUEvLcJFEiLHfWTW5dpGmtblZohCEm/oOoooooooorw/xZ4Z1HxH/&#10;AMFJPAHjHQ7nT7m08HfA/wAX2XiiGPVrf7Vp0ms6x4afS2ktfM88RXI0LVwkwQxlrCZSwYAH3Cii&#10;iiiiiiivL/2t/iF4q+GnwkvPEXhS48Yeaun6u89r8PfAD6/r92sOiajdJFpisGtLW+86CFoJb+Oa&#10;1mlRLMxmW8hK/IHwxtf+CqH/AAUE+MuoazqPwU1D9ij4G3moab4tk13R7vSrj4l/ELUYhtsftilb&#10;i30mIWtrpQvbO8tprgLZJYGSe3mnWD4A/wCCnnx+/YC/4Ic6dJ+zD+xZ8QtQ8Y/HK5+KFje/tK65&#10;4nfXLP4l+I9Gvbiy8QTLF43shbJYxXCWtrazQ26zGRdQ87alxHcSTfMHhm2+Jn/B1d/wXUki8Y6z&#10;qHh/4aaZp928M+maZZWuo+HfAWn3UjWsRR5nEl9cXF7FHJKGuvKuNReRY3toBCn7nf8ABbX9gP8A&#10;Y2+PP/BMrxX4d8efs9+H7vUPhh8P9Si+A9jpUL2E2k67Jp5sdI0zTUs2jZ/PuzYW0WnKGiuZltI/&#10;JkdIVH8qX/BQLxZ4Vl+Pr/Aj4XeJtP1nwJ8GNPPgHwNrOk3qXNrrFrZXVzJd6xDKpfdFqWp3Go6q&#10;sZlmWBdSFvFK8MEWOv8A+COf/BPT/h5//wAFBPBP7Jus6n4g0vwxqH2vUvGuv+HNK+0zaXpVpbvN&#10;I5ZgY7bzpVhs0uJQyRzXkJKSkrE/9hv7F/7Ifwa/YL/Zf8Ifsj/ACy1CHwp4L097fT21a/NzdXMk&#10;s0lxcXM0hABlmuJppmCKkatIVjSNAqL6hRRRRRRRRXyhoy6daf8ABbLVvEunfEfT76LxH+zgugze&#10;H9K1C4mk07UdA1qG+uhqEaXaW9vKbXxfpMlustrcXDR3EzpNZREpqP1fRRRRRWfrPibTtC1HSdLv&#10;rbUHl1rUGsrNrLSbi5jjkW3muC08kUbJaxbIHAmmKRmRoogxlmiR/AP+CoH/AAVA+AX/AASZ+AWk&#10;ftGftGeEPGGtaJrXjC38N2tr4K0+1ubpLqa1u7pXdbq5t0EQSzlBIctuZBtIJI8f/wCCXv8AwVx/&#10;aH/4KeeC/Cn7QHhT/gnp4w8IfDe80/VrLxHq9/q+m3EdxrKazpVpZtpNzPd2st7Yw2c2rXF5M1kg&#10;Elkbe3aeeJoZvo/xL8aPiT8U9Y1D4Zfs2D/hG9Xtv7XtZfFvxI+FXiN7Czv9OvNLR0jtZI9Ph1G2&#10;nhvLjyrqPUYldod9st9HFd/Z/QPBXw60fwh5Os3s/wDbXid/D+n6RrfjXUtOs4tV1uGz85oTdSWs&#10;EMbYlubqYRxxxwxvdzmOOMSFa+AP+Cx3/BRH/goJ+zD+0d4Y/ZT/AGatc/Z/+GXh/wCJ3w/ur/Q/&#10;jz8efHFvpVhoF/ZNdw6nAsUsx+0XK/bPD8lsDbyqGe43w3MXnPZ/zw/8E6P+CF3/AAUc/wCCnP2f&#10;xH8Avg1/Y3gmff8A8XM8dSyaboTbftK/uJfLea+/fWslu32OKfyZWQTeUrbh/S9/wQv/AOCMngT/&#10;AII8/s43/hm58V/8JL8TfHf2O7+JviS1mlFg81usv2exsYn27ba3+0TgTOgmnaWSRxGpit4PlD/g&#10;5n/4Kp6d+zzqOj/A/wAHeI9QsNb+HWoab4qbQpYLjT7jXfEVzb37eGb22aWVItS0jSbyyl1W9Jt7&#10;y2fULPRLFhma8a0/mRr+j7/gzd/Y61jUfAnxU/4Kp/Gu88Qar42+I3iC68N6HrfiOO8M19YJLDea&#10;nqIuZZiuo/a9QMcbytGzRzaTMBKWlmRf2+ooooooooor5Q/4KJ+DPg18CYNJ/bj8WfCvT7nwp4f1&#10;DVLL9odLDwgdVn13wRrOlw6bqTXNjHDIL2KG40/w1d3UzqZo9N0KdEZ0DWs/0/4T8M6d4L8K6Z4O&#10;0e51Ca00nT4bK1m1bVri/unjiQIrTXV1JJPcykKC00rvI7ZZ2ZiSdCiiviD9ub/go38Xfg14E0bT&#10;vg34Z8r9oPxj9jt/hJ+yfrc+ky+JNYv5pdVtJbzWJdPvb+FdEjhRdT86CWyWI6M8c+ooLl4IvyQ/&#10;Z5+P3jTxx+2h8Qv+C/8A/wAFj/iF4P8AiL8Pf2avGFx8PPhnD8K30ae18SeJRqLvZ2uhWtyIjqVj&#10;Y2+o3OqQ3U0yXe1LW4SWf7NOI/0/+B//AAU3+N/w+/Zg8Z/tNftb6np+ofGjxj4w0LSvAX7GVh4h&#10;0HTdT8E3WtTG28NaDczzMt2L7UISupXVxfFWhgWdorGAWc0T+f8A7NP/AASs+Mv/AAUv/Zq+JfhX&#10;/gt34c1Cz1u7/bP1Dx3DZeBpxpWneIrLStJtfD1rHErxfa00iWG1uIonbyL2a3jguBNmUTSfpf4K&#10;8Ff8K/8AJ8I+EbLw/pHgnSPD+n6b4W8LaJoH2T+yvs/nI6K6S+T9m8n7HHDbxwReT9nkJeVZUSHo&#10;KK+QP2cvhZ47/aT/AGjvH/xu/al+FPh+78jw/rPws8Q6VqPwpi0ywutNLabfCzs7nVdPfU/E2mmS&#10;71K0k1FrnT9Numsg8OjnzTcr9X+E/CfhXwF4V0zwL4F8M6fouiaLp8Nho2jaTZJbWthawoI4reGK&#10;MBIokRVRUUBVVQAABX5Yf8F8/wDgvn4E/Yz8Cah8CPgR4g/tDxTqH2mxubnStTlt5ruaKV7e4tba&#10;4t3Sa1toJo5YLzUYXSZZopdO0+RL6O/v/D/8wXxS+KXjv40eO774k/EnXf7Q1fUPKWSRLWK3hghi&#10;iSGC2t4IVSG1toIY4oIbaFEhghijiiRI40QaH7PXhP4mePfj74H8C/BXwzp+teMta8YaZYeEtG1a&#10;ysrm1v8AU5rqOO1t5or8G0lieZo0ZLkGBlYiQFC1f2+fsU/sv+Ff2K/2R/hx+yh4OfT5rTwD4Psd&#10;Hm1DTNFTTo9TuoolF1qBt0ZhHLc3Hm3MmXdjJO7M7sSx9Qoooooooooor4Q/4IafHz4ma74L+JX7&#10;DHiX4e6hJ4U/Zj8YXvw+8BfE6+8QWV5J4n0yw1nWNOtbO5hsrWGOxvrGx07T45Yn/fzR3NtdtGiX&#10;cLy/d9eP/trftxfAn9gj4Waf8UvjpJ4guf7f8QReHfB3hzwn4autW1XxLrs8E81ppNnb26Nuubj7&#10;PJHF5rRxFyqtIm4GvgD9pD/g53+Fn7OP/Bauz/4J96zofh+/+EVp9h8MeNfiEmpQQzaB4quJh5lw&#10;1012bVtNtFkht7tJUgnt5o7xyzfZlhm4D9o/4W+BP+CRf/BfT4hf8FVvjdoX/CSfDnxv8H7bW7DX&#10;Nfupb258J38vinwp4a1ma2eRry8P2Sx1UXSLFFEpt75tOtwkcZ2/D/8AwWx/ZP8A2yf+CQXjvw3p&#10;vwO+EX9n/sa+E/EHhbStD8P674uS90T4q67DEutXN34p0eK+Dalcz3drcwySPbQRfZtPtIIhHHDB&#10;X6X/APBur8JvjL8fvhJe/ttftT/sEfA/4OaVrXjDTvFXwL074TeAB4XujGmiX+ky3tzBbtm5sZLf&#10;Urt7M3jzSFtQvZlAgaxZf1PorP8AFlz4qs/Cup3ngXRtP1HW4tPmfRtP1bU3srW6ughMUU1xHDO8&#10;ETPtVpVhlZFJYRuRtPyh8Wv+C73/AATA/Z3+Fnwr+KX7SH7RP/CC/wDC4fh/YeMvCPhzUtAvdQ1W&#10;PSruCKaKS6t9Liuvs2fNMYZ22SPDOsTyeTIV0P8AgrZ/wUw07/gll8PfhJ8cPGOiafdeDfFXxw0r&#10;wh8QLy9FwZNJ0a7sNRlm1GAW6SO8tu9rFMYxFIZo45YlCPIksfp//BQnxdo/w/8A2Bfjh498ReHf&#10;7X0/RPg/4mv77Sdlm322GHSrmR4MX1rd2p3qpXFxbXEJ3fvIZU3Rt/EH8Uvix8U/jj47vvil8a/i&#10;X4g8YeJ9U8r+0/EfinWZ9Qv7vy4khj824nd5JNkUcca7mO1UVRgACuw/aW/ZD+Mv7JenfDS++M1l&#10;p9pL8Vfhfp/j/wANWdlfi4ki0a+uLqKzecoNiSypa+eI1Zysc8QfZL5kUf6nf8GZX7C2sfFL9snx&#10;X+3l4u8GeZ4Y+F3h+bSPC2rXLXkOfEmoII3NuUUQXPk6c14k8cjkxf2laOIyXSSP+l6iiiiiiiii&#10;iivL/gN+y/4V/Z1+JnxT8W/Dl9PstE+KnjCLxfqWgWmipbta6/JZQWWoXKyxMqSRXSWVnOUaLzRd&#10;NezPPMLlI7fP/bW/ay/4ZG+Fmn+IvDnwh8QfETxt4t8QReGvhp8PPDMe258Sa7NBPPFbPcsphsLZ&#10;Iba5ubi9nIit7e2mkO9lWN/wR/ae/wCCqf7bXx+8cfso/tx+KvEfxQn+HvxY+OGjeI7z4EeCYLR9&#10;MOnaD4suLbR9C0aEypeeIdX83TtQu9Qm2x25n1LQEkjg2WCr84f8FYf2bPAn7FXgTwyvxy+GX9p/&#10;EDWf2gPE3ivwVH42llbxJ8QPh9cSwzR6z41nXUE1OG5vZBbW1taJb6XJbmz1t5VF3Ozp+n//AASg&#10;+LHiP9kPx34I/Y9/bn+JfiDxt4C8N/D/AE7wTJr0+s6drHgfwV478Nxap431W01y5u3ZdJ1LRbSa&#10;wsbWWxnntZI9I3s6S2Jt9L5//gm7/wAE4/gT/wAFo/GP7Nf/AAUh+LHwh+z/AAS+D/7P9p8ONG+F&#10;vizV7q9vNR13w/rF5DZTXsr6VaWms6a1lKk0r25SJrxGtZI3SG5hb9vqz7m28VN4qsryz1nT00RN&#10;PuU1DT5NMd7qe6Z4Dbyx3AmCRRIi3SvE0LtI00LLJEIWWbQrj/2hdG+MviP4BeOPD37OfizT9A+I&#10;V/4P1O38Ca7q0Ye107WXtZFsrmZWimDRR3BidgYpAVU/I/3T/Gl/wVC+EP8AwUE+CvjvwJ8L/wBv&#10;v4f/ANgXvgP4f6f4K8I2Nv4kt9Zh0+wsYlufsL3kF3d4uR/aKXr2sk263h1O1EUNvZPYwr+z/gfx&#10;h/w+I/4NFvGWp/HL4xf8Jb8RvhN4f1q+1zxd4j8PfbL+w1Xw7PJqltEJZRGXuZ9ENtavfI7uV1CY&#10;ytNIZ426D/glb+0v/wANEf8ABpB8YfDuoat4g1DV/hf8H/iP4N1e+1+fzfM8rSbq+s47ZzI7G2h0&#10;+/sbZFYJ5f2do1QRxozfz4/s6/sX/tP/ALV/xl8GfAD4E/CDUNW8V/EPT7y/8Eafezw6dHrVrai8&#10;NxcQXF68UDxIdPvUL79vmWssYJdStd//AMFc/wBpn4Nftef8FFfiZ8cP2c/B2n6D8PZtQstF8Cad&#10;pNsYLX+xtJ0+20mymhgaCA2sUtvZRTLbGJTAsoi58vcf6jv+Ddz9hbWP2BP+CVHw++HHjzwZ/Yfj&#10;bxb5/jDx5ZO14syX9+VMEVxDdqjWtzBp8dhazQKiKk1tJ99i0j/b9FFFFFFFFFFFfmh8Fvhn8Qv+&#10;CV3xz+JXxl/4KV/8FePGHiqL4r+MLNPgh4Ym8U3+r6y0f/CTzNPpVl4bjtZLe/lurWbQIZn0zTlk&#10;tBd3sNqLOJI7mb3D9qr9kr47ftiax40+KXgaD/hXXj3Q/D9x8P8A4MeI/Hem2ss3g621C88nxJ4x&#10;0a40fUZJjc3ulvbR2SXDWtxbzaSFYW8V9ch/yQ/bg/Zx+GejfGX9mD4leEPCHxQtfgh+zVp/xY8H&#10;L4L0a7vdAjOv/Doa1rEepx67b2kMEd94hOmxS3N3YwLKsljdhJ5Li1c2/wAgftw/A74hfHr9hv4D&#10;f8FlNJ1rxh8aPDtnqGs+FfjDpXxJ+IV/4puvDMlp4ovp9HstZ1CO7huYYrvTr20t2FtDYRqyxTKY&#10;ptTiz93/AAy/ai/ZO/4K+Wvgb9hv/gn38NfEHhHxt8cvEHiXXf2jvFMN1fw6v4N8N61ri6140tJ7&#10;2zsorGb7W+m+H9N02+mS8E9owsryOxYqLj9rvAHgD4NfsP8Awa8B/s7fs7fAjULLwvZaha+HvDPh&#10;jwbpRlj0+OQvLPeXU8rhIokRbi6nurmXzJ5Nyqbi8uYYZ8/4xftY/s9/B7xHL/w0B+0t4f8AhHbe&#10;FvEFn53/AAmPjLQdPtvEtte6dd/Zd32mWSaK2kmivvLz9kuJLjQbjbvtkk8/5g0r/g42/wCCJXhr&#10;x340sl/bUxBF4f0bxdf63dw6tfWF39uitrVbHToSskiXMEQspLmwt4Y/Ka5nldDNFqZg+r/2ePih&#10;4q+L2nf8LG8NfGT4X/Ez4e6/qGr3Phrxn8O5nijtrWK4ghs7D5Lm+g1OVSuoLcXyT2qrJBFGtn88&#10;jReoV8wf8FTPgr+yB8Y/gTf+Gf24v2vP+FVeAvE/h+98H3bav4s0XTtKv5r26sL9Zdms281q+pQr&#10;o7i1n2Ga2S4vZIdkuyaL80P2hfi//wAG+Gsf8EufHH/BFL9h39uzT/D2pWun6nd2OxotOtfHnijT&#10;IJLq3/tXxHqunrpkkV1f2Vmxuorm2SRYLeC2mjtykJ8f/wCDKD9qnxVZ/H34l/sRWfw68HxaJqPg&#10;+78cah4tj0h11+6ura60qwt7GS6Eux7GJLq6lSFoyyS3MzK4EjKegj+JPh/9kX4DfEz9ua38bah4&#10;k/aI/Zj8H/Ez4Jw/FXxDofh+WN9ZsfHWmpa+ILTQXkW7ub68h8YlbvWXuZBBI1wbyDUZL0C8/KD/&#10;AIJC/sh6d+3f/wAFLvg5+y14hstPu9E8Q+MI7jxRYanf3FrHe6NYxyahqNsJbYeakstna3EcZQof&#10;MdPnjGZF/ttooooooooorP8AFnizwr4C8K6n468deJtP0XRNF0+a/wBZ1nVr1La1sLWFDJLcTSyE&#10;JFEiKzs7EKqqSSAK+cP2ff2sv2p/20fHfgD46fs3fCHw/wCH/wBmzU/7VOueIfifHfWXizxXbCKR&#10;dM1TQtPiUx22mzSrDKs2oNHcXEErMtrAqwy3Pl/xM/4K8/tDwftcfE39hr9nD9gTT/H/AMUvAenp&#10;rmk+Crr426bpt7q/h1ZbG2m1KeRLe4tNMlkm1G3ltLG4uPtM1lDcXFwlizWVve/EHhXR/iZ8F/j7&#10;8D9f+PH7WGn6n+19+0T8cL+OPwb8H/Dtl4mtfgL4Xubq9HiU6BpsjzaZp99Jf2X2PVdYuEuHCpqz&#10;ql9LaX1xc/p/+xR+zd8Qvgt8b/iz4v8AFv7ceofFC01TT/B2gr4Dkvr+e18BajpWgwx3Yj+3apfz&#10;xy6iLm21B1mf7QVmheaa6aQTt/ND8Kv2yv8AgoX/AMEUf+Cr/hKb9sb41eMPFcXw58Ya3b+LfDU/&#10;je81aO/0bVNTmTWbmGznuoHjlv3hGrW4vFgN1INNv5EeKWGR/m/4P/ty/Hb9g3x349tP2GvjT/Zn&#10;g/4keH00/wAQ+HNVsbXxDYX+lXMQmGl6lb6rpkVrfXNqs8tnLcCzRHb7WICbe4Jk/pO/4Nof+CZE&#10;/wDwTI/ZHt5fi/pmoR/Fj46afB4t8RwDw9qkEeg6ZaxQLZ6LePOoggvoDqM0jxusE7yXN1Gi3Edg&#10;0y/QHw2034mfti/tK6J+278Kfi34Pg+GFhp994b8Haz4b16y129utMt9Wik1N7aW1E1gItautPsY&#10;pTJJcT2NloKLCtte6vdf2T83/wDBSz/g3g/4eN/8FJ/Cf7SHxL+M/wBr+DN54f1a28ffD4T/ANmX&#10;+larJo/2G01fSZLS2Md3ctLBpjyvf7nC6VBE0lzapBZW/AftT/8ABFH9pj9iT4Jn9nL/AIIWeGPs&#10;8HxW+MEeseOtU8ZLot1YaJoUumanpl5o+sS6lI8mt6IItSt5LXTnsL+WBrXUJ3lmmnt1X9Dv2BP+&#10;CeP7MH/BND4Nap8B/wBk7wrqGk+HdX8Yah4kvINT1ia9kN1dFFCB5WJEUNvDbW0Y+8Y7ZGkaWZpZ&#10;pPAP+DgjxZ4qvP2X/hV+ylo/ibUNE0T9o/8AaP8AB/wp8d6zod69tqdroGpzTSXos5VOxJZUtRbu&#10;JUmieCeeN4mD8dBp3/BBv9gzS/2wvhl+2fFaeMLvW/hBp9npngHwxrfiMapoel6ZY6Rb6bplhFbX&#10;sczxxWTwSahBJHIk/wBvu57iSWU+Wsf4Y/8AB1h/wqz9pn9slv24v2QP+Ef8V/DLSvD/AIf8E+Ov&#10;ih4O8iTStS8ZSpql9HaLexfJqlzHpMVmJJYWmFuiW8Erxt5cdfR//BnP4T8K2firRfHVn4Z0+LW9&#10;R0/4rWGoazHZIt1dWts/wvkt7eSUDe8UT3V06IxKo1zMVAMjZ4//AIPXfH/ws0j42fAf9lzwH4K/&#10;sfUPDfh/xL4y1b7DpsFvYXH9v6nHmRPLYM9zJd6ZfzzsyDc1yr75Hkk26H/Blh+wbqPiz4y/EH/g&#10;o14x0XT5dE8J6fJ4M8Fte6db3Eh1m5EFxe3UEhkMtnLb2ZigLCICaPV5UWQCOVG/ouoooooor4w/&#10;4JF/th+Kv2rfiZ+17o/xG8eafd634A/av1/w3pvhi01R5G0XQLGysNN091tpZpHtorh9PvJiV2RS&#10;3RvXRVO9V+z6KK8A/bH/AGv/APhQvws8efFDwP4F+IGv6v8ACD7Ffar4YtNA/sfSvEX26B4IIpdb&#10;1a1WxXTbd7iO9vr60uP+Jcli0lywjSW3m+T/ANif/gkh4L8d/tteM/29v25vihp/ib9pXQvjhe+J&#10;dA8Q/DnU9Z8LyL4RjtJtA0mxvtGmMbw2Lvp1+UYGdL2O0UG/1G2efz/gD/guf/wXk8K6/wD8FJPg&#10;1+ztZ3eoa34E/Zf/AGj4PFPxP1DQ/DiWba1qemaxiOys7e7kaUy6fZi6s3uGuIYL66nnlWGGFLdj&#10;+x97+3v8Cfhz+wnqX/BQzWP22vD+tfBu+8QWWt6H8Q5vAt1ffYdCvNUtYJNKmttOaOaW5jmlubGK&#10;XyIpbTNut5BczWl1Jdfih/weOf8ABPjxV8Nf2h9K/wCCjk/xP0/UdK+JGoW3htfC9l8PXsZNHay0&#10;2Ly3n1S3jaDUJZTFcsDePFdCNYooFuILVza/OH/Bsx/wSj0f/gpZ+3FJ42+Ldr5vwy+DX9n+IPFV&#10;k9pZ3UOt37XOdP0e4huC262uPs91JMfJlVobSSBjE1xHIv7/AH/BYj9sf/hUn/CA/sq+Avjx4g8A&#10;/ED4n+IINL8JJaaNts/Ft5f+bpdlokuoB0u7G2+23Vve31/pWbyxs7BkWezu9S0o3P1/8J/h1o/w&#10;f+Fnhr4SeHZ/N0/wt4fstIsZP7Os7PfDbQJCh8ixggtYMqg/d28MUKfdjjjQKg6Ciivyg/4O/vil&#10;47+B37Avwb+Nfwt13+y/E/g/9p/w9rfhzU/ssU/2S/tNK1me3m8uZXjk2Sxo211ZWxhgQSK/V+vz&#10;w/4Op/CfhXxH/wAEOfi7rHiHwzp9/d6BqHhu/wBCur2ySWTTrptfsLVriBmBMMpt7m4hLphjHPKm&#10;drsD8If8Gqn/ABj/AP8ACgP+Fu/8Sj/heP8Awun/AIVb/wAvH9t/Z/8AhAfN/wBTv+zbf+Ef1f8A&#10;4+PKz9k4z5sPmfGH/B2Z8fPFXxl/4LA6/wCBfGPw90/QLv4XeD9N8LQyaZ4gfUI9VtXefV7W9Je1&#10;tzbyvb6rEkluBIsckThZplw5/a7/AINTP2aP+Gd/+CNvgrxFqGk+INP1f4oeINV8ZavY6/B5Xl+b&#10;MLGzktkMaMLabT7CxuUZi/mfaGkVzHIir+j9FFFFFcf+0L8TtR+CfwC8cfGbR/D+n6td+EfB+p61&#10;a6Vq3iS30a1vJLW1knWGbULr9xYxOYwrXMv7uFSZH+VTX4o/8GXfxS8d/HH4p/tkfGv4pa7/AGp4&#10;n8YeIPCut+I9T+yxQfa7+7n8RT3E3lwqkce+WR22oqqucKAABX7vUVz/AMWfF2sfD/4WeJvHvh3w&#10;7/a+oaJ4fvb+x0nZeN9tmhgeRIMWNrd3R3soXFvbXEx3fu4ZX2xt5/8A8Z9aV+xt/wA0f139oNvD&#10;/wD1FdJ8GxarI/8A2+Xz21ujf7L3Rg/5cxP+4wP2JP2VPAn7OviPx14m039ozxB8QPHviT+xIPjX&#10;d3/ieW4s7jxZa6cjz6qumvNMui3N5aXVgWs4XWCOzttMjhijiiQv/KD/AMFhvCPgT4P/ALU/jv4M&#10;a14i+MHi74qaR8QNUsPHHi/46PLc6q9hYX17Boc9jffalN7bX2iS6TLKbmzVkexhe0m+zXBiH3//&#10;AME0/wDg2m0f9rn/AIJx/Az41w/GXxBpGofGD4gXsnxj1PwL4ls5LaH4fJHJPBpk8YupYbq5GqaL&#10;p7KQvmWdxqji6tJn04CL6w/4On/2sP2R1+DXiD9iz9szSdQSW+8H3Pir4LL4dvIhrMHi6wNtb2V7&#10;JHFdTI+kXiavqFsxvYbR4x4e1byRdSz2Tw9f+wH4I+Nn/BDj/ggz8Pdb8O/s3/2h8RvE/iBPGPxU&#10;t9TXU49O8PWEwfUtTv8AW2ZDc6V9j8N6cLRxb2s7LqMUEUdreSTbZvzR/ZGuvjL/AMFXv26dG/4K&#10;GR/GvULnw1+z5+0f8HlvdF8W2ghvfEkmu67a6Ze6+Vt2kitr64vNPtJWsy0sdrZPb2EFz9l0ixgb&#10;+o2iiivjD/g4d+Cnir4/f8EW/wBoDwL4O1DT7a7sPB8XiSaTU5XSM2ujX1tq90gKI581rexlSMEB&#10;TIyBmRSXX1//AIJk+LPFXj3/AIJt/s+eOvHXibUNa1vWvgf4Tv8AWdZ1a9e5ur+6m0e1kluJpZCX&#10;lld2Z2diWZmJJJNfmj/we0fFLwJpH7Avwo+Cmoa75fifxB8YF1vSNM+yyn7RYafpV9BeTeYFMaeX&#10;Lqdiu1mDN5+VDBHK+X/8EpvCfirwXqP/AARz0fxj4Z1DSbubT/jxfw2up2TwSPa3Vvc3VrcBXAJi&#10;mt5opo3HyvHKjqSrAn5v/wCDsz9lz/hMf+C4fgjwB+z/AOBvtPjb40/D/wAM+daf2ns/tnXZ9Svd&#10;GtfmuZRDb7obOxg4McQ8ve2GaRz/AEvfCf4W+BPgd8LPDXwU+Fuhf2X4Y8H+H7LRPDmmfapZ/slh&#10;aQJBbw+ZMzySbIo0Xc7MzYyxJJNdBRRRX5Yf8FRf+C837T/wq1H4u+Bf+CU/7J+n/FO7/Zt1C0f9&#10;oPxz4hnhvtG0G1uLdmSK0tLDUY7y7lilS6S7lwq2B024EsbKTLD2Hwt/4OwP+CJXxA8CWPi7xZ+0&#10;b4g8Dahd+b9o8LeKfh3q01/ZbJXRfNfTbe7tTvVRIvlzvhZFDbXDIv2f+278MdO+Nn7F/wAXvgzr&#10;HiDUNJtPF3wv1/RbrVdJ8N3Gs3VnHdadPA00On2v7++lQSFltov3kzARp8zCvjD/AINtf+CSngT/&#10;AIJufssXnxr8OftG/wDCydQ+Pfh/w14hm1PTdFl0/SrawSxkntY7WO5UXUmW1C5YzzrA0iGAG1t3&#10;SQP+j9Z+s+E/CviPUdJ1jxD4Z0+/u9A1Br/Qrq9sklk066a3mtWuIGYEwym3ubiEumGMc8qZ2uwP&#10;l/7ev7a3ws/4J2/sneK/2xfjXoHiDVPDHg/7D/adj4WtYJ7+X7Xf29jH5STzQxtiW5jLbpFwoYjJ&#10;AU/OH/BX/wCLenab4q8G+Hvj/J4w8Bfs4fDXUNO8d/tCfFKC5uF0jX9OuHvdI0/wUbG1trmTXIr6&#10;+mhfUbR4hbxWKR+Yxe7h2fV/wr+Dv/Crvi78T/F2lWu/T/iP4g0/xPe3lxrHmzDVU0m00ea3S2Fs&#10;iwWyWmkabIjmeZ5Zrm6BWFI4/M/EH/gs9+w78U/BH/BRz4ZfsN/DSP4geIfBP7XXw/8ACXhTxZ4r&#10;1PxLPqt5r/ibw3I+mv4m1uC3eO61H+y9Gu7fUXgWSyspryKC8n85bS4hfP8A+CReh/tP/s3ftQeL&#10;v2EPif8AtOeMPFuifs0+MPFGifsvfC7wL8T4fCumfFfxRBDqOuXOl3x06CZLyJUigubpb7UdmkT3&#10;ltZXMMov2tx7h/wTY/4N0P24vA//AAVXP/BTD/grB8evh/8AFTV7P7VrenyaHq1zfzXPiQiOGzmn&#10;gvdKhhitrWEyvbrbtGbaa1sfJCxw7B5//wAHFH/Ban4p23xd1b/glB8J/j54f+EsGs/2zp/xj8R+&#10;OPAM88Om6FdaSsNnpbXFj/a0lz9vikuL77RaWccsUOpaVCxt5rfUAPP/APgyu+FvgT4weHP2mvCf&#10;xF0L+0dPtPEHwz1u3t/tUsOy/wBM1HVtSsZt0TKx8u7tLeXaTtfy9rhkZlP9D1FFc/8AFnw7478X&#10;/CzxN4T+FvxF/wCEP8T6p4fvbTw54t/siLUP7Ev5IHS3vvssxEdz5MrJL5LkLJs2sQCa5/4v+APh&#10;Z+2R+zj49+Bdz41+1+GPHPh/XvBuvap4W1KCSa18xbnTL+OKUrJGlzBKJ4mV1by5oWV0yjLWh8Af&#10;gD8Gv2Wvg14e/Z8/Z8+Hun+FfBvhXTxZaFoWmIRHbx5LMxZiXlld2eSSaRmklkkeSRnd2Y/yJf8A&#10;Bdj9sXx3/wAFOf8Agqv8SvGngOz/AOEk8P8Agr7f4b8Bx+FpItUhbw3ogupp9RintIV8+2l2X+qN&#10;K3mCGG4Yea0UKuPt/wD4L6f8KJ/Yc/4L6fsV/wDMr/DL4P8Aw/8Ahx/z9Xv9kaFpXinUf+utxceV&#10;bW//AE0lfZ/Gx5/V/wD4KLfsFeO/2t/+Cn/7E3xrn+FP/CQfDn4N+IPF+t+ONT/t2K0/si/NlYT6&#10;HN5fnxz3H/ExsYW2xLIv7rEw8tiG+36KKK+AP+C9f/Bb3/hzT4E+G0/hn4H/APCb+J/iL4gn+yWt&#10;9qP2Swt9K06WzfUt8qBpBcyRXccMGEZEaRppN4gFvcfzA+FP+CnX7ZPwu/Zx+If7G3wI+J//AAr/&#10;AOEXxO8QXuq+JPh/4Ws0EI+1LBHLaRX1z52pLbGC2gt2ja7bzYUZJTL5spk8Ar+j7wx/wdE/8PGd&#10;H/aS+BXwh+GP/CoNP8P/ALMHxI8Q+AfFOo+N8eJNa1Wxs4305rNIBEtjcx2n267khhkunUwB45lS&#10;2d5f0f8A+CKXwt8CfB//AIJH/s5eE/h1oX9nafd/B/Q9buLf7VLNvv8AU7RNSvpt0rMw8y7u7iXa&#10;DtTzNqBUVVH0/WfrPibTtC1HSdLvrbUHl1rUGsrNrLSbi5jjkW3muC08kUbJaxbIHAmmKRmRoogx&#10;lmiR/L/27vjp4j/Zw/Zn1T4seCvC3iDX/EFt4g8P6f4Z8M+Gr7TrW517Vb7WrGwstLe41FHt7W2u&#10;rm5htri4K74beeaWIrKkbD4Q+M8fwQ/4K2fHP4y/ErXPAWn/ALRv7M/gvwf4O0HR/Dvg/wAW69c2&#10;8mrxeJ9SHiDWrIWTxRw6vp9jFJKbWzgvL7UdPk00Wt3HBqptrn9D/wBlX4paP8d/2cfBfx+8M674&#10;gv8ASPiF4ft/FmiN4ptbOG/tbDVF+321nKlmqwr9nhuI7dcGRtsCmSWeTfNJwHxI+LHx2s/2cfF/&#10;wo8U/Ev4f/Db4533h/VNI+GviTUdZtYdI13VXW0stN1yztLh7meK2bUdV0uCSznjneC7nFqpvke2&#10;ubz4/wD2SPgJ+yx/wRc8d/Dn4H+HPhf/AMLb/bT/AGhPD8yeOvF118TbG4v9R1XyrrVLy9vpdSuY&#10;7+z0SS4tr5jeWenTvKumR+fHc3q28c/oH/BxD/wV5/4dTfsbD/hVutfZvjJ8SftGnfC7ztB+221n&#10;5D2/2/Upt5WFfs8NwnlK/mb7ia33QTQrPs/mR/aP+HHwz8MfH34O/F0/E7UPGeifFzwf4e8a+L/E&#10;vxiF69reavPdS2viIXU2mStql1Yx6vZ6pFJOscN86xS+SLgCC9uv2v8A+CAXhHwJ+xN/wXm/aw/Y&#10;E/Zo8ReH/EHwi8SfD/S/H3hTW9NeW48uwJ0+80q2tbk3Uy3Nslp4mliNwzSNcfZoJg0e50b9vqKK&#10;K+YPgX+wz+0d8F/HenTN+2r/AGj4Jsf2gPHHxHk8JW/gZrGaew16LUHg8PPdQ34We2tdQ1S91B5b&#10;iCZp5hahFtltkz4f/wAHOP8AwUC8K/sQ/wDBLnxj4Fin0+68ZfGrT7vwP4X0a7ZHY2t3A0eqXzRe&#10;fFL5UFm8iCaMSLHdXVkJEKSGvwB/4Nw/hD4V+J//AAVG8Ka/8SvGen6R4N8L6fK3jC21DSkv1121&#10;1i4t/C8OjfZpbO6imivrzXrOznEiIq2txcuJoXRJB9v/APB5b4Bg+Jf7V2g6l4VvdQutb+HHwP0/&#10;xF4i0yPwbpcFraaBd+IrjSzfSawbtb66l/tCfT4E077NJFCtxNcRyIZLkN/Qd8J/il4E+OPws8Nf&#10;Gv4W67/anhjxh4fstb8Oan9llg+12F3Ak9vN5cypJHvikRtrqrLnDAEEV0FFFeX/ALaH7Xnwa/YL&#10;/Zf8X/tcfH+91CHwp4L09LjUF0mwNzdXMks0dvb20MYIBlmuJoYVLskatIGkeNAzr/KF+2b/AMFx&#10;/jL+1b+0+n/BQbQItQ8EfG/QvGFgnwt1Pw9MI7XwH4RsIb7bpQcsRrUt/canK9293boirZmNA9vf&#10;yWtr8QeLPFnirx74q1Px1468TahrWt61qE1/rOs6tevc3V/dTOZJbiaWQl5ZXdmdnYlmZiSSTWfR&#10;X93n7J3gD4p/Cj9lj4afC346eNf+El8beGvh/o2leMfEf9pT3n9q6rb2MMN3d/aLhVmn82ZJJPMl&#10;UO+7cwDEivQK8v8A2ivE3xl8PeNPhFafCC21C4i1X4oLZeL7SHSRLZS6MdG1WSdr278uR9OijeOG&#10;eGZEJnvYbKxdoIr6S4hPjb8WPjL4H+N/wa+Hnw5+D2oa34d8a+MNSsviD4rjshNa+G9Ot9B1K7ga&#10;QpOskEs99DZwpM0Mtvt86J2immtfM/AH/glr+27p37O/hX9on/gt340/ZD1DxfpXxz/avt9Fi0Hw&#10;H4muI/FHg7TrZNU8Z63MlzDbRm7sYrdLFprYy29vepYSi78qCPD/AND3wv8AgR8M/gx4V8G+Bfhl&#10;peoaVongDwenhfwto0fiC9ktbbTES1jjjkikmZLqWNLOBEuJxJPGpmCyKJ5vM0PBWhaw3k+PfGun&#10;/wBn+J9U8P6fa6/pOm+KbzUNKs5ofOkZLUTJDG2JbmZTdC2gmuESDzVAhiji+cP27Pj98Gv2GvEH&#10;jj/go18Y/iFp+txfCn4X6Pptv4Dt3MWo6Fp2s+IBHqF5H5Ale4l1R7HTYLWO5ijtxcaCUF1axXF7&#10;PF/KD/wVT/4KYfGX/gq9+1xqX7Uvxf0TT9FiTT49H8IeGdMAePQ9GhlmlgtDPsV7qXfPNJJO4BeS&#10;Z9iRRCOGPxD4W6f4E1Hx3Yr8TtT+zeH7bzbvVo0vpbWa+hgieY2NvPHZ3n2e5ufL+zQzSW8kMc08&#10;bzBYlkdf2O/4Is/8FU/+CaPwz/4KjeA/jN4t8R6h8LrS6/Yw8MfCvxn4g8awSC11fxvY3GjWP2hJ&#10;IZbiOzsTY6fbKLib7LCq2ryTLGzM7/u9+wp+1D8Pfj98M7r4d2f7QOn+O/iF8LNQufCHxWmZLCz1&#10;M6zpt7d6VPqN1plnPKNNivrjTrq7t422gwSKVAwVX3Ciis/xZ4s8K+AvCup+OvHXibT9F0TRdPmv&#10;9Z1nVr1La1sLWFDJLcTSyEJFEiKzs7EKqqSSAK/jy/4L8/8ABTr/AIeg/t2XfxS+HXxP8Qav8KdI&#10;8P6VH8NfDmt2f2T/AIR/7RpdlNqcDW6/L9p/tD7RHNOGl8z7PGqTSwRW5HoH/Buz4A/4R3/gt/8A&#10;Az4F+JvGvh/xh4Y1Ty/GV3pekal/aGkNqsfgzUdT02SaJ1EZ1LTJb2SIsVL2l2lysbggs36H/wDB&#10;X79k/wCMv7THwp1z4p3Wrah4w8ZJ/wAE0LS9+JPxr06zD/DzxDJpPirQfEJXSb+0tVSS+ukstbuF&#10;h2RxvDNp7IsSGVl/U/8A4JO/8osv2af+zf8Awb/6Y7Ovf6KK/CH/AIPi/il470j4Wfs7fBTT9d8v&#10;wx4g8QeJNb1fTPssR+0X+nwafBZzeYVMieXFqd8u1WCt5+WDFEK/zw17/wDsU/Dv/gnHq39oeP8A&#10;/goX+0X8QNG0jTvN+xfD/wCEnhGO713W9vkRjF9fMljY/PdCdNwn82LTb9H+yyNZG7+gP+Hh/wDw&#10;Qo/6V1f/ADbnxP8A/I9fCHhPWdO8OeKtM8Q6x4T0/X7Sw1CG4utC1aS4S11GNHDNbTNaywzrFIAU&#10;YxSxyBWOx0bDD+7z9nr41+Ff2lPgF4H/AGjPAun6haaJ4/8AB+meJNGtdWiSO6htb61juokmWN3R&#10;ZQkqhgruoYEBmHJ7CvH/ANqPxr8dvCXxF+BmmfBK98P/AGbxB8YP7N8d6dr+v2un/b9C/wCEe1u4&#10;mS2MsUs1xcxTW9tdJb2qebL9kYSPDbfaZ4vjD9qv9tz9q7w7+2h+0V+yh+0/+0F4P+D/AMLdJ/ZQ&#10;1vxX4H1f4VeHvEXiHxRp1rf6jFo9v4ou3tbNHWXTXt7m5kgtXgW3TUo2Mt0ttLeW35Q/tceNvCv/&#10;AARt/wCCbfwR/Yu0rQ/GEXxo1H44R/F/xr8Nvib4bRbGxtbbR7nwnrGk30trcCLVNI1W8s9S8hYW&#10;K3Ok3JSYgSRyXP8AR78SdX1H4J/ELW/2m/i1+0dqGnfC3TvB9jp03gseGrdtO0m9N/KbrxBeXqQP&#10;drEIZbWN2aSKysre2urm4ypMtv6hX5A/8HcvhL9o6+/Y2ubb4O/sW+H/AIg+GPFP9nt46+Ilh4Ma&#10;813wHDob31/HctPE7SC2kiu7tFuTGkNhF/aaSPIdWj8j8UP+CXH/AATs8Vftn/sv/tefGqz8WeD9&#10;K0T4QfA99V1CTXfC76pqbXSTHV7dNMIliSxllTQrq1lvWaRkgu5IlglE7PF8wfHD4KeKvgD40svA&#10;vjHUNPubu/8AB/h7xJDJpkrvGLXWdGstXtUJdEPmrb30SSAAqJFcKzqA7cfX6/fsM/CTWP2jPhtr&#10;P7Jn/BKnxL4f8KftYfss/GC88eeDPEmieO7y90TxXokXhzSvD+vXGj6hJEbW6/tXWdMsrr7Pfxw2&#10;32bU0hSQ2/2lR+3/AOwh+3N/wUO+NHws8H6h+2L/AMEj/iB4C8Qa7/Z632r6B4u8NzaVBbTwW5fU&#10;bmzvtVt9T07bI87Pp5t7m4gSNULTSlkH1/RXyB/wXxg/aO1H/gkL8bfDP7J/hHxBr/jbX/D9polp&#10;onhbw42rX99YX2pWlnqUMVskUrPu0+e7DMqbo1LSKUZA6/yo/s9fEf4BfGP/AIK7+B/i746+GPg/&#10;wT8LfFX7R+maxrPgzVjanQNA0C51+OaXT5vMiit/sMFq7RNujji8qM5RF+UfWH/BtN8WPGPxx/4L&#10;a/BL/hYvxL8u50X/AITbXbj+29Z1i+ufF2u6jpOofbr9vNe4hXUpYWt/OmP2WKW30ePe0lyF+0f1&#10;W+JtG1HXtOjsdL8WahosqahaXDXmmR27ySRw3EcslsRcRSp5U6I0EhCiQRzOYnilCSp4/wD8EyfC&#10;firwF/wTb/Z88C+OvDOoaLrei/A/wnYazo2rWT211YXUOj2sctvNFIA8UqOrIyMAyspBAIr3Ciiv&#10;5kf+Dy3xZ4q+KX/BSTQfAvgnxNqHiPRPhh8D9Pv/ABTo2lXr3lr4Tur3WLiOS4u4oyyWEs6T6KjP&#10;IEaRZrAEsHhz+cPwB/4Jof8ABQv9qXTvD3iH9nz9if4oeKtE8VagLLQvFGmeCrw6NcSfaDbMx1Fo&#10;xaRRJMrpJNJKscRjfzGQIxH7veAP+CTX/BAj/gmj+yP4D+O3/BQW/wBP0aLxj8L7VdXsfi9oM8fi&#10;7Xri9icalC2kC4vHspbZ9S0vYuj28OoaY9gTLqNxFPcFvD/AH/B1l/wTj/YE/tv4df8ABMb/AIJT&#10;+ILPwT4s8QXPivxHb6/47j0DZrt1tiuBbWMMepwwWwht7UIkMsMSYZEt41QM/wBf/t0/8GhH/BOP&#10;9p7WNZ+IX7OXiHxB8D/E+qYkjs/DkUeoeG47l7xp55zpkxSSPfFI0KQW11bW8ISEpCAjpJof8G+3&#10;xc/bC+FP7UH7RX/BJf8AbV/aH0/xNL+zpp/hbR/g9o0ml6Rp91L4Xjhuo4tQjissyyxPZtojv50s&#10;727XUMcjrK7bv1Pry/44fsreFfjx8TPBnxL1/wCIvjDQ5fB2n67YGy8Iaumltq9rqtkLSe3ub6CI&#10;ahFEhWK5jS0urdftVta3DiSW0tmh/nC/4Jf/APBWX4y/tXf8HGWr/tJ29h4P+HV3+0rp9x4EvZrn&#10;XhA3hnTjZ2iWMlhdXdvcQXGrodJsViS4tXt726fyPJgW5Uwfp98Cf+CT/wC0P+2P8TP21/hT/wAF&#10;ePhxqF/8NPiV4w8OyfB7X18Raa11NJpFle6PF4qtYbKR49M1eaxttJluHFvbxzM7Qm2FsGtE9g/Y&#10;R1n4y+OPg18Qv+CbX/BTXwn4w1rTdW8YeM/Avwr8QeL5A2s/Ef4eWpuLE6hqMlhKLuKVIVEU2qz2&#10;9jDONR0po5pri+V5fq/9mj4pfs4/E/4WWkf7K2u+H7rwf4b8vRNNsvDNqtvZ6dDBBEbaGCFVRY7Z&#10;7SS1uLZkUQz2dza3EBkt54ZHPjF8Rfgn+zz5vxb8XQeH7TxP4n+x+G9Djl1HTNO1Xxhfx/a5tN0C&#10;0nvp7eO5uZJZrz7NbyTKoe4mYFA8j1/Oj/wUf/Y0+DX/AATU+A37Tel/ss/tFafb/AD9pT4X6Fq3&#10;w68B+J8xazN4l0Xx1pUd/o0X2mP7WJdGhnvBNb3Zt7tBf+VLDdS6beTwfCH/AAVe0zWLD40fDC61&#10;P4W/8I/Be/swfCubTtW+z3if8JNCPBulRnUM3EjxybJY5bLdbLHD/wAS/aUMyzyP5B4Z+FusaR4x&#10;+Ftz4d0Lw/8AE7UPG/2e+sfh3o11eXtzcTf2xdWCaJfwWLQ3UVzctaB1ht5Fma3vrZ45EeVdv6nf&#10;8EQv2T9R/Y4/4LXfshePfh5q2n+JPh78fvgfca7pPiWSzt9TWHUR4Uun13TI7xrVY7S+s9XtZonS&#10;1c3ENrNDBPKftE8b/wBN1FFef/tL/s0fCz9q74WXfwt+KWk/89Lnw54jsoIP7V8K6r5EsNvrWlXE&#10;0cn2HUrbznkt7tF3wvhl7g/hj/wXG/Yf07/gn18Jb345/tmfDPwf8fvh74v8YaR4f0/Vr/Vbiy+I&#10;sWs3Gia9NcahbeJTbveW9jaypZwWum61P4mDW9lAJLhPKVa8f/4Nz/E/7MH7Av8AwVG0b4m+Evj3&#10;qHxH+Fvxk8H2/wANvD/jaz8GTafdeHfGGq3GmX1touu6cZZn0+WR7K5t4biGS6tLlkd4bh1tr82f&#10;9B3ir9u/9ljSP2cfG37UfgL4w+H/AIgeGPAfw/vvGWrf8K88QWOqzXGlWq32ZIPLnEb+ZLpl/BGz&#10;OqNNaTJvBik2+gfCfwV/wrX4WeGvh19i8P239geH7LTfs/hPQP7J0qLyIEi2Wdj5sv2O2G3EVv5s&#10;nlIFTe+3cegoor8Af+C0f7W//BKj9nr42ftb/Hf9m79ovxAn7aF54g8C6Rplvd2h1HSLKbQdT8M6&#10;lIdOaC2ksRsfS4VuY9QkaZbvSZ4VjjRis/1f+zf8a/gF/wAEX/2eLf8AaT+OGn/HBNV/aF1DS9P+&#10;HP7PXjOK18T/ABP1PU01LUPNuhMHSd5dRGo2+sXWmSyCDTdS1O/jiYT6gIHNS/4IO/GX/gqr4q8J&#10;ftY/8F1vjzqF14i0/T7CTRf2f/hJKNM8L+EY95kvdPmuHkup72W7CW32m4t5YZFdJIormaGK0eL9&#10;P/CfhPwr4C8K6Z4F8C+GdP0XRNF0+Gw0bRtJsktrWwtYUEcVvDFGAkUSIqoqKAqqoAAAr5g/4Itf&#10;8FMNO/4KufsGeH/2nrzRNP0jxXa6hc6D8QdC0kXBtdP1m2CM4hadATFNbzWt0qq0oiW6ELTSPE7V&#10;5f8A87TX/dgH/u719/18Yf8ABcG2+GfwT/4Jo/tRftJSazp/hvxF4q+B6+C9V8Q6npl7qUd5amS+&#10;ttP08W0EyCKWW41y7gjuQAsMl8k04mht/Kr+aH/gjf8AtWeFf+CdXir4l/8ABRW48QeD73xl4A8H&#10;rofwt+H2v7JLrxDr+sO0C3KobSaWOxsrOC+uLma3nspWY2tn9pVL+RH+oP8Agl3+1B4V+IX7Kv7Q&#10;n7a/7WCeMLHwp+zP4P8ADHg74ReD/gdrSeGpPhzpnirxHJFqGp6FMqmcavCIUP2u4uHn1GMz22oz&#10;3KXDuvt//BNXWv7X/wCCuHjn4D3v7QHiD4u/E3wV8YPGnwp8b+EPj/4r/tS5+JnwauLuCz+zW17q&#10;Jmt5LnRrm0utYudOjgt3vre4uRHIyxyQj9rv+Cb3w4g+DX7EvgH4NWPxO1DxXaeDtPuNA0661oaX&#10;/aOlWtldz2sGiXzaTLLZy32mRRJplzLC5WS4sJXOGZgPYPE3hPwr4006PR/GPhnT9WtIdQtL+G11&#10;OySeNLq1uI7q1uArggSw3EMU0bj5kkiR1IZQR+KP/Bwd8dP+Hgn/AAQP8K/GD4s+Fv8AhU/j2z8Q&#10;SfETTPhul9/wkEOq6Vp2tp4Wknt9WgSK1ltpF8Sabfw3UYdLiGeMwedE5uF/HD/gqv4T+Jk/ib4W&#10;/FfXvDOnweFJvgf8PPC/hzVbKysoJLy6sfh94V1C8jn8gLPcSxjWrUi4uQzGOWKFJClsscXoHjb4&#10;k/Br9kP40/8ABOj482fjbUPGnhTwL8L/AA34v8Q3Ok6GbW68yH4h+ItR1PToYbmRRJLbXH2qzWRn&#10;SOdrcSqUSQY/c7/gq5Z/FOXR/wDgm9+1H8a/Dn/CHfHO0/af8B+HfFX/AAi2tzww6V/b1m3/AAkW&#10;kxeTcyRy200tnHA255t0MbIJGSWXzP0/ooorwD/gqd+yb8LP24P+CffxR/Zo+Nfxe/4QDwxrfh9b&#10;zU/G7yQLDoX2C4i1GO9uPPZYzbRy2kbzKzx7oVkAliJEqfxpfseftQeKv2RPj7oPxi0JNQvdNtdQ&#10;tR4p8PafrT6c2u6ZHdQ3Mln9pjVntZd8EUsF3Gvn2d1BbXlu0dxbQyp9n/Bn9sT9sn9hr4bav/wR&#10;k/ZD1Pw/470/9ozzoYNI8R+D0sZtQs/HPhzw4NEuheHUwtpqS2k5ie2ObO1mmmLXGoo0T2v9btFF&#10;Ffx5fseWvxl/4LKf8F7dB+MMvwU1DxpaeLvjha+M/HHhnXLsaza6N4Rh1WGW4tbye6VY5LG2sfLs&#10;kWRUSRRBbxx7pIoT/V78Tf2Q/g18Xv2oPhb+1x46stQufFfwc0/xDb+BljvzHa20msw2tvd3Mkag&#10;GaUW9s0KBmMarczMUZxE8XqFFfjj/wAGUHizwref8E2/iX4Fs/E2ny63p3xwu7/UNGjvUa6tbW50&#10;fSo7e4kiB3pFK9rdIjsArtbTBSTG2Po//naa/wC7AP8A3d6+/wCvhD/g41+EPir4y/8ABNHVNHuP&#10;GeoaV8NNE8YaTr/x6tfD+lPeazqvguwka6vLXS1SzuRHffaI7KaOWXybaMW7Pc3EVssxP8mWi/8A&#10;GSXxT+H/AMJoP+Ff/D22n/srwra6ze/8S3SrLzJwkuq6rev5sz7pp5rm4uZWk8pGMUKxW1vb20P7&#10;HfCf9mn9kfwZ/wAG5v7aH7N37Nv7S3wv8V+IvCeoaFffFL4qS6/FbQa1rNleWd+2maaBbCebSALY&#10;2GlXU0hGp6lNqJiitoWjaT8wP2+f2itO+P3hX4U6prnxm0/4n/EK78HrrPxZ+Ic+j3EernWZEg0y&#10;20S5u7i1tpL2Kx0jRtIO8icG+vdUlF1c/aNy/u/+wd/wUl8Vf8Ebv2ePh7+zr/wUn+Iunv8AB3RP&#10;ih8UPhr4I+Kjxveazf2vhzUrO30q7l06K/ubyOx82PX7ArBbSrai30eJvKikWef9XvDMnir4Q/Bq&#10;TWPjN491Dxjquj6fd6l4g1fRfCT+ZctmS4khsdMsUmnaKMHyba2X7TdNHHEjy3c5eaX4A/bD/wCC&#10;cf7I/wARf2L9e/Yi/wCCeH7F3wv8c+C/i1qF18RvEEnhz4oRQ3Xgq91LTpjpHi3Q7GVjBPFOdOlt&#10;bW2hvNOspWVbcvHZS309t+KP/BTT9mr9uzSP2QNR1z9rj9i/xB8KNG+GPxA0iz+G1zrXiLSzDcaU&#10;2iw+E5rKeeS4jk1rUhF4J0SeNtOtlRoX1G/eKKzurAr6h/wa+f8ABK3xV/wUP+Puj/tffF34w+MN&#10;K8G/sy+MNBm8GaYukvPa6vdJdXurf2ba3k0his4re8MF1cW8UUjOupsf3DzrMf3e/wCCnPwU8K/H&#10;74rfsg+BfGOoahbWlh+1fp/iSGTTJUSQ3WjeFfEur2qEujjymuLGJJAAGMbOFZGIdfq+iiis/wAW&#10;eGdO8aeFdT8Haxc6hDaatp81ldTaTq1xYXSRyoUZobq1kjntpQGJWaJ0kRsMjKwBH8Kf7WPwL/4Z&#10;f/an+Jf7NH/CU/25/wAK7+IGs+GP7b+w/Zv7Q+wX01r9o8nfJ5XmeVv2b327sbmxk/Z//BKrwn4q&#10;/aZ+IX7IPifwr4Z1DWfEXwM/av8ADnhfVTa2TySDwvqd/L4j0+OCKAMHisrjS/GV7d3Eqo8cd/b/&#10;ALyWGPbaf120UV/Oj+2D/wAFMv8AgqN8WvEH/BTfxmnxo8Hn4O/CXT2+E138M9V0C4mj+y6l4guv&#10;D9peaf5c0Ztr4W7ajcXF5JLKskjQxG2kiS3+w+wf8GYP/BPHxV8OPhn43/4KR/Erwrp8UXxD09PD&#10;fwv1CPWHe6bTLa9mGrPJbxt5SRS3lrZxoZMzhtPmIWOKRWn/AHOoor8Af+DGP/m6L/uSf/c/X6v+&#10;Nfhb4E0j/gtD8NPjXp+heX4m8QfsweONE1fU/tUp+0WGn+I/Cc9nD5ZYxp5cup3zblUM3n4YsEQL&#10;9P18of8ABb/9jzwr+29/wS5+MHwj1jwHqHiDW9M8H3viTwJa6HpaXepjX9OgkurJLNWhlfzZ3Q2j&#10;iJRLJBdzxIymXNfyg/sh+NP2R/2a/h7B+1L8ff2X/GHxW8ZReMJ7T4c+GfEEEVl8PJpLSwEss2qT&#10;jzLjWpYLq80ySTSIhaRmEr59y6XQhH2h+zt8J/in8YP+CffxJ/Z98E/DTw/4A+Lv7e37QHh//hHv&#10;BA0acaAnhWwuItZP9k2elJdXWhfYW1a01CX+1UjgfQpoLiz+0ZDn5/8A+CmXiP8AZY+H/jv9or9i&#10;bSvH/wAYPEuofD79oCTUvhf4m+IMNjqV/e6q8Tad40fVb2G4gZvtt3Y6bc29wYLlyumIpS2e6uZG&#10;/d79ijwl8U/id8Sdf8P/ALCb/wBofCL4OeH9KuvgV8fPFvjefUpviVrs3iPVZvGqT6gli7XNtrN3&#10;bXdnfPI88VpNZaZq9lYz+dZPD6B4c/4OA/2WPjRazfD/AOE97/wh3xUtPjB4E8Kr8N/itJYw3+ua&#10;Vr2uaVbPqukGwv5oNWtm069uLqC5tJ5k2xw3LK1tLC0/54f8HTGofBr/AIJz/H39njxv+y7quoW3&#10;jjS9PN7ovgWfxqZ9A8LW+jXWpT6DqQ0XHmGW2vtdvzp3mTDT7aLTJLJLOW2MsC/kD4m/4KOftoeK&#10;v2eI/wBlLVv2hvGFx8PX8H2nhvUvCWp+LdR1LTr21tNSjv7Rxa31xPBZSwG3s7eM2SWyrb2aR7T5&#10;tw0/9Tv/AAbbfsX+Kv2If+CS3gLwL8UfhBqHgnx34q1DUvFHjnRtWnc3Rurm5aO0kmiZ2+yy/wBm&#10;QacjW4EbRtGRLGk3m17hqX/F6P8Ago7o39kf6f4f+CPw/wBT/wCEh+0/vbODxVrslh/Z/wBn27kX&#10;UrPSbPU/P3+XPBZ+J7TZvi1GXHv9FFFFfyhf8HeXwL/4VJ/wWS1rx/8A8JT/AGh/wtD4f6D4n+yf&#10;YfK/szyoX0b7Pu3t52f7I8/fhMfaNm0+XvfP/wCDUP8Aag8K/Af/AIK0+F/ht8Rk0+TRPiTp93o+&#10;mz63rSWtrpGvrbTNp+oRJKpSW+dGvNKg2lJduuzxo5Ezwzf1m0UV+QP/AAdgeIv2cf2TP+CcfxH0&#10;3wj8OvD8PxG/as+IHh208U6n/a6xarfQ6LHbTpfeW4eS4traLTbO08mPy4YX1TziRJO4n/Q7/gmh&#10;8HvCvwB/4J6fBP4ReDvBuoaBaaN8L9ESbTda8JpoWoi6ezilupb7T0kkFpfS3Dyy3MRkkYXEku6S&#10;Rsu3uFFfAH/BSf8A4OQv2Bf+CXn7Rw/Zc+Nfhf4geKfE8Xh+11XU/wDhXtlpV9Dpf2hpPLtLrz9Q&#10;gkguTEkc/lsn+puYHBIkFef/APBFT/g29/4c+ftT6/8AtL/8Nl/8LE/tz4f3Xhj+xP8AhXf9keR5&#10;19Y3X2jzv7Qud2PsWzZsGfNzuG3DfofrXwU8K678ffDP7Rl5qGoLrfhXwfrnhvT7WOVBayWuq3Wk&#10;3Vw8ilC5lV9GtQhV1ULJMGVyylOwrwD/AIKnftL/ABT/AGN/+CffxR/aj+CmrfD+08T+BvD66rpn&#10;/Czp549IuvLuIvMtG8iSOR7meIyQWsauvmXc1uhOHNfxpfAHxt8M/gNqPh79ozW9D8H/ABB8RaJ4&#10;wBs/hH428N3t5o15aw25c3mpvFcWwki+0SW4htI3mWc290LtYoUiivvr/wD4Jv8A7Xnxl13/AIKK&#10;/DKH9rG98Yab4ik+KHiLx/ocvgiwGkeMfE/irx3p+k2Vo9j9oMOlrFJINN1FI70QadNafa0l+1Qz&#10;xWcvn/8AwWM8GfELXPi3H8VtY+Fenx3fhjUNS8CfGzxv4Q8IX8Okah8S7XW9Yl1iS41WaGKC/vr8&#10;51aNIo4FtrG+tbJIQtgWb9D/APgmV+0P/wAFBP8Agmn+0B4S8P8AibxT/wAJZc+MfiBo3wj+Ln7K&#10;fiLVrex1fwrf6X4Z0+y0jV7TVLmCw0aK5vrXTpPsMJn26raQ2sEd1qdzHPd6f+73gCf9nH4XfCzW&#10;/jh4A8XeH9M8BeIPtPjnUvEkPiNToQhuYFubnVYZWlNrbW0yq17LJDshllnuLt90txNLJ/Dn8a/2&#10;hfj7+0p4qt/HX7Rnxx8YeP8AW7TT0sLXWfGvia61W6htVeSRbdJbqR3WIPLK4QHaGkc4yxz9/wD/&#10;AAbQ/wDBHfUf+CkH7XFv8cPjN4P1D/hS/wAK9Qg1HWry40e3uNO8S6zDLBLb+H5Bc5SWJ0bzrpVi&#10;mAt1ET+SbyCUf0ff8FAv+CgXhX9lLwq/wi+EU+n+M/2iPGenm1+DfwbsGS71PWtTnS5W1u7m1WeF&#10;7fSIntp5bq+lkhgigtJ/3okCIx/wSy/Yh8VfsKfsvzeDPi7440/xX8UvHXjDVfHPxk8YaTbvBa63&#10;4o1SbzbqaGFsJFEiLBbr5UUCSLbCXyIWldB9H0UUUV+QP/B4H/wT0+Fnxs/YTP8AwUE/tP8Asjxt&#10;8FvslnvttKgf/hIdK1LVLSz+xXE2FmX7PNcfaIG3sieZdp5Ra582P+bH9nr41+Kv2a/j74H/AGjP&#10;Aun6fd634A8YaZ4k0a11aJ5LWa6sbqO6iSZY3R2iLxKGCujFSQGU8j+6z4T/ABS8CfHH4WeGvjX8&#10;Ldd/tTwx4w8P2Wt+HNT+yywfa7C7gSe3m8uZUkj3xSI211VlzhgCCK+AP+Csf7EX/BTX4a/25+3B&#10;/wAEgf25PiB4f8T2Hh/V7rxv8JPFuvah4s0rXoR5l/v0PTtRj1CO01JpYktorWCGOFkkjjha1CyL&#10;c8//AMG2P/BSH/go5+3H4c+Knwv/AOCj3g77H4g+Gn9lf2RrepeCJNC1XVvtWo69a3n2qECO3b7N&#10;c6VJZDyLeHY9pPHLvlRyOw/4LH/si6d8TP2uP2cv+Cgf7SfxY8H+APgB+yfqGo+M/GniO98S3Ees&#10;3eotLZz2VrBZjT5YpIvtmm6fGVWf7Rci8lhhjSVYmlz/APgl3+09+0d/wVO/ang/4KK+P/iJ/wAK&#10;++Bj+H9e0/8AZt+BcHipotV8Uw219b2OqeLNZt7S5Edz5MrLaJazLcQ2z3aMgjdYry//AEfor+TL&#10;9qv/AIJX/wDBYv8A4Ky/t5/tFftGfDn4S6f8UpfDfxw1vwNr/ivSdU0Xw5avdaOYrSKGGxvdQEsU&#10;SWa2YXc8zbSA880okkP7ff8ABtD/AMFN/FX/AAUi/wCCelvF8X9T0+b4hfCnUIPCXiOceIXvdR1m&#10;1is4Gs9avEnZp45bkedG8js6z3FldSIy5aGL7f8Agp+0L8Av2lPCtx46/Zz+OPg/x/olpqD2F1rP&#10;grxNa6raw3SpHI1u8trI6LKElicoTuCyIcYYZ7CvyQ/4O6f2w/CvhP8A4J1eJ/2NfBnjzwefGXiH&#10;UPDGp+MPC2u6olrqY8LyahdyQ3+mRyzRfbpRqek28MscC3DwwPJJLFGjJMv4A/sZaNp1n+yr+1F4&#10;x8ZeLNP8PaJqvwv0rwjper6nHcSx3XiKbxHpmv2WlhLWKaVZbqz8M6uI5nRbZJIUWeaASox/S/8A&#10;4J5fsZ/8Mp/8HCX7G/iLRvDv2HT/ABZ8H77T/EFvY+GPsVhpnjLw94T1Xw14n0tLhCYb+5i1TSpr&#10;me4iOJG1BZAZEljuJvpDwFa/Br/gvV/wQI/aNm0v4KeMDL4A+OHxM8W/B+z0y7Mms6hrMk994k03&#10;NpbrIjSyJ4gbTpLMG4Dgu8UiytE8XP2MPhX45fGX9nv9oz9t34/eMPGXw0/be+B/gnQLTx34QkSa&#10;4+Hfxv0YQrpt1p17ZWwHhyUXF1q4hitnYHULnVRc262yS+X9/wDx+/aA8VeHP+CaPiH4xXH7Y2n+&#10;CPiX+z3qBtPFHxC+Jeivp2najr+kSC1n/tfRdMnY/Yddt5BLbWqLLKLfXNOvLOFrlbLH8cXhPwn4&#10;q8e+KtM8C+BfDOoa1retahDYaNo2k2T3N1f3UziOK3hijBeWV3ZUVFBZmYAAk1/T7/wR8/4JMf8A&#10;BS74b/8ABPT4efA74iftk6f+z/4N1PT9U1TxR4T+DPw3jtPG+uR61ZxzRyavrerxs+mavZPILX/R&#10;bISQw2iRi4Z1ikt/v/8AZP8A+CeP7MH7Hmo3fjr4eeFdQ1/4hazp8Np4r+L3j/WJtd8XeIVS3tID&#10;9r1W7Z5/KYWNs5tYjHao8YMcMfSvcKKKKKKK/iy/4LWf8E8fFX/BND/goX43+A994V0/SfCmr6hc&#10;+JPhdBpmsPexnwvdXlytgheZjOJYRC9tIJvnMls7BpUaOaT+j7/g2T/bJ079pb/gkt8I/B2ueMdQ&#10;13xX4K0/VfCutTR+FriG102PSbmBLKykuo7dLXzV0q+0goC5knXzmBle3uzH+h9ef/tR/sufAn9t&#10;H4E67+zR+0v4G/4SXwT4l+y/23on9p3Vn9p+z3UV1D++tZYpk2zQRP8AK4ztwcqSDn/te/sbfs8f&#10;t3/Bqf8AZ8/al8Hah4h8G3eoQXt/oVl4p1LSo72SElolnbT7iB54lfbIIZGaPzI4pNu+KNl6Dwn+&#10;z18AvAXirTPHXgX4HeD9F1vRfB8PhPRtZ0nwza211YaBC4ki0iGWOMPFYo6q62ykRKyghQRXP+BL&#10;n9p/xF+1B45vviDo2n+Hvhb4e0+x0v4eWtlqcN1deLLqaGK61DV71fJL2cVu5jsbWBJVZmTUZp0k&#10;WWyMPkH/AAWs/bQ+Gf7D/wDwT08b/EH4h/F/UPBd34k0+58O+FL/AEWC9Go3upzWdzOLGxurRHOm&#10;X01vbXKW2oyq8FncGK4kjnWP7PL/ACg/8FOv+CgGnf8ABQv4y+EfGPg74Baf8MfBvw5+F+jeAPh/&#10;4LsvEFxq0mn6NpwlMKT3twFe6l3zygSFEPliJW3uryyfSH/Bp/8AFLx38P8A/gtr8OPCfhHXfsmn&#10;+OfD/iLRPFNv9lik+22Eek3OpJDudS0eLvT7OXdGVY+TtJ2O6t/Ub+yH+xf+zB+wX8GoPgB+yP8A&#10;CDT/AAX4Uh1Ce/bT7KeaeS5upiDJcT3Fw8k9zKQqIHld2WOKKNSEjRV9Qr8Af+D5z/m13/udv/cB&#10;R/wb0/8ABNj9nH4gft9ftGfBT4rN4g8U+GP2Mv2gJrv4HaZqWqLb/YtXuNVlgfV7qSzjgku7nyvC&#10;mlKInb7IP35+zkyZX6//AGqP2aPhZ+zn+0x+17+1z8KtJ/s7xt8Jv2f7n40/Ci8hggitvCnjLXtF&#10;8SaPrWoQ20UaQ3n2yHwtpU0qXy3Q+0C4mXa1xJnsP+CWfhPwr/wT0/Zf+CX7KXwE8M6e2ieKv2r/&#10;AIneB/EOs6tZIdT1C10qbxtJbX00tsIUlvinhzTbdpnRl8iMxqiBYvL+AP8Agrn4T8K/8EuP2Q/i&#10;ZF+y94Z0+DTfCH/BS+y1/QNEv7JI7WxbUvhrbajLa2wshbvYxQvfSx2sto0F1ZrFBJb3EVxBHcL9&#10;IeHf+Ck/7R3hL9o7xH+0V4ZXw/Y/8Jb/AMEoLP8AaA8SeCrfS2XRL/xxbMViv3j8z7R/x7eXZORO&#10;JJba2tY5JH+y27Ren/swf8ER/wDgmj8GP+CzPxT+Kfg/9m3Tzd+G/B/gnx/4G0u5uZDpnhTWdSvv&#10;FNrdvYWSlYFizpVrcRRypKLScbrbyFSJI/0voooooooor8Qf+D2j9mj4Waj+yx8KP2xf7J8jxto3&#10;xAXwb9utoIF+3aVeWN9feXcP5fnS+RNY5gXzAkf2y7OwtLuXn/8Agx0+KXjvV/hZ+0T8FNQ13zPD&#10;Hh/xB4b1vSNM+yxD7Pf6hBqEF5N5gUSP5kWmWK7WYqvkZUKXct+71FFFFfyZf8FMPj98Zf8Agq9/&#10;wcC2P7I/7UvxC1BPAmi/tHj4V+GdF8NuLaPQ9GbxCmmT3FssolT7dOiLNLcSK5eRUXaIYYYI/wCo&#10;39mj9lX9nH9jf4WWnwU/Zc+C/h/wN4YtPLb+zNAsFh+1TJBFB9puZOZLu5aKCJXuZmeaTy1LuxGa&#10;/9lQSwMECgAAAAAAAAAhABUoFYIuVAAALlQAABQAAABkcnMvbWVkaWEvaW1hZ2UzLmpwZ//Y/+AA&#10;EEpGSUYAAQEAAAEAAQAA/9sAQwACAQEBAQECAQEBAgICAgIEAwICAgIFBAQDBAYFBgYGBQYGBgcJ&#10;CAYHCQcGBggLCAkKCgoKCgYICwwLCgwJCgoK/8AACwgA3ADcAQERAP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aAAgBAQAAPwD9/KKK/ii/4LW+AP8AhWv/AAVw&#10;/aN8O/8ACa+H9f8AtPxg1zVft3hrUvtVtF9uu3vvsjvtXbc2/wBo+zXEeP3VxBNHltm4/MFFeofs&#10;X/tefGX9gv8Aag8IftcfAC90+HxX4L1B7jT11awFza3McsMlvcW00ZIJimt5poWKMkirIWjeNwrr&#10;+33wB/4PgvCt1qPh7Q/2pf2BtQsLQaeE8V+KPAHjRLuRrpbc5ltNLu4IQsUlwFAikvi0Ubk+ZMyY&#10;fj/2Rv8Ag9G8dprGseJv2+Pgt9p+zfYLTwt4b+DWiRWthcwz3kf9pX2oS6nez3BubW2iBs4bd44Z&#10;mnuI7kruguLb4g/4OGP29P2Nv+CkH7R3w1/aj/Zf8I/2b4n1v4P6U3xe+zl1ht9d3S505/N0+2kv&#10;Lmzi2wPqG+WK4hW1SNYhbHzOw/Z6/wCC2nwC+Nv7MHgf9jX/AIK0fCjxhd6b8E9P0x/gD8bv2flt&#10;dM8e+ELqxmjEUQmuZkt2iNrFbw+aiow+wwySRz3Hl3dv+h/wt/4PNf2KPh/+zjY6R4s+FP7QHjn4&#10;jWnh+Wa4uPFNl4ahhvdVdXlW1lvtNNpGLZJWFutzHpqOYY1ka3aQsrfrd8SfjX8Av2Q/g1rdrpen&#10;6fDafDXwfYzWPw18FxWq6j9llMtnpGm6fp4eMebeXFs1hY242LPcIIIssCB8QfFz/g57/YM/Zd/4&#10;KK/ET9h39pLxDqFvonhfULW2sviX4b0QX+maddDT/MvtNvVtLm4uJZYbpBD50MAYT3EltLbQixa8&#10;uvjD/gtd/wAHJPwX+JHws1P4W/sjfFH9n/8AaB+GXjrOleKfhd8QPgv4y07VdNtvIjdLsX73drb3&#10;OLmKSRZIltbi1f7I0QlZHni/AGvUP20Pg38Pf2fv2oPF/wAIPhR4+0/xP4d0bUETStb0nxRYa3a3&#10;EckMcuIdQ09vIvokMhjW48u2klVA81pYzNJZwfd//Br7/wAFefgT/wAEvP2jvH3hH9qzWv7C+HPx&#10;P8P2v27xTb6DdX82l6rprTvZ70ti0gtpIru9jfy4Jn85rU/u4xM9f1e0UUV8AftOfBr9jb49/txf&#10;H/8A4Ji6N8Ef7N+I37TX7MH/AAmXxL+KGrl9TsIv7OuU0Dw/JDps8xja5tJZJroNF9l2NZ2zB5ZJ&#10;DJb/AJIeDvj58ffB/wDwTg/aC/4N4v2pfh74P8LWn7NGn3/i/wAV+MLzxBdaTJ4r0Cx8W6bfnSNO&#10;ku7VhbX2oXF+smnajJBNFPHNZwfYS1x9qXkP2AfhP8U/+DkP/gvNrf7Znj/4aeH/AA34J0PxBo/j&#10;D4gaPeaNPq+lHStONnaWOgStInk3Nzew2ixyGYxJIkV9OkJWIWp6/wD4OFvDOo/8Fpv+CzPhj4S/&#10;8ErrnT/jfqugfA+ystZu/BWrW8umWkkF9qV7Kz6lJIln5SxX1opm87y/PnS33ef+6HgH/BQD9q79&#10;njwP+214A+OHij/g3u0/4C63oun6hrGt/CnxzqGpW2jeL5HtBaaLdy6Q1jYxRWNpeWjzSwW8SR6i&#10;VnimcFnetD4pf8HYH/BbX4geO77xd4T/AGjfD/gbT7vyvs/hbwt8O9JmsLLZEiN5T6lb3d0d7KZG&#10;8yd8NIwXagVF/rdoor+LL/gulrOo69/wWB/aJvtU8J+D9FlT4oajbrZ+B5Ld7KSOFxFHcyG3llT7&#10;dOiLPeAsJBezXIlSKUPEnyhRRRRRRRXQeHfix8U/CHgTxH8LfCfxL8QaX4Y8YfY/+Et8OadrM8Fh&#10;rf2SUzWv2y3RxHc+TKxkj8xW8tiWXBOa5+iitDxZ4s8VePfFWp+OvHXibUNa1vWtQmv9Z1nVr17m&#10;6v7qZzJLcTSyEvLK7szs7EszMSSSaz6/v8ooor4g/wCC+v7Jv/C8P+CcfxS+K/w6+L3iD4Z+Nvh3&#10;4fi8d2/i7wXJ9mvNX/4RmO91Sx0y9liaOaW2jmluJ4AJB9lvGiukDNG0cn44f8FXvCfwz/4LL/8A&#10;BJbQP+C+Pw58M+D/AAT8Uvh5qC+Ef2ktA0myvUXW7o3NhZWU0Msg2PLEl1ZzKGEjC11AQPeSNp0c&#10;b+Qaj+3z+0//AMFTv+CaPwQ/4IvfsV/sp+MLfxX4K1DyfGmjfC5IYfDviTSIpLaOy1LU4hCZIZTf&#10;XPn3VxPcw2KXP+ly+a9xF/Z/1f8A8K61j/gz+/Y2/wCFt6hP8P8A4l/tVfHnxB/ZGkR3OnXk2heH&#10;PDemv514becQW91c+Y01j58bTWgkluLRljkXTnef8cf2vf20P2n/ANvT4yz/AB//AGuPi/qHjTxX&#10;Np8FguoXsEMEdtawgiO3gt7dI4LaIFncpEiK0kssjAvI7N5fX9/lZ9t4s8K3niq98C2fibT5db07&#10;T7a/1DRo71GurW1uXnjt7iSIHekUr2t0iOwCu1tMFJMbY0K/kC/4Ojv+U6/xz/7ln/1GNJr4Aooo&#10;oor7v+AP/BtH/wAFo/2g9O8PeJdL/Y01DwroniDUBbtqvj/XLHRpNLj+0GCS5u9PuJhqEUSFWkIF&#10;q0jxgPEkgdN36v8AwU/4Mj/2L9B8K3Fn+0Z+2P8AFDxVrbag72uoeCrDTtAtY7XZGFie3uotQd5Q&#10;4lYyiZVKui+WChZ+w/4gqf8Agll/0Xz9oD/wqdD/APlPXxf+3l/wZg/tP/CvTr3x1+wF8b9P+Kto&#10;NQuHh8DeJ4YdE1mC1a4iW1iiu3l+x30qRSSvNLIbFcW+Y43aURL+QPx+8AfEL4YfGXxD4O+KfwI1&#10;D4Ya3FqBuLn4f6npV/ZSaFHcAXENsIdRd7tYhDLGYzO8kjRlGZ3Lbzx9FFf2u/8ABGD9l7/hjX/g&#10;mB8IP2eP+Es8P6//AGR4fnvP+Eg8J+Kv7a0rVvt17cah9ts7z7Ja+bbTfavNiXyv3aSLH5txs+0S&#10;/T9FFZ/hPxZ4V8e+FdM8deBfE2n61omtafDf6NrOk3qXNrf2syCSK4hljJSWJ0ZXV1JVlYEEg18o&#10;ftlfBr/gmB+wR/wu7/gsB+0X8EftOr6/8Px4d+KWpZvdW/4SXSp/sFhFpP8AZc0zWLfaHt7C25jj&#10;Q5zNIkbTPX84PgjwH4E/4IX/APBUn4b/ALUHjzwJ4g+N/wAG7Dw+PFvwk8Zaj8PZdBsPH0134Wjv&#10;dOuLNb/zVh+yahqVh5kqmWa0aES+V5yrDXxh8fvj98Zf2pfjL4h/aD/aD+IWoeKvGXirUDe67rup&#10;uDJcSYCqoVQEiiRFSOOGNVjijjSONURFUcfRX9zn7fn7YvgT/gn/APsbfEL9sP4i2f2vT/A3h97u&#10;30zzJY/7Tv5HWCxsfMihmaH7Rdy28HnGNli87zHGxGI/FH/g058WfH39ub/gq9+0x/wUv+L/AIm0&#10;+5u7/wAH/YPEdqb26eSK61nU4bqzt7NZzKVsba30Wa3RHmLQxraxoHUMU/oOr+QL/g6O/wCU6/xz&#10;/wC5Z/8AUY0mvgCiiiiiv2+/4JyftP8A/B2P+x/4E1P45eLP2UPjB8Z/hlp/iBIvEngr4w2d1ceJ&#10;JXklsFlk0yO5f+2/9ViNJI4bmxiMtzK0DtHKyf0Hfs9fEfxV8Y/gF4H+Lvjr4Y6h4J1vxV4P0zWN&#10;Z8GasXN1oF1c2sc0unzeZFE/mwO7RNujjbdGcoh+UdhRXyh/wUw/4ItfsGf8FXNOsbz9p74f6ha+&#10;K9I08WGhfEHwlqIstZ0+1+0JO1uHZJILmIlZFVLmGZYhc3DQiJ5Wev5of+Ct/wDwRb/a4/4Id/GX&#10;wv8AEPS/iJqHiHwbd6hbXHgP4y+GLOXSpLPWYQJ/s0qRzSPp19G8bTQkTMJY4/NiffFPHB8IUV/a&#10;b/wQttdRs/8Agj9+ztDqnwU0/wAASn4X6c66Fpl3bzR3UbIWj1UtbqqCXUEK6jIhHmJJfOkpaVXY&#10;/R/xS+LHws+B3gS++KXxr+Jfh/wf4Y0vyv7T8R+KdZg0+wtPMlSGPzbid0jj3yyRxruYbmdVGSQK&#10;6CivH/Dnj3x38N/2p9A/Y88Ffsjf2N8IrT4PvqmgfEjRLyKHStOv7K+trJfDS6fDAFtNtpPDPC5k&#10;RXSOSOKNvs8rRn7fn7HXgT/goB+xt8Qv2PPiLefZNP8AHPh97S31Py5ZP7Mv43WexvvLimhab7Pd&#10;xW8/kmRVl8ny3Ox2B/ky/wCCun/BQ7wr+1jp3ws/ZS+EHirUPF3w9+AOn6vp/hz4j69o6aZe+K7r&#10;ULiKa8uodNgVINH0iM28NvpumIga0soIo3YfLDB8YUUV+t//AAdpf8FU9O/bF/a4s/2LPgz4j1B/&#10;AnwR1C+svEqyQXFrHqXi5ZXt7xjG8uy4is0j+zQzNCjrJLqGxpIZo3b6P/4MY/8Am6L/ALkn/wBz&#10;9fv9X8QX/BWL/lKb+0t/2cB4y/8AT5eV4BRXQfDT4peO/g/4jufFnw613+ztQu/D+raJcXH2WKbf&#10;Yanp1xpt9DtlVlHmWl3cRbgNyeZuQq6qw5+ug+KXxS8d/Gjx3ffEn4k67/aGr6h5SySJaxW8MEMU&#10;SQwW1vBCqQ2ttBDHFBDbQokMEMUcUSJHGiDn6/d7/gyp/Yp+Kf8AwtPx9/wUX/t/w/8A8IT/AMI/&#10;qvw4/sv7VP8A2r/avn6HqfneV5Pk/ZvJ+Xf52/fx5e35q/oeoooor+KL/goJ+wN/wzro/h/9ov4H&#10;eH/EEvwi8U+Ro0//AAkWo/bNX8EeMrazj/tvwlr2LGya01K1u1uWjR7aIXFp5U0XmYl2fOHhPwn4&#10;q8e+KtM8C+BfDOoa1retahDYaNo2k2T3N1f3UziOK3hijBeWV3ZUVFBZmYAAk1/Zb/wQH/4Xt/w5&#10;t/Z7/wCGi/8AkYP+Ffw/2f8A8ev/ACAvOl/sT/j1+T/kE/YPvfvf+e373zK/ED/g9W/5Sm+Af+zf&#10;9K/9PmuV9Qf8Gdf/AAVc0fxB4EuP+CTHxbuvI1fQv7S8QfCnU7i7s4YbuweVZ73R0jxHNLcxzS3V&#10;+hzOzwyXW4wx2aB/2e+L/wAdP+Gdf2cfHv7SHxr8LeXp/wAP/D+veIdT07wtffb5rjStPW5uI2iM&#10;6Wy/aZbSGN2hbCRzSNEJpEQTv0Hwt+LHws+OPgSx+KXwU+Jfh/xh4Y1Tzf7M8R+FtZg1Cwu/LleG&#10;TyriB3jk2SxyRttY7WRlOCCK/mS/4Onf+C0vhX9vj4y6b+xr+y18QNP1/wCDvw61Bb/U9csdORo9&#10;f8UILm3e4trvexnsYLeZoYnjWNJZJbmTNxF9llH5IUV6B+zR+yr+0d+2R8U7T4KfsufBfxB458T3&#10;flt/ZmgWDTfZYXnig+03MnEdpbLLPEr3MzJDH5il3UHNf2e/8Exf+Cenws/4JffsbeF/2Rvhbqf9&#10;r/2R5154j8UzaVBaXPiDVbh99xezJCP9yGJXaV47e3t4Wll8oOf4gq/f7/gxj/5ui/7kn/3P1+/1&#10;fxBf8FYv+Upv7S3/AGcB4y/9Pl5XgFFdBpvwt8d6v8LNZ+Nen6F5nhjw/wCINM0TV9T+1RD7Pf6h&#10;Bfz2cPllhI/mRaZfNuVSq+RhipdA3t//AAVs/Yh8K/8ABOH9v3xr+xd4O8cah4ltPBWn6Ck2v6nb&#10;pDJfXV1odhe3UoiTIhiNxcy+XEWdo49iNJKymRvnCvf/APgmx/wTr+Kf/BUP9o4/sufBT4qfD/wt&#10;4nl8P3Wq6Z/wsLXJ7GHVPs7R+ZaWvkW88k9yInkn8tU/1NtO5IEZr+u7/glZ/wAEz/g1/wAEof2R&#10;9N/Za+EGt6hrUr6hJrHi/wATamSkmuazNFDFPdiDeyWsWyCGOOBCQkcKb3llMk0mf+zV/wAFSfhZ&#10;8e/2sfG/7Efiz4b+IPAnxQ8G/wBm3Fx4J1l4L+/is7ywlu1lu2017i1tvLWEM8sdxPZoupaTG12t&#10;7etp9v8AT9FFFfmB/wAHF+qfs4/s5/DbwF498f8A7LvwfvPD/wAVPjBaWPxq8X/EbwipsNVsLXw5&#10;rEFva3V9plpda3bakYpXXTtRsraZrJoH3yRROYrj+dH/AIKU/sG6j+xX8TPDXijwLovjCf4O/Frw&#10;fpvjP4K+K/GOnW8N1qejX1lbXf2W4NrJJB9uszcrbXCqyksqTiOOK5hz/Zb+yr+zf4E/Y/8A2cfB&#10;f7L/AMMdY8Qah4f8C+H7fSNJvfFOty6jfywxLgGWaQ/98xxhIYl2xQxxRRxxp/Pj/wAHuHwU8VaF&#10;+2h8G/2jLzUNPbRPFXwvn8N6faxyubqO60rUZrq4eRSgQRMms2oQq7MWjmDKgVS/44/Cf4peO/gd&#10;8U/DXxr+Fuu/2X4n8H+ILLW/Dmp/ZYp/sl/aTpPbzeXMrxybJY0ba6srYwwIJFf22fBb486d+3d4&#10;V+FX7Wv7F37TGnzfB261DV7jX7aTwFcC68XxxJd6dFbRzXrwSabFBfK87n7M8k7WsKq8cRk8780f&#10;+Cx3/BQv4E/8G93/AAT78Mf8Ehv2ENM8QDx7rfw/uotD1m+1W6WbwzpV9cXaXOvPeRGNn1Ke7N68&#10;EduY0gmVpSsUUUFtP/NDRRX9fv8AwQN/4Je/s4/8EqPhZ4y+BHhz47eH/HPxzu/7Hu/j0dE19Zv7&#10;HmeCaXTbFbLcJLS2WKe5aGaeNJrvzJJiFQxQQff9fwB1+v3/AAZU/wDKU3x9/wBm/wCq/wDp80Ov&#10;6fq/ii/4LW/C3x38H/8Agrh+0b4T+Iuhf2dqF38YNc1u3t/tUU2+w1O7fUrGbdEzKPMtLu3l2k7k&#10;8za4V1ZR8wUV+p//AAZ6fBTwr8VP+CwMfjrxDqGoQ3fw1+F+t+JNCjspUWOe6le10hknDIxaL7Pq&#10;tw4CFG8xIjuKhkf4v/4Kxf8AKU39pb/s4Dxl/wCny8rwCvo//gl//wAFQPj7/wAEmfj7q/7Rn7Of&#10;hDwfrWt614PuPDd1a+NdPurm1S1murS6Z0W1ubdxKHs4gCXK7WcbSSCP0/8AHKftcf8ABab4++JP&#10;+CYn/BHy+0/wd/wT6OoQDUPFOn/C+W00C0k+1W3iHVH87UYEuvty6rfFYNLtZLaPyktlWKG1EtwP&#10;2v8A+Cen/BMX9jb/AIJffCy5+Fv7I3ww/sj+1/ssninxHqV493qviC5t4BCk91cP/wBtJBBEsVvG&#10;9xO0UMXmuD7/AEUUVz+m/wDC0/8Ahaes/wBr/wDCP/8ACE/8I/pn/CPfZvP/ALV/tXz7/wDtD7Ru&#10;/c/ZvJ/szyNnz7/te/5fKr+fH9tT/ghh8ZdB1H9qT/gnx+z5+yl4wf4W+FNPg+OX7MXjKe0GoRx6&#10;itvZ2eveFYb2GwuLu5lvYS6W9hJcJcGTw9pskglWZ7l/3u/ZO0zwJon7LHw00b4W/C3xB4G8MWnw&#10;/wBGh8OeCvFlvLDqvh+wSxhW30+9jmkkkS5giCQyq8jsHjYM7EFj/Oj/AMHn37M3wa+Ff7efgj9o&#10;nwL4x08eK/ir4Pd/HPhSO5Ml1BJpphtLTVZA07GOK5t9tqiLFFHu0eZgZHeXYf8ABvz/AMG0Onft&#10;y6drv7S3/BQnTvGHhfwb4X8YTaDpXw5FjcaRqOu6jYXEY1AXks8IeKxR1msXW3K3BuEul861e0xL&#10;+5/xiuv2ydf8Ry/sU/sB/D3w/wDBHw/4R8P2dvc/Fvxf4OS/0qz0q4067hsIvCul2U6W91c2tzbL&#10;HNFfyWqWaRwMLS9iuojX84P/AAcgeD/in4j/AGmLf9pf9ov4O+H/AAD8VtR8QXvgL4paJ4T8Qz6r&#10;pWuaroWi+HrqLxJZzTENbW19p+u2CRWBQPbpYqZneeaYJ+cFFf0Xf8GiP/BHfUfhX4Vk/wCCp/7R&#10;ng/ULDxF4k0+fTvhHoWt6PbhYNGnSFn8QRM+6eOW5Hm28DAQH7KZ3/fw30TJ+51FfwB1+z3/AAZL&#10;/C3x3q/7fXxX+Nen6F5nhjw/8H20TV9T+1RD7Pf6hqtjPZw+WWEj+ZFpl825VKr5GGKl0Df0vV/I&#10;F/wdHf8AKdf45/8Acs/+oxpNfAFFf1G/8G5vhPxVZ/8ABST/AIKWeOrzwzqEWiaj+0fLYafrMlk6&#10;2t1dW2seI5Li3jlI2PLEl1au6KSyLcwlgBIuf5sv2sfhbo/wO/an+JfwU8O6F4g0vT/B/wAQNZ0S&#10;x0zxZdWc+q2kNpfTQJDeyWLPayXKLGFla3ZoWcMYyUKmvP69A/Zc/Zo+Kf7Yfx20L9m/4I6T/aHi&#10;3xP9qj0DTvInf7ZcxWstwsGYY5PK8zytnny7LeHd5txNb28cs8f9lv7KPwU/YM/4JOfD34W/8E+f&#10;gzqGn+GrvxrqF/D4S0u+lE2s+MdTtbB7zUdSuXjQGaUW9tuluGVIIh9mt08pWtYK+j6KKKKK8v8A&#10;21v2ZtO/bM/ZH+I/7KmqeMdQ8PReP/B99oq67plzcRyWEk0TLHMVt54HniV9pktjIsdxGHgl3RSu&#10;p0P2cvglrHwS+FnhPwn41+K/iDxv4n0T4f6H4b1/xbreq3jf25Np0Do2otazXE0cNzcSyzSzSgtN&#10;LujWWWUQRbOA/aL+Fv8AwTK+OPx2g+Cn7SehfB/VPi74w+H+o6JpGmazdafB4yu/Dd3a38F5DYSB&#10;k1KO2eCTU1ZrZlCg3JBGHNe3+E9Z1HxH4V0zxDrHhPUNAu7/AE+G4utC1aS3e606R0DNbTNayzQN&#10;LGSUYxSyRllOx3XDHP8Aiz4i8d+EPhZ4m8WfC34df8Jh4n0vw/e3fhzwl/a8Wn/23fxwO9vY/apg&#10;Y7bzpVSLznBWPfuYEA1/Kl/wcWfGvxV8VoP2ePFXxK0/T5PGXxd+F9r8cfGGp6HE9ppkV14i0vSN&#10;Jh0yzs5XmlhitbPwrZ75ZLmZrie4nkC26bIV/NCvUP2KdG/Z4179rj4cWP7XHizT9F+FqeMLG4+I&#10;d5qcepPHJo0Mqy3dsBpkUt35s8KPBGYlBEkyFniUNKn9znhPwn4V8BeFdM8C+BfDOn6Lomi6fDYa&#10;No2k2SW1rYWsKCOK3hijASKJEVUVFAVVUAAAVoUV/AHX7Pf8GS/xS8d6R+318V/gpp+u+X4Y8QfB&#10;9tb1fTPssR+0X+n6rYwWc3mFTInlxanfLtVgreflgxRCv9L1fyBf8HR3/Kdf45/9yz/6jGk18AUV&#10;/U7/AMGbfwt8d/D/AP4JH6l4s8XaF9k0/wAc/GDWdb8LXH2qKT7bYR2mn6a821GLR4u9PvItsgVj&#10;5O4DY6M3zB/wejf8E9Pin4g1jwV/wU68J6n/AGl4Y0Tw/Y+BPFuiW+lTtNo/+mX91a6m8yBoxbSS&#10;3ZtXMnleXM1qqmU3OIvwx/Z6+Cnir9pT4++B/wBnPwLqGn2mt+P/ABhpnhvRrrVpXjtYbq+uo7WJ&#10;5mjR3WIPKpYqjsFBIVjwf2u+On7S/wDxCR/CzS/2NP2J9W+D/wAZfib478QT638VPHHiifGq6Z5M&#10;Ef2XSrrQ7CRLixtvs11aXFpLcahPveXU2WCNZUI/Y/8A4J2/tw+Ff29/h7N8aPhL4t0/W9KGoTad&#10;8QNPi19LuPwR4ot7DSTN4f024t9Pig1qxUzXU7amtxKjyOpt3mgmRbT6Prz/AFP9rH9ljRPAnin4&#10;paz+0t8P7Twx4G8QSaF418R3XjKxjsPD+qxyxQyWF9cNKI7S5WWeGMwysrhpo1K5dQew8WaNqPiP&#10;wrqfh7R/FmoaBd3+nzW9rrukx273WnSOhVbmFbqKaBpYyQ6iWKSMso3o65U6FZ/izwn4V8e+FdT8&#10;C+OvDOn61omtafNYazo2rWSXNrf2syGOW3mikBSWJ0ZkZGBVlYggg1oUUUUVx/j747/DP4aeKofA&#10;vijVNQbW7rwfrPiiy0bSfD97qN1d6ZpT2Ud9JDFaQyPNKj6jZItugaeZpwIo5Crbf4sv+Co/7WXw&#10;s/bf/bs8c/tIfAv4Q/8ACBeCdV/szTfB3hHy4I/7O0rTNLtNLtE8q3UQ2+6Gzjf7PFuSDf5SvIqC&#10;RvAK/qt/4NIf2DdO/Za/4Jow/tI+IdF1C18ZfHbUP7a1FdT064tJLfRrSSe30qERyyFJYnRri/ju&#10;UjjMsepoP3iRxOf1Poor+AOv1+/4Mqf+Upvj7/s3/Vf/AE+aHX9P1fyBf8HR3/Kdf45/9yz/AOox&#10;pNfAFFf1O/8ABm38UvHfxA/4JH6l4T8Xa79r0/wN8YNZ0Twtb/ZYo/sVhJaafqTw7kUNJm71C8l3&#10;SFmHnbQdiIq/QH/Ba34pfsnfGD9jb9o3/gn78Rdd/tHx7afswa58Urfwl9lv4dlhpju9jqP2qJVh&#10;Pl6paW58gy7n8v542iZs/wAcVdh8DfFfwa8E/EKw8UfHL4Q6h460Sx1CwuJvDFl4qOkR6hHFf20t&#10;1bTzpBLL5U9ml3bAwtFJFJcRTh2EJhl+z/8AglV/wXJ+Kf8AwTx8Oalp+mfDL4f674t0L4f3nh34&#10;R+NPG9rPDbeGNKk1GfXNS0m4i0m2F3rH9oXqxLbfabhUsbiTeJIbee6z5/8A8FXP+CyP7R3/AAVH&#10;8dy6fr+r+IPDXwpsfEE2t+EvhTfeK21iHR7+4iX7VM968MU15mZrp4FmBWyhumtbYRQDYfkCvs/4&#10;Kf8ABwV/wVp/Zn8K3Hw1/Zz/AGrtQ8K+DV1B5tB8H3Om22v2vh612RxQabYTa7HfXcFjBDFFFFbm&#10;dlRUzy7u7fQGs/8AB4X/AMFgdU+Muk/E+xufhfp2iadp7W958ObLwQ7aNqkhEwFzPLLcPqCygyoQ&#10;IbyKPNtFlCDKJPX/APgjF+0L/wAFaf8AgqF8AvHP7KX7X3xx8YX37IMmn3dh8Yfj1rPia20/XPB9&#10;rDa3mqS29vrd7IHvIrhxb298lyl8sNhOsZFrFKrH+k6iiuf+KXxY+FnwO8CX3xS+NfxL8P8Ag/wx&#10;pflf2n4j8U6zBp9haeZKkMfm3E7pHHvlkjjXcw3M6qMkgV+MP/BQT/g7C/4Wl478P/sdf8ER/CX/&#10;AAmPj3xv4gg8Paf8Q/GGi/Y7A3N/FHBZrpdteyQs1yLu5UGbUI47eJrUgw3MU3mR8/8AtD/HX9o7&#10;/gg1/wAE+9V/ap/bQ+Lf/Cbft+/tJfa7Hwl4k1fT21pPA+iJcW1zdaTDK8v2G2trJ7uS5EFoi2z3&#10;17bRi3u7Wz80fzw193/8EA/+CZ+o/t5ftcR/Gb4h634P0X4L/AXUNM8X/GXWvHJt5dOfToZZLlNO&#10;lt53VJIrpLK5WWSXFvDbxzySFiI4J/6/fCfhPwr4C8K6Z4F8C+GdP0XRNF0+Gw0bRtJsktrWwtYU&#10;EcVvDFGAkUSIqoqKAqqoAAArQoor+AOv1+/4Mqf+Upvj7/s3/Vf/AE+aHX9P1fyBf8HR3/Kdf45/&#10;9yz/AOoxpNfAFFft9/wZcft0+BPhb8dviJ+wb8RfGfiCPUPij9j1f4a6Ttlm0oX+n2t9JqYwrFba&#10;5mtFt38woFlTTdjyB0t45P2v/a6+G3wa/Zm8VePv+CxsXgnUNW+IXwx/Zw8RaPPpseuG2tdb0a1d&#10;dbS0kDRyiGVbi0kVJ41yFvJvMSbbCIv40v8AjFj/AIZY/wCagf8AC7f+Fgf9OP8Awiv/AAiv2H/w&#10;L/tL7b/2w8j/AG66D4W/tLfBf4f+BLHwj4s/4J7fB/xzqFp5v2jxT4p1rxlDf3u+V3XzU03xBaWo&#10;2KwjXy4Eysaltzlnbn/EniL4ReGvhZr/AMEbL4deH/EXie0+ICXeifGfRNX1aH7XpEUFzbzWK2N0&#10;I43tp5Ta3cM0ltb3cXlyJIGEwjg8/oor7P8A+CHH/BP34Z/8FCf2uH+H3xHg1DxIvh/T01Wz+F+j&#10;re2kni1hKsZS81aKCSDQ9IhLI97euxujG6W9hBc3dxEqf12/B39nTwd8HfK+x339r/2R9ssvBH27&#10;w7o9p/wh2hXH2T/intM/s6ytvJ02P7Da7Y5PNlb7PF5ksvlR7PQKK/BH/gqn/wAHjmnaDqOpfBn/&#10;AIJSeFdP1qJ9PjRvjN4s064SOOSa3mEg0/SriOJ/Ngd7ZluLvMZkhmja0liKTOf8ELv+COn7MH/B&#10;Yb4NeI/+CqP/AAVI+IGofG/4hfEHxhqtpf6ND48mt7fSlgNrHF9ti09beezvkEUnk2qz/ZU0+6st&#10;kK/u/L+r/wDgoX+3v/wT7/4Nkf2Nrb9mz9jP4N+H7Xx74k+1al4F+GUF7cXG6adykmu6zcSyvdSW&#10;yNGIk8yUzXH2ZLWFo4oJJbX+XL4/fH74y/tS/GXxD+0H+0H8QtQ8VeMvFWoG913XdTcGS4kwFVQq&#10;gJFEiKkccMarHFHGkcaoiKo4+v63f+DYX/gmx4E/YX/4Jx+GvjXu+1+Pfjz4f0vxZ4u1OHVJZrYW&#10;Ekcs+kWcMbRxrF5NpebpflZjcXFwPNkiSAJ+j9FFFfwB1+x3/BlB4s8VWf8AwUk+JfgWz8TahFom&#10;o/A+7v8AUNGjvXW1urq21jSo7e4kiB2PLEl1dIjsCyLczBSBI2f6bq/kC/4Ojv8AlOv8c/8AuWf/&#10;AFGNJr4Aor3DwDo2o/An4BfDT9vb4F+LNQg+IXhb44ahb31zHHb3dr4cksbXRtR8P3MkLxMI5bm4&#10;/tooLgtHcrpMwRD9muM/1G/8F+P+Ci/wJ/Z3/wCCWX7Qmi/2j/bHiDUPO+EX9ieTdW/l67rehxXW&#10;zzvs7ofJ0m//ALQzkRSeV9n81JWwv8gVFFFFaHhPwn4q8e+KtM8C+BfDOoa1retahDYaNo2k2T3N&#10;1f3UziOK3hijBeWV3ZUVFBZmYAAk1/Vb/wAGtH/BMX4Wfsg/8E+/CX7WXiD4YfZfi78ZPD/9q65r&#10;+o3kF3NBoU9w02mWlm0WVtraa0WzvJI8mV5pQJz+4hig/T+iiv48v+Dkn9i/wr+xD/wVp8e+Bfhd&#10;8INP8E+BPFWn6b4o8DaNpM6G1Nrc2yx3ckMSu32WL+04NRRbciNY1jAijSHyq6D/AIJG/t8/t5/8&#10;Ew/2DP2lf2jP2V/2U9Q1jRPF+oeGvDc/xpu0MmmeBtTiF+UdrVoWS9lZL4AF3WC3nlshOsouoYJv&#10;iD4/fH74y/tS/GXxD+0H+0H8QtQ8VeMvFWoG913XdTcGS4kwFVQqgJFEiKkccMarHFHGkcaoiKo4&#10;+vo//glZ/wAEz/jL/wAFXv2uNN/Za+EGt6fosSafJrHi/wATamQ8eh6NDLDFPdiDer3Uu+eGOOBC&#10;C8kyb3iiEk0f9d3/AATr/Yf1j9gL4WeKvgp/wv8A8QeOfDF38QL7VPh1pmv3F5N/whHht4LaCw8N&#10;W0l3d3MkltZxW+1H3IG8xj5akkt7/RRRX8Adfr9/wZU/8pTfH3/Zv+q/+nzQ6/p+r+QL/g6O/wCU&#10;6/xz/wC5Z/8AUY0mvgCivf8AWrP9snxj8LPiB/wU2+Ivhz+3/BPxS+IGq+DfHviKbW0sbbWfE19A&#10;daaOax0+5t5m8qZbfU4lMX2IXFnbh0kVDCf0P/b7/wCCg/7PHi39gz9i/wAW/AqPxgP2mP2FtQ0K&#10;38d/Cvxd4E1K3tfDsemiwsL251crCsaxf2vpWjwRhbuKQLqXlyIk77Yfxxooor3/AP4Jl/sdaP8A&#10;t9/tY6d+yZJeeII/EHi3w/q8XgaPQ47NYX1uKwmmtpNRnupk+y6bB5b3V1JBHc3Lw2zw28DyzI6f&#10;13f8Ez/+CeWnf8E/Pg1faD4x+LWofFT4peKtQN78TPjR4kiuDrPi+SIvFYLcvdXV1KIrSz8q1ihE&#10;xjURySKqNNJuP+CdX7MnwC/4Jtf8E9PCfgXS/hbp/wAINK0TwfF4g+JFv4g8TWt5Jp+ptZxzanda&#10;pqyLHBdyxFGSS7AjgEduoiWKCOKNOf8A+Cev/BSn9mD/AILI/D34vxfDH4a6hqnw98N+MLnwc0/i&#10;3w3MdO8YaZJYQNJcFLiAQGKYzXMbWTNJOluLeS5jg+1pCPq+iv58f+D3D9kPUYPFXwb/AG9tDstQ&#10;mtLrT5/AHii5kv7cWtnJE82o6WkcOBOZZhNq5eQF4wtrCD5bEeb+eH7Cf7S/9nf8Ee/24/2OtX1b&#10;xBP/AGz4f8EeMvD1j5+7SrH7H4u0qx1CTY0n7q5n+3aYNyRnzEs8O48qJW+IKK/o+/4MuP2FvHfw&#10;t+BPxE/by+Ivgzw/Hp/xR+x6R8NdW3RTaqLDT7q+j1M5VS1tbTXa26eWXDSvpu94wiW8kn7fUUUU&#10;V/AHX6/f8GVP/KU3x9/2b/qv/p80Ov6fq/kC/wCDo7/lOv8AHP8A7ln/ANRjSa+AKK/f7/g3/wD+&#10;DYz9rH9n/wDax8O/tvf8FAtE8P8AhL/hXPiCSbw38Mr6Gw1+bW5jYTpFqD3FtcyW9j9muZraeBh5&#10;0xmtWbZb7IpZPzQ8f/Frwr8E/wDgoX48+Lv/AAVq+HHg/wDbLu/Fun3Uv9peBv2hkj068ujeJFb6&#10;nFqGgmUwxLb2ksUWmyx27Q288GYIVSJK+MKKK0PCfhPxV498VaZ4F8C+GdQ1rW9a1CGw0bRtJsnu&#10;bq/upnEcVvDFGC8sruyoqKCzMwABJr+y3/glt/wRB/Yd/wCCR/8Awkms/s36X4g1vxP4p2w6j418&#10;dXttearFYLsYafBJb28EcFsZUEzKkYaV9hleQQwLFz//AAV5/wCC7n7J3/BJfw5e+E/F0v8AwlPx&#10;dl8P2Gt+FvhZtv7H+2bC41FrN5v7SSxuLW28tYbyXbIdzfZtoA8xCf5gf2t/26vin/wVA1j4jftC&#10;fty/tbeIIvGGj+TqPwp+G9r4fnufDb/aby1tr3TbE/a9ui+VaJFOGMMv2sWMnnz/AGgo0/1h/wAE&#10;jP8Ag6J+Pv8AwTj+Gfwz/Y+8dfAnwf4j+C/hDUL1NZuNJs7qPxQ1re3tzeSywzyXn2R5YprpnWJo&#10;UWVIhEZIi/nr/U74T8WeFfHvhXTPHXgXxNp+taJrWnw3+jazpN6lza39rMgkiuIZYyUlidGV1dSV&#10;ZWBBINfMH/BXX/grr8Av+CQPwC074u/F3w7qHibW/E2oXGm+DPBmiahaw3Wo3UdrLN50vnSB4rFH&#10;WCKe5ijnaFryD905dVP80P8AwWk/4L0/H3/gsbqPh3wr4h+Gmn/D74e+ENQmv9C8H6Vrt1eyXN1N&#10;bwRNcahMxjgu5Yilx9ndLaFoY72aPL72dvP/APgkn8JNR/al+IXxb/Yc8HR6g3jL41fA/VdH+H8d&#10;lbW7x3Gs6Vf6d4phtJ3uLmBIIrlPD8toJyzCKS6idkKK5HyhRX9rv/BJP4F/Cz9jX9liX/gnp8Lf&#10;FPiDX/8AhQHiBvDHiPxHr9jBb/2tqt9Y2fiS4uLaOF32Wx/t5FRHO+PY0bNLsE8v0/RRRRX8Adfr&#10;9/wZU/8AKU3x9/2b/qv/AKfNDr+n6v5Av+Do7/lOv8c/+5Z/9RjSa+IPhp8LfHfxg8R3PhP4daF/&#10;aOoWnh/VtbuLf7VFDssNM0641K+m3Ssqny7S0uJdoO5/L2oGdlU/X/8AwQO8f/8ADIn/AAUn+CX7&#10;c/xr8FeINO+EVp8QLvwbqfxFfTfJ0TT9V1PR7u0jjuL+do7WLyVvI7qZWl3pbRyShG2gH9b/APg6&#10;8/4LEfsj2n7Hvij/AIJlfCjxhp/jv4heNdQtIvFLeG9YimtfBkem6vDcSR3ske8fbmuLE2/2LKyR&#10;L5ksxixClx/NjRRRX7/f8Ga3/BOH9o74ZfFPx7/wUC+MXgDxB4R8Max8P4PDfgW31/Qmtv8AhJ4b&#10;+e01KTUbZpXWQ20cVpaBJRE0Nx9uby5c28in9D/+C4//AAXH+DX/AASF+DSaXpcWn+KvjR4q0938&#10;B+A5ZiY4I8tH/aupeWweKxR1YKgKyXUkbRRFQk89v/Il8Wfil47+OPxT8TfGv4pa7/anifxh4gvd&#10;b8R6n9lig+1393O89xN5cKpHHvlkdtqKqrnCgAAV9f8A/BEL9gX9gX9uP4p+OP8Ah4v+2p4f+D/g&#10;nwv4ft/7L+0/EfSvD+q6vqtzOfK+z/2nBLDcW0UNvc+ft2ujzWmMq7Y+cP23fgp4V/Zr/bQ+L37O&#10;fgXUNQu9E8AfFDX/AA3o11q0qSXU1rY6jPaxPM0aIjSlIlLFURSxJCqOB/Rd/wAGVP8Ayiy8ff8A&#10;ZwGq/wDpj0OvwA/4KqfHT47ftH/8FHfjR8WP2l/C39geNrn4gX+n634Z+3Wt1/YP2GT7BDpf2i1R&#10;Ibr7LDbRW32hV/feR5pLM5Y8h+278a/Cv7Sn7aHxe/aM8C6fqFponj/4oa/4k0a11aJI7qG1vtRn&#10;uokmWN3RZQkqhgruoYEBmHJ7/wD4I8eGdR8Wf8FX/wBm3S9LudPili+OHhi9ZtT1a3sozHbanb3E&#10;iiS4kRGlKRMI4QTJNIUiiV5ZERvnCvt//g3V/Y68d/tkf8FcPhPpvhG8+xaf8NvEFr8QvFOp+XFJ&#10;9lsNIu7edF8t5o2fz7s2dpmPe0f2vzjG6ROK/sdooooor+AOv1+/4Mqf+Upvj7/s3/Vf/T5odf0/&#10;V/Kl/wAHhfhPxV4c/wCCwMmseIfDPg+wtNf+F+iX+hXXhmyeK91G1V7q1a41ZmAE18Li2uIVdMqL&#10;KCxTO5GA/OD4V+LPiZ8KYNV+Lvw18Tafpsqafe+F79pL2ye6ltda0vULG6jjtJyZZYns2vInuI42&#10;W3aaHMkUstuWLn4/fGW6+AVl+y1L8QtQHw9sPGFz4qg8KRuEtW1me1gtHvZAoBmlFvbRxoZCwiVp&#10;vLCefNv4+iiiug+HXw61j4jaw9tbT/2fpGn/AGebxP4nutOvLiw8OWEt5b2f9oX32OCeaO2Sa6gQ&#10;skbsWljREeSREb+u39tH9vL4Nf8ABvV/wS5+Gvhfx1rWn/EDxX4R8H6D4M8DeFJNROjXXjOTT4LO&#10;0u7qMLHdm0iitw1y7MrxoxhgMm+eLf8AyRfH74/fGX9qX4y+If2g/wBoP4hah4q8ZeKtQN7ruu6m&#10;4MlxJgKqhVASKJEVI44Y1WOKONI41REVR/Q9/wAG5X/BNH9nj9uX/ghXpfwz/bm/Zg0/U/Bup/HD&#10;VvF3hQ2XivUrSTXZILVdLGqTtaX4eKVHW/sRCBBGY7SKQws7faJfr/xN/wAGy/8AwQ58WajHqmqf&#10;sI6fFLFp9pZKumeN9fsozHbW8dvGxjt79EaUpEpkmIMk0heWVnlkd2/DH/g67/Yp+BP7Gf8AwUE8&#10;I6f8CNf+z6f4k+D+gZ8F3F1dXE2g22lW40Oy2SywhXtpLTTIFTdcXFwZra6eXy0eDf8AX/8AwYx/&#10;83Rf9yT/AO5+tD/g8g/4J1fsj/C/4BeD/wBvb4UfCfT/AAp8Qtb+KCeHvFNz4btYrO18QR3trqeo&#10;yXl7DGgE18Li2J+1ZEki3EgmMu2Hyf58a9//AOCTv/KU39mn/s4Dwb/6fLOvMP2hfgp4q/Zr+Pvj&#10;j9nPx1qGn3et+APGGp+G9ZutJleS1murG6ktZXhaREdoi8TFSyIxUglVPA/d7/gyP/ZD06Dwr8ZP&#10;29tcstPmu7rUIPAHhe5jv7gXVnHEkOo6okkOBAYpjNpBSQl5A1rMB5ak+b+91FFFFFfwB1+l/wDw&#10;aTeLPCvhz/gtJ4P0fxD4m8YWF3r/AIP8QWGhWvhm9SKy1G6Wxe6a31ZWIM1iLe2uJlRMsL2CxfG1&#10;GI/rNr+QL/g6O/5Tr/HP/uWf/UY0mvgCiiiug8I/8LT8UaPqPwt8B/8ACQajp93u13VvDmkefNDN&#10;/ZlneTG/mt48q32S0kv5DMy/uYZLltyo0hP1/wDtF/tJfsbaV+ydr/7LEnxs8QftK6hqPw/8I6l8&#10;GPir4p8DPoet/CfUbS/kivvCMv2i4nmn00aW77YYLufTobkqbeBnkkuo/wBL/wDg1e/4J5fBr4cf&#10;D24/4KUfEP4teMPht4y+DHjDx34V+MuheIIjoVk0a2GlMllqjT3TIbHT0FzeSCWC2kF7OvmEJpsb&#10;T/lB/wAFpf8AgphqP/BVz9vPxB+09Z6JqGkeFLXT7bQfh9oWrC3N1p+jWxdkEzQIAZZria6umVml&#10;MTXRhWaRIkavlCv6Pv8AgyX/AGl/hZqP7LHxX/Y6/tbyPG2jfEBvGX2G5ngX7dpV5Y2Nj5lunmed&#10;L5E1jidvLCR/bLQby0u1f2+r+OL/AIOEP+Ck/gT/AIKh/wDBR3WPjX8HV83wF4W8P2nhPwLqc2ly&#10;2dzqlhbSTzyXk0csjMPMu7u7aLKxN9n+ziSKOUSCvp//AIMqf+Upvj7/ALN/1X/0+aHX0h/weOfF&#10;v4y/F3xBpX7G/g6TT9P8G/Cj4X23xl8aSXtyDJrMl54gi8LWUUCC2Z45bV72VzmZY5Y72Usu+3iD&#10;/wA+Ne//APBJ3/lKb+zT/wBnAeDf/T5Z12H/AAXS+Cnir4A/8Fgf2ifAvjHUNPubu/8AihqPiSGT&#10;TJXeMWusuNXtUJdEPmrb30SSAAqJFcKzqA7f1ff8EjP2IfFX/BOP/gnV8M/2NfHXjjT/ABHrfhDT&#10;719Z1XSbd47Vrq91C51CWKHzPneKJ7poVlZUaVYhIY4i/lr9H0Vn+JvCfhXxpp0ej+MfDOn6taQ6&#10;haX8Nrqdkk8aXVrcR3VrcBXBAlhuIYpo3HzJJEjqQygjQoor+AOv1P8A+DPT4KeFfip/wWBj8deI&#10;dQ1CG7+Gvwv1vxJoUdlKixz3Ur2ukMk4ZGLRfZ9VuHAQo3mJEdxUMj/1W1/KF/wd5eCvDnhX/gsl&#10;rWu6JZeVc+Jfh/oOpaw/9gajZ+dcrC9mr+ddyvDffubWBftFksVuu3yGQ3NvdSyfmBRRRWh4s0bT&#10;vDnirU/D2j+LNP1+0sNQmt7XXdJjuEtdRjRyq3MK3UUM6xSAB1EsUcgVhvRGyo+3/wDgjb+xf4VT&#10;Ubn/AIKw/tu/CDT9f/ZQ+CGoXrePhezpdSa5riW9umm6NBp0b+ZcyyX2paW5FyI7BoxKtxNs3xt9&#10;3/8AB3F/wVW/4R/x34k/4JOfs7eG/D+m6frf9k+Ivj/r9vpG2/1jVfKtZtPsHZ4VU+XaWmkzvdI0&#10;ryKtrbiSJLaaKX8QfBvwt8d/EDw54s8WeEdC+16f4G8Px634puPtUUf2Kwk1Gz01JtrsGkzd6hZx&#10;bYwzDztxGxHZefrsPgD8fvjL+y18ZfD37Qf7PnxC1Dwr4y8K6gL3Qtd0xwJLeTBVlKsCksTozxyQ&#10;yK0cscjxyK6Oyn+i7/gz4/4Kdf8AC+/2cda/4J6fGT4n+INb8e/DbzdV8FQ6vZ+ZDF4NVbK2jtIb&#10;pcs32S7kZRHOQUhu7aOAvFC0dv8AjB/wXR/4J0f8Oxv+CjvjP4BeHNO8jwTrO3xP8NP327boV5JL&#10;5Vv81xPMfss0VzZb52Es32PzioWVc/o//wAG+f8Awbx/8FP/ANkj/gpP4M/bF/ap+Ffh/wAB+GPh&#10;/wD2j9osdR8Y2V/f6v8AbtH1GxX7Gmmvcx/upZoTJ9okg+WQGPzCGVfP/wDg8Z8O+BPjD+0d4M/a&#10;9+CnxF/4SzSPDn274QeP/wCyNIlew8NeJNLZdXFlNfgmGS5lh1uRTAozG2nXKFmkjnjg/GGiv3e/&#10;4KG/AX4J/tx/8Hhnw+/Zymhxbaf/AGBd/Ea08R+D9MuLDVptM0iTXWsRHCsbX1tc6fDaWjzXxlmR&#10;pZkAe2gt4B/Q9RRRRRRX8Adfr9/wZU/8pTfH3/Zv+q/+nzQ6/p+r+YH/AIPVv+UpvgH/ALN/0r/0&#10;+a5X5A0UUV+13/BIr/g3o/a4/ZL+Jmo/8FJv25PjbqH7O1p+zX4wt9e1bR7TRZdXute0axsotT1Y&#10;rdafciM2M1jM1oWtmvDKzXsEkIaFopeg/wCCvf8AwVA+Jnj/AE7SP+Cm2veEPih8JbttP0hv+CdA&#10;u9PsrG9dZLi0n8Y+INYghuZy8UlvBa2MENy5tbqy1SFks51kuLmP8MaKKK+3/wDgkp+27/wTK+An&#10;gT4jfs+/8FU/2G/+Fr+CfFv2K/8ADeveFtB09fEmhX8EqmWCK/8AMs75La4RYSwjvlWM2zIIXW8u&#10;Gr7v+Cn/AAWE/wCDTH4A+Fbjwd4F/wCCOPjC/tLnUHvZJvGvw00HxLdCRkjQql1q+s3M8cWI1IhV&#10;xGGLsFDO5b3Dx/8A8HvP7LGnfCzRNX+Fv7D/AMQNZ8bT/Zv+Ej8Pa/4isdN0qx3QM1x9m1CEXU11&#10;smCIm+zg8xGaRvKZRE34Y/8ABSH9pn4y/tmfttePv2q/jt4O1Dw9rfj/AFC31qx0LU7YRyWGjTWk&#10;DaRCGEEHnxLpn2IR3PlqbiMJOdxlLHw+iv67f+CDHhPwr+2L8EPA/wDwWz+M/hnT2+P/AMSvhfN4&#10;H8Z+IdEsksLXUrXStevbb7dLbQhUkvrpLKwE8z7lVbGCO3S2iVom/Q+iiivL/gF8JNR+HHxW+N/j&#10;G+j1AReP/ihaa9Zm9treONo4/CugaWTA0VzK8kW/TXBaZLeQSCVRC0SxXE/qFFfwB1+v3/BlT/yl&#10;N8ff9m/6r/6fNDr+n6v5cv8Ag89tvFUH/BV/wvL4h1nT7q0m+B+kPoUFlpjwSWdr/aerK0U7tNIL&#10;mU3C3EglRYVEcsUfllomml/JCiiiv6Xv+CXGp/8ABPv4c/8ABup4G/aN/wCCmvxS+yeD/iV8YNT8&#10;YfFuTxZcXGs/8LF8SR+ILuG1ivYJI7m6vctpmn3csFqFM39ls9x5lu98k34Qf8FOv+ChfxT/AOCo&#10;P7ZPij9rn4paZ/ZH9r+TZ+HPC0Oqz3dt4f0q3TZb2ULzH/fmlZFiSS4uLiZYovNKDwCiiivYP26f&#10;2wtY/bx/aO1n9qDxZ8Dvh/4E8QeJcTeJLL4b6ZeWdhqd+WYy6hJDc3VxtuZdw81oyiyMvmshlklk&#10;k5/4F/snftT/ALUH9qf8M0fs0/ED4if2H5H9t/8ACC+Db7V/7P8AO8zyfP8AssUnleZ5Uu3djd5T&#10;4ztOP0v8d/s3f8FWvjH+1B4G+Gv/AAXP/Zr8YeKvgv8Asw/C++8e+JfB/wAKbTwdpS6B4P8AJlij&#10;gim0uW0tFimm0RIvsazrd/ZbK6NoiFN4/JCiiv6/f+DXH/lBR8DP+5m/9SfVq+/6KK8v/Yi+Nfir&#10;9pT9i/4Q/tGeOtP0+01vx/8AC/QPEms2ukxPHaw3V9p0F1KkKyO7rEHlYKGd2CgAsx5PoHhnxNp3&#10;izTpNU0u21CKKLULuyZdT0m4spDJbXElvIwjuI0doi8TGOYAxzRlJYmeKRHbQor+AOv1+/4Mqf8A&#10;lKb4+/7N/wBV/wDT5odf0/V/ND/wd2/B34WeNv8AgsR8Jfh14TtfD/gjxP8AED4f6Kni3x74k1iC&#10;w0R/tGr3mn2t7qDJbeZD9mityJ7ySWbNtHboscYtcy/jDRRRXoHxE/aj+O3xX+BPw6/Zo8f+Oft/&#10;gn4Tf2v/AMK/0T+zLWL+yv7Uulur799HEs0/mzIr/vnk2Ywm1civP6KKK6D4W/Cf4p/HHx3Y/C34&#10;KfDTxB4w8T6p5v8AZnhzwto0+oX935cTzSeVbwI8kmyKOSRtqnaqMxwATXP1/fZ4T8WeFfHvhXTP&#10;HXgXxNp+taJrWnw3+jazpN6lza39rMgkiuIZYyUlidGV1dSVZWBBINfhD/wW/wDhz4V/Zr+AX/BS&#10;TWND/ZZ+KGlS/GH4ofCqGDxPpvghIPB01qlrZ6k+pR3Kqm6U6nFq8N7cDzFN3qOmof3s8zD+fGii&#10;v6/f+DXH/lBR8DP+5m/9SfVq+/6KK+MP2Ivj54q/Zr+Pvwh/4IjeOvh7p93rfgD9jDQPFOs+P9J8&#10;QPJazXVjdQaDLZQ2slqjtEXiadbhnRipCmFTyPf/AIm/sh/Br4vftQfC39rjx1Zahc+K/g5p/iG3&#10;8DLHfmO1tpNZhtbe7uZI1AM0ot7ZoUDMY1W5mYoziJ4vMP2l/wBtrwJ+wb8Cbu5/4KQ/tlfD/wAC&#10;T6n4fki0Tx54N06Wy1W/v3upYJpNN8OXQ1WR/sUVxpb+YJL9XeWZ54IIYwJPzA+KX/B8X8LNI8d3&#10;2n/BT/gnb4g8QeGI/K/szV/FPxHg0e/uMxIZPNs4LG9jh2ymRV23Em5VVzsLFF/ID/goJ/wRz/4K&#10;Cf8ABMbR/D/iz9rb4J/2V4f8TeRDpniTSNVt9RsFv3s47mTT5pYHbyLmLfLEVkCrM1pctbvcRRGU&#10;+of8G0fx+079nz/gtJ8GtU8S/ELUPD+ieKtQvvCuqrZPcGPVJNRsZ7fT7KeOAHzYn1NtPIDgxpJH&#10;FKxQRb1/sNr8If8Ag6GsfinF+1/4L+Fus/CLxB4G/ZV8a/8ACI6z+1T8aPh18Op0m1XZrUunRx6x&#10;q8FrMt1/Z9okMlpaSq+2a6jYxTMLVY/54aKKKKKKKK6D4W/Fj4p/A7x3Y/FL4KfEvxB4P8T6X5v9&#10;meI/C2sz6ff2nmRPDJ5VxA6SR74pJI22sNyuynIJFc/X9Vv/AAaY/sifH39n/wD4J1WHxs+Lvx38&#10;YanonxU0+C/8GfC3xJYXVva+CrWDUNVP2iyWa4dGi1JLiC+3xQwK6tG+ZgyyV+n/AIs8J+FfHvhX&#10;U/Avjrwzp+taJrWnzWGs6Nq1klza39rMhjlt5opAUlidGZGRgVZWIIINfCH7a3/Bsv8A8Ej/ANtH&#10;+z9Q/wCFCf8ACptXsPKj/tf4KJaaD9ptk88+RLZ/Z5bF9zz7mn+zi4PkxJ53lpsP80P/AAVJ/wCC&#10;TP7R3/BI/wCKfhv4SftIeN/h/reoeKfD7avp0ngXxM155UKzvCRPBcQwXUGWQ7ZHhEMvzrFJI8M6&#10;RfMFf2u/8EUvhb4E+D//AASP/Zy8J/DrQv7O0+7+D+h63cW/2qWbff6naJqV9NulZmHmXd3cS7Qd&#10;qeZtQKiqo8//AG2/+CNusfHH/hBfE37FP7bvxA/Z88T+BvjBrfxGtruwvLzxFpV3q+r73v5W029v&#10;Ujj3yyTlYUdbRU1HU42tnF9Ka/OD9rf9mX/g45/4JSfsnfEb/gp98Sf+CzH9u+JtO8QQw+IfAlrL&#10;ca5on9lalf2sQurGHVbUWdpcrfTxILaGxhSG2EnlXCgm2b2D9qP9un9o79rv/gzp139rz4peM/sn&#10;j3xP4ftdI8R6z4aVtO/tCGPxpFotwXSFgq/a7SN1uI0Cwv8AaJkWNInEQ/T74iftIfs4/BX9sn4d&#10;fAHxdo/2H4jfHTw/q8PhbW7bRFf+04fDyLePp9xcoDInlxaneXECyDyRi7AdJJUSbkP+Cqf/AAUw&#10;+DX/AASh/ZH1L9qX4v6JqGtSvqEej+EPDOmApJrmszRTSwWhn2MlrFsgmkkncEJHC+xJZTHDJ/Hl&#10;+3T+3T+0d/wUX/aO1n9qD9qDxn/aviDVcQ2Vlaq0dhotgjMYdPsYSzeRbRb2wuWZ2eSWR5JZZJH8&#10;fr93v+DXH/gt78U/+Ej+Bn/BF3/hR/h/+yP+Eg8TTf8ACe/2jP8Aaf7K/s7Vta+y/ZcbftP9of8A&#10;Lz5mz7P+6+z+Z/pFfME6+O/+CRv/AAdLavbfCT9nvw/431ew+MGow/D74Z+Ftdi0Gwnh8U2UyaRp&#10;8VxLbeTZeTDrVqjL5fko0LIr+WBLX9Xtfzw/8HxfxS8Cav8AFP8AZ2+Cmn675nifw/4f8Sa3q+mf&#10;ZZR9nsNQn0+Czm8wqI38yXTL5dqsWXyMsFDoW/CGiiiivUPhF+yt4q+Mv7PHxb/aM8PfEXwfZWnw&#10;c0/Rr/XfDGq6u8es6ra6jqUemrcafbLEwniguJrcXDu8axi5hGWaRVPl9FFFdh+z18FPFX7Snx98&#10;D/s5+BdQ0+01vx/4w0zw3o11q0rx2sN1fXUdrE8zRo7rEHlUsVR2CgkKx4P9rn/BNf8AZD079gv9&#10;gz4Vfsj2dlp8N34L8H21v4hbSb+4ubW51mUG41O5hkuQJDFNfTXUyhlQKsgVUjUBF9wory/9tD9k&#10;P4Nft6fsv+L/ANkf4/2WoTeFPGmnpb6g2k35trq2kimjuLe5hkAIEsNxDDModXjZowsiSIWRv4s/&#10;2/P2OvHf/BP/APbJ+IX7HnxFvPteoeBvED2lvqflxR/2nYSIs9jfeXFNMsP2i0lt5/JMjNF53lud&#10;6MB/c5RXj9j+wt+zjc/sbeEf2DfiL4M/4Tb4c+D/AA/4c0i30nxYyz/2lDoj2klib0RLHHcfvbG3&#10;eWMoIZcMjxmN2jPsFfIH/BSv4ifAn4r/AB2+CP8AwSS/aX/Z0/4TrwT+1F/wkv8Abd3/AMJddaZ/&#10;ZX/CN2trrMPy2qrNP5syRD5Z4dnl5PmKxSv54f8Ag6X/AG6dY/bA/wCCq/i34caN4z/tDwT8GP8A&#10;ij/DVlbreQwxX8QU6xK8Nw237T/aHnWrzxIiyw2FrjzFjWR/zgor9fv+DKn/AJSm+Pv+zf8AVf8A&#10;0+aHXqHxw8TfBrwn/wAHvdlqnx2ttPl0SXxh4esrFdT0k3sY1m58FWVvpDCMRvtlGpy2RjmwBDIE&#10;lLIIy6/0XV+AP/B85/za7/3O3/uAr8AaKKKKKKK0NZ8J+KvDmnaTrHiHwzqFhaa/p7X+hXV7ZPFH&#10;qNqtxNatcQMwAmiFxbXEJdMqJIJUzuRgPQLn9kP4ywfsX2X7e0Vlp83w9uvihc+AJ7mO/AurPWYt&#10;Og1FEkhYAmKa3mkKSRlwGtZhJ5eYfN5/4A/H74y/stfGXw9+0H+z58QtQ8K+MvCuoC90LXdMcCS3&#10;kwVZSrApLE6M8ckMitHLHI8ciujsp/sd/wCCLX/BTDTv+Crn7Bnh/wDaevNE0/SPFdrqFzoPxB0L&#10;SRcG10/WbYIziFp0BMU1vNa3SqrSiJboQtNI8TtX1fRRX4Q/8HQP7C37OPxA/b6/YF+Emn+DP+EW&#10;0/4i+IF+GOryeE2W0+xeG7fVdGhs7WzgKta232ddWvvKKw4HmKrB0jRF/d6iivP9P1Px34v/AGjr&#10;q58M/FLw+3gnwh4fn0jxJ4Y064iu7+fxJdNY3kRvP3YbTvsmniN44xI5u110vJHCtrbvcfIHxS/4&#10;KaeBPhR/wTKvvjXq/iHw/wDGn9oP4LeIIvhjHa6f4Rld9V+Na6emlz2ul2k0VjNdb5r+4Zzp6o72&#10;Ml2IQQHjr+ZH/gj98FPCv7Q//BUb4C/CPx1qHg+LRNR+KGkzaza+PJUXTNUtba4W6l011kR0nlu0&#10;ha0ht2UrPPcxRHAkyPnCivv/AP4Ncf8AlOv8DP8AuZv/AFGNWr7/AP8Agvp/ytNfsV/904/9TfUa&#10;/f6v5wf+D3n4F/8ACP8A7U/wP/aX/wCEp87/AIS34f6j4Y/sT7Dt+yf2RfC6+0edvPmeb/bezZsX&#10;Z9mzufzMJ+INFFFFFFFegeB/hb+0d+2B478ZeJvCeheIPHXiDT/D+teOfH2t3V01xNFYWkUl5qOq&#10;31zO31JkkfdLNLHGu+WZEfP0a607x74L1aH4n/GvULKXwT4PVPhzoV7aXF9HfySazC0ulQMG2adE&#10;Ev8AVNRLkeW0kMqY825DVx9ftd/wZH/DHTtW/bQ+Mnxml8QahHd6B8L4NFg0qPw3cS2txHf6jDO8&#10;0moL+4tpYzpsapbSfvLhZ5pI/ltJq/pOoorx/wDb8/Y68Cf8FAP2NviF+x58Rbz7Jp/jnw+9pb6n&#10;5csn9mX8brPY33lxTQtN9nu4refyTIqy+T5bnY7A/EH7NH/B3L/wSP8A2iPinafC3xFqPxA+F/8A&#10;aHlx2PiP4meHrS30qS5knihSCS4sby6+zZ80yGe4WK3jSKRpJkwob9H/AIW/Fj4WfHHwJY/FL4Kf&#10;Evw/4w8Map5v9meI/C2swahYXflyvDJ5VxA7xybJY5I22sdrIynBBFdBXh/7bnxi8VfsS/sv/EH9&#10;pz9nT9j3UPir4yGoadf3XgHwVavDqfim6lmsdMa4d7W1uJZZYbNIiXMUjCCxRMqiAp+EP/Bzz4s+&#10;JnwD/wCCbf7CX/BPDxt4m0/TNb8PfC+0v/iV4BjvbK6urHU9N0fTtMs7iR4i7rEHl1qFHjfyJ2SY&#10;gyGFSn4o0UV+j/8Awaf/AAt8d/ED/gtr8OPFnhHQvten+BvD/iLW/FNx9qij+xWEmk3OmpNtdg0m&#10;bvULOLbGGYeduI2I7L+v3/BxT8LfHer/ALfX/BOD416foXmeGPD/AO0/YaJq+p/aoh9nv9Q1XQ57&#10;OHyywkfzItMvm3KpVfIwxUugb9X6/mR/4PX/ABZ4qvP+Cknw08C3nibUJdE074H2l/p+jSXrta2t&#10;1c6xqsdxcRxE7EllS1tUd1AZ1toQxIjXH440UUUUUUV7/pnwt/aO+B3/AAsH4KfBbQvjBpfxd8H/&#10;APCY6J+0Tpngm6afSrTwfaf2fBPDcyaYztJbJdx6it60zNZMgsSpOXNegftO+DPhZpHxem/4Kq/8&#10;E/f2OP7L/ZV0X4waJ4d8JeGfirdQalDca7aaTaajdaTqNk+o3N1cW1w0VzK+ZGiaGby/MRj5a+Af&#10;AL/he3h//hNfix8C/wBz/wAIl8P9S/4THUP9Fb7JoWr+X4bu/kuM+Z5v9tx237pWlT7T5q7PLMif&#10;of8A8Ggn7UHir4Mf8FabH4D2aahd6J8YvB+qaPqFjHrTwWttdWNtJqtvqEluFZLqWNLO6tk3bGjX&#10;UZmV8bkk/qtooor+QL/gp1/wbg/8FBP+CZvhzxR8a/Edh4f8b/CLw35Ms3xI0DWre38mG41H7Fax&#10;3On3MiXUdy7SWzPHAtxDH9pUCeTZIy/AFf0Pf8GkP7af7cXx58OftC6l8Uvij8QPjbqGj+IPhzaa&#10;bpnjr4k3Nz/ZNhfajqUGqX0El/JIqeRaB7toUw1z9hSFTvZCP0v/AG5D8QvhL+1B8OP28Pit+1Zp&#10;/wALP2cPgR4P8Sal8SrRvE1/u8Y6jqMMVlZ2d1psUSwSRWxxPbyeZc3Et1MtvDaq7rK38kX/AAUV&#10;/by+Mv8AwUj/AGuPFn7Vfxm1rUHl1rUJU8NaFe6iLmPw3oyyyNZ6VAyRxJ5UCPgusaGWRpZ3Blmk&#10;ZvD6KK+r/wDghb8a/FXwB/4LA/s7eOvB2n6fc3d/8UNO8NzR6nE7xi11lzpF04COh81be+leMklR&#10;IqFldQUb+n7/AILO/AH4y/HTTv2XNU+EHw91DxDF4A/bP+H/AIq8XrpiCSTTtGhuLi3nvTHne8UT&#10;3UJkKBjHGXlcLFFI6fZ9fypf8Hhfib4Na9/wWBk0v4YW2nprei/C/RLL4jNZaSbaSTWWe6uImnkM&#10;a/apf7Mn0sCYFwI1ii3AwlE/LCiiiiiitDwnc+FbPxVpl5460bUNR0SLUIX1nT9J1NLK6urUODLF&#10;DcSQzpBKyblWVoZVRiGMbgbTn0V/Q9/wQm/4OPvHf7dH7R3jD9l7/gqlf/D+bSNX+2eOfAHiG+0W&#10;KysPD02kMmqnTnBjaFbazhs5NQgvruVZrdtOYyXE8kkBi/V/w/8A8Eyv2QNI+Kfxl+I+t/CXw/r+&#10;n/HT+xW8deBtb8HaK+hXE2mz3d1HctbRWSNd3M13ez3U1zevczNKI9rokUaL1/7F/wCyH8Gv2C/2&#10;X/CH7I/wAstQh8KeC9Pe309tWvzc3VzJLNJcXFzNIQAZZriaaZgipGrSFY0jQKi+oUUV/MD/AMHk&#10;v7FP/Cjv+Cgnh79sXStf+0af8dPD5+22Nxdb5rTVdFt7Kxm2IIUWO2e0k00pmSV2mF0TsTy1r0D/&#10;AILvf8E2NY/4Kh/8F5viJ8FP+Cf7eH5fiN4W/Z/0/wAWfFLTNf1S8s/7U1e2MMEVnbSTRtALmTTr&#10;vQ1TDRWn3jJLHIJjXP8A7P37WX7LH/Bsp/wUn/ai/wCCdfxr+EPiD4zfCLxz/YVnqeqPHYyX9vpR&#10;0e6vY7K406dVtdU8xdZjtJmaW2RlhklEX7wW6/nh/wAFMP8Agph8Zf8Agpb8ZbHxj4x0TT/CHgTw&#10;hp40f4UfCjw2BHo3gvRkCJHaW0aIiNKUiiEs4RDIYo1VIoYoIIfnCiiivu//AINl/CfhXxp/wXG+&#10;BGj+MfDOn6taQ6hrd/Da6nZJPGl1a6BqV1a3AVwQJYbiGKaNx8ySRI6kMoI/sNor+QL/AIOjv+U6&#10;/wAc/wDuWf8A1GNJr4Aoooooor3/AP4J9/8ABQHWP+CefjvxB8SfCf7LPwf+JOr6/wCH59EEnxc8&#10;N3mrQ6dYXMUkN7DbwRXkEI+1QymCZpEkYwl4lKRzTpL4BRX3/wD8GuP/ACnX+Bn/AHM3/qMatX9f&#10;tFFFFfgD/wAHzn/Nrv8A3O3/ALgK8f8A+DPv4sfFP44/8FiPib8UvjX8S/EHjDxNqn7P+of2n4j8&#10;U6zPqF/d+Xq+gQx+bcTu8kmyKOONdzHaqKowABX6X/8ABND/AIIp/wDBPT4afFb9p3w98Vvgjp/x&#10;u1vTfjhbWTeOvjzptn4n1m7jn8K6FrMjSSXFuIhK15rN87zRxJJMHj85pTEhX+ZL/goT8LfAnwO/&#10;b6+OHwU+Fuhf2X4Y8H/GDxNonhzTPtUs/wBksLTVbmC3h8yZnkk2RRou52ZmxliSSa8fooor/9lQ&#10;SwMECgAAAAAAAAAhAB8M7rR8awAAfGsAABQAAABkcnMvbWVkaWEvaW1hZ2U0LmpwZ//Y/+AAEEpG&#10;SUYAAQEAAAEAAQAA/9sAQwACAQEBAQECAQEBAgICAgIEAwICAgIFBAQDBAYFBgYGBQYGBgcJCAYH&#10;CQcGBggLCAkKCgoKCgYICwwLCgwJCgoK/8AACwgA3ADcAQERAP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aAAgBAQAAPwD9/KKKKKKKKKKKKKKKKKKKKK8f/b8/&#10;Y68Cf8FAP2NviF+x58Rbz7Jp/jnw+9pb6n5csn9mX8brPY33lxTQtN9nu4refyTIqy+T5bnY7A/z&#10;hf8ABvj+2L47/wCCJf8AwVX8Vfsc/t42f/CtvD/jjy/DfxEj8UyRW8OgavbB5tJ1GWdYZd9s3nyw&#10;LKksdo0OqLePK0UKPX9TtFFeP/t0/t0/s4/8E6P2cdZ/ag/ag8Z/2V4f0rENlZWqrJf61furGHT7&#10;GEsvn3MuxsLlVRUklkeOKKSRPwB+KX/B7R+31q/ju+1D4Kfso/B/w/4Yk8r+zNI8Ux6rrF/b4iQS&#10;ebeQXllHNulEjLtt49qsqHeVLt/S9RRRRRRRRRRRRRRRRRRRRRX4Q/8AB5L/AMExf+Ek8CeHv+Cn&#10;XwU+GHh+1n8N50r4263b3n2e/wBQtp5bK10e7eE4jufJlaS1eRc3G25tVIkhgzb/AE//AMGvn/BW&#10;/wD4eB/sbR/AL49fFz+2vjb8L/MttX/tvU/N1XxDoW9PsertmKPzfL81bKZw08u+3jmuJA96m79P&#10;68f/AG6f26f2cf8AgnR+zjrP7UH7UHjP+yvD+lYhsrK1VZL/AFq/dWMOn2MJZfPuZdjYXKqipJLI&#10;8cUUkifyBf8ABVz/AIKuftHf8Fav2jpfjX8a7r+yvD+leda+APAFjdtJYeGbB2UlEJC+fcy7I2nu&#10;mVWmZFAWOKKCCL5gr+/yiiiiiiiiiiiiiiiiiiiiiuP+P3wB+DX7Uvwa8Q/s+ftB/D3T/FXg3xVp&#10;5std0LU0JjuI8hlYMpDxSo6pJHNGyyRSRpJGyOisP5EvAHxF/aO/4Nvv+CyWt2tlB/wkWofDDxBc&#10;6Rrekzai1hbeMvDd3CskJmFrPMsP2i0ltb2KORpxbXC27SRyPbmM/wBR3xr/AOCs/wCwZ8Df2DLf&#10;/gpFrvx10/VfhbqunpN4W1DQyJbrxFdOJBHptnbyFHa+LxSxvbyeW1u0M5uPIWCZo/5Mf+Crn/BV&#10;z9o7/grV+0dL8a/jXdf2V4f0rzrXwB4AsbtpLDwzYOykohIXz7mXZG090yq0zIoCxxRQQRfMFFf3&#10;+V5/+y5+0h4E/a7+BOhftG/C3R/EFp4Y8T/apvDknibRJdOudQsI7qWG31BIJgJFtruKNLu3ZwrP&#10;b3ELsiFyg9Arx/8AaG/aX/4U/wDtAfAT4F6Vq3h86h8W/iBqmlXul6jP/p76VY+GdY1Oa7s4hIrH&#10;y7u002KSQrIiLeBSFeWNh7BRRRRRRRRXP/FL4T/Cz44+BL74W/Gv4aeH/GHhjVPK/tPw54p0aDUL&#10;C78uVJo/Nt50eOTZLHHIu5TtZFYYIBr8Efg7/wAFrPjL/wAEpv2rvjD8NfiV8bvB/jP4T6R4wl1k&#10;/BaPUhLf+BtOh8RXnhrUfDPhu5e4iEMun3EVnc2WlSWyW95olr9sC6LJJJbt+337If7aH7MH7enw&#10;ag+P/wCyP8X9P8aeFJtQnsG1CygmgktrqEgSW89vcJHPbSgMjhJURmjlikUFJEZvUKKKKKKK/JD/&#10;AIOnf+CMOo/t3/BrTf20/wBnzTdPHxS+G2nrZeIm17xpb6Tp174RjNzcTM8l8yWkEtpNM9z50k1u&#10;n2d7vzGlZbZF/nS/aV+Mv9p+BPBH7KXgb43eIPG3gL4W/wBpSaHfasNlg2q6jLFJqc+kwSwx3Vnp&#10;sjW1sIoLhi8jRS3jQ2ct9NZw+P1oeE/Cfirx74q0zwL4F8M6hrWt61qENho2jaTZPc3V/dTOI4re&#10;GKMF5ZXdlRUUFmZgACTXoHwU/Yi/bQ/aU8K3Hjr9nP8AZE+KHj/RLTUHsLrWfBXgDUdVtYbpUjka&#10;3eW1hdFlCSxOUJ3BZEOMMM/3GfEvw7478UeHLbTfh18Rf+EW1CLxBpN3can/AGRFfedYW+o2899Y&#10;+XKQq/a7SO4tPOHzQ/afOQF41B6CivAP2h/2RvHfxW/bs/Z0/a98I+L/AA/b6f8ACL/hLrDxToes&#10;6BFc3N9Ya1pccST2Fy6O1pcw3dlZqxjETSW9xcoZgm+C59/oooooooor5Q/4Km/8FZ/2L/8AgmX8&#10;M4dY/aF+Ouoad4ll1DSrvS/AngM6de+KNWtTe7n2WV4diWMqWt1DNdSeUoQSpDMl0YK/nR+OX/Bx&#10;J8XfCvjuKz/4JvfA34f/AAg8P+Fv7MsPBXi1/h3pM3iSaw0+LWUjnuLVYjomn3NzL4g1q5mOm2Fu&#10;ynUpIPOliDeZ8ofDH/gpf/wUL+Dnxl1D9oP4d/tsfFCx8Za1qGm3viPXZfGt5cya/Jp422a6ks8j&#10;pqUUSZjWG6WWPy2aMqUZlP8AWb/wSo/4K0/s4/8ABRP9nHwf8TvDPi7xBY+IPFviDWtNudA8XWCq&#10;+na3bKmo3GhQ3tvawWl35FldxyWmMXNzY20k0ivLa35h+v6K8A/4Kj/tz/8ADtf9hPxz+2t/wq7/&#10;AITT/hC/7M/4pn+2/wCzvtn2zVLSw/4+PIn8vZ9q8z/Vtu2beN24d/8Asq/tL/Cz9sj9nHwX+1H8&#10;FNW+1+GPHPh+31XTN88Ek1r5i/vLS48iSSNLmCUSQTRq7eXNDIhOUNegUV/PD/wdq/8ABa7/AITb&#10;WNS/4JOfszeJ/D+p+GLX7NL8aNfsW+1TPqtteedHoKM0flw/Zpbe3nnkiZ3MxW3LQm3uYpfwhor9&#10;rv8Agk3/AMG4fir9qz/gnVb+KviN8KdP0PW/2g9Pu7vTfi94kunmn+GmgafqGmT6f9i0KWCF72+1&#10;p47z/SluY4otNSORJs3L2t1/Qd+yr+zR8LP2N/2cfBf7LnwU0n7J4Y8DeH7fStM3wQRzXXlr+8u7&#10;jyI443uZ5TJPNIqL5k00jkZc16BRRXn/AMZNT8d2HxF+E9r4R+KXh/w/p978QLmHxTpOs3ESXPia&#10;wHh7WZE0+wDxu0lyl3HZ3rLG0bfZ9PuWLlFeN/QKKKz/AAn4s8K+PfCumeOvAvibT9a0TWtPhv8A&#10;RtZ0m9S5tb+1mQSRXEMsZKSxOjK6upKsrAgkGtCiiivlD9s79pn9rjxdp2m/C7/gmb4O0/xF4on8&#10;YXegePb/AFm2lsJPCMdtcWMN1JJLewfZ9PlFrfi/triaHUJJ41tJrXSNVs7qa6tPxA/bs/4N4fg1&#10;4I8K6l+0P49/4KJ6f4T1W51DxPq3xB8Y/ErxcfEugHUYUu44NGh19LKwutd8QT6rpmqPdW9tp8lx&#10;bxGZZYRPa2o1n8sdT1PwJ8LLXxT4G8DfFLxB4k/tzw/JpGp6n4cuJdI0i8mh1yKeMmOeM3Gq6bJb&#10;WVtcpHcRWEyXcsLtGPsQFx5/XuH7DX/BQ79p/wD4J5fEKXx1+zv4q08WmoahpN34j8JeJNHh1PRt&#10;cbTb+K/s/tNrOpAlhuIVeK6hMV1bl5DBNCzsx/ot/wCCA3/BaLxH+099k/Z//aHfxBqH/CceINVv&#10;/g78RfE+uadd6jr9zJ9t1XVfD19DZSny7nS9lyI54ra0tzpzaW0lnpf23ToLz9X6+IP+DkP4W+O/&#10;jB/wRK+PnhP4daF/aOoWnh/T9buLf7VFDssNM1ay1K+m3Ssqny7S0uJdoO5/L2oGdlU/kh/wan/8&#10;Fx9O/Zr8VaR/wS3/AGkotQn8KeOvGCp8LfE0c1xdNoes3zxxLpUkBZhHY3Nxh0eFVEN1cTPKHS5k&#10;mtv6Tq+IP+C+f/BVzR/+CU37DuoeNvDN15vxN8d/afD/AML7K3u7MTWd+1s5bWHhuQ/nW1lmORwI&#10;ZVeaW1gkEa3HmJ/Hl4s8WeKvHvirU/HXjrxNqGta3rWoTX+s6zq169zdX91M5kluJpZCXlld2Z2d&#10;iWZmJJJNZ9e4f8E6v2DfjL/wUj/a48J/sqfBnRdQeXWtQifxLrtlpwuY/DejLLGt5qs6vJEnlQI+&#10;QjSIZZGigQmWaNW/tc/Z6+CnhX9mv4BeB/2c/Auoahd6J4A8H6Z4b0a61aVJLqa1sbWO1ieZo0RG&#10;lKRKWKoiliSFUcDsKKKK+EP+Cpnxr/bz+Gn/AAUV/YY8CfsmafqF74N8Y/FDXbT4pae0Rj0y7tY9&#10;PhLfargPF+9g0x9cvre1aXbNPYLIIbh7aNV+76K8A/4KW/Fj/hWv7M8Hg/T/AIl/8Irq/wAUviB4&#10;W+HGkapZaz9h1WL+39as9MvJtKlDqy6lb6fcX15buofynsxM0ckcTqff6KKKKK/PD/gt5+wZ4q/b&#10;p+Gfhv40aP8Asxaf4r8S/DTT/FWk+GPAfjW9eVdautUvdP0+2VIdNjuEhiukthONQluIGsbWRy50&#10;y6lXWdB/EH/go9+xZ8Gv2Wv2h7vxL+0t4X+KHj745at4P0zxRqfwCv4S0dvH/Zt5c3Wran4q03Tr&#10;ZPE8VumktJqz2VrYySyajO66xNcWV9dn4Q+KXw0+O37LOsX3w68Wal/ZsHizw/F9ouPC3iy11PSP&#10;EulfbElXyr7TZ5rPUrZL6xAby5ZUju7BkbbNbMqef1+h/wDwbPfGvwr8Ov8Agpd4E8C6jp/g+w8R&#10;a/4w02bwX4t8URJELW6WO7sL3TWui6yJFe6RqmrJBbxAtcaxBoIf9ykqt/XbXxh/wcI/tQeFf2VP&#10;+CP3xu8T+IU0+5u/F/g+48FaFpV7rSWUl9dayh09jBuVjPLBbzXF6YEUs8dlLyihpE/nh/Yh/wCC&#10;RXirSPCuuftUftB+IvB+h6J8OdQjtviDqnjTT3udD+FN1s855NctZ40TXtXjRrZLfwzYG7Zr+8t7&#10;fWPsYjfTr75//ag/4KEfEL4m/tQL+0/8GvGvjDRPiFZ6hez3XxybxLf2HjHxTJcQrA1xdLa3jWel&#10;RLEJYbew06OKO1tJltHmvfJFw5+074s8VfGr9gz9nr41fEbxNqGpa34Z1DxV8KdNku715l/sDRRp&#10;Or6eGMpZ/NjfxReWoCssSWtnZRJEhid5fnCiv7Hf+CBn/BKPR/8AglN+w7p/gnxNa+b8TfHf2bxB&#10;8UL24tLMTWd+1sgXR0mti/nW1lmSNCZpVeaW6njMa3Hlp9v0UUUVz/jLxr/wiviPwnoX23w/F/wk&#10;viCTTdms6/8AY7mbbp17ebLCHyn+3XP+i7mt90W23W5n3n7P5UnQUV8oft+eBvCv7Qf7YX7Jn7Of&#10;iP4bahr0Wi/FDU/i1qF1HfJbWul2vhvSJ7W3uJGFxHNJKus69oRSGJJFdVmMoESsG+r6KKKKKK8A&#10;/bW/4J5/s4/tc/2f8VfFPwO8P6n8UPB3lXfgTxh9oXSdVhmtvPeGx/tiK1uLqytna4nXzoY3ms3n&#10;+22givbe2uIvh/8A4J6f8GvnwJ/Yf/anuf23PEVv4f8AG3iCLxBa6l8PPhdd3N1HoXw686+D3LxX&#10;863FxrtzYWzlbG4uLe18yW3WSRIJZY57P4g/4LPf8EX/AB3+3D/wVX134ofsx/tAeIPiRc/ELxBc&#10;Wvi1pvAsUMPg6a1Gm6JapBco9uuvabaahNDZaldabDczaHDATfrPcjE+fpv/AAZH/toS+KvFtnrH&#10;7Y/wvg0Sy0+/fwJqFtYajLdaxdI4FlFf27RImmxSplppYpr1oG+VI7gfMP1P/Yd/bM+O37Dv7Gy/&#10;s6/8FYfEX/CS/tB+Av7StvDHhTwb4ntfFXjL4taFbu50/V9N0q0C30/mok1tvuIxLjTpru9khBne&#10;P4g/4Kuf8Fk/2WPiRo8th+1j+014f8U+D5fOv/BX7OH7Nd7Y6rq+o21xZrFGPFPjZWntdK81Y9V0&#10;y9sdCb7QlprLILnULeRnk/FH9t79vv4y/t2+KtDvvHXhfwf4L8KeEdPksvA3wu+GXh4aN4X8MRzP&#10;5121jYKzCOW5uN088zM8krkAtsjijj8Pr3D4vazqPhz9gz4KfCDxH4T1Cyu7/wAYeM/H+jalJJbv&#10;a6jo2ojR9EieMxytIkqX3hbVY3jljjIVYXXesmR4fX7Hf8Gp/wDwRa8VftMfH3SP+Cjn7Rnw/wBQ&#10;tfhb8P8AUFv/AIbTyai9m3iHxRaXUbQ3EaKm+4sbN45Wdw8aPdRwxZnWO8hX+m6iiiiivP8A4yeD&#10;/wDhJviL8J9a/wCFO/8ACTf8I98QLnUP7b/4SH7F/wAIlu8Paza/2p5OR9v3/af7P+z4O3+0/tGP&#10;9GyPQKK+cPH3izwref8ABXf4T+BbPxNp8ut6d+zh8Qr/AFDRo71GurW1udf8Fx29xJEDvSKV7W6R&#10;HYBXa2mCkmNsfR9FFFFFFFc/8Uvhb4E+NPgS++GPxO0L+1fD+q+UuraS91LHDqEKSpIba4EbL59t&#10;Ls8ua2k3Q3ELyQzJJFLJG2h4Z8J+FfBenSaP4O8M6fpNpNqF3fzWumWSQRvdXVxJdXVwVQAGWa4m&#10;lmkc/M8kruxLMSflD9u3/gp18LP2UdvgP4t/E/8A4QLxB4h82w8HeBvDFnB4l+I/iq5n/tqytDpG&#10;jW/n29p59zaadPZX159pt5mlks7u2tJSCPyA/aus/wBvr4zfs96z8Xv2iPDn/Dv/APZ88U/brbXL&#10;jXtb1XXfih8Wbm20HWJY9F1a+1G5gvtYwlhqFvaWmrXGm27Q6jbQRfbClqtfmB/wUM+Hf7LH7N/7&#10;R3jn9m/9iH9ov/hbPw5tPEEc0XjTUfCNjDMbm3a7jS1s9RjaSS8to4rnZJcw/Zbe9mjEot2jgtJj&#10;2H/BJj9gT4y/8Fdf20PAv7J0XijUJvCnhjT/ALb4qvLnxCIW8OeEYtREt8tgJllCSvcahJ5UMcTo&#10;bq+82RQhnlX+k7/gsj/wTF/Y2+Jf/BMq78G+IPhh9rg+CHwf1XRvgJ4ZS8czQa7Jp8FhoVvb3HN/&#10;d3LXEFnaQ2X2hor2a5jWeC6mS1aH+WL9umfwJo37R2s/Bz4Q+Lv7c8E/DLHg3wlq1r4jl1Kw1SGw&#10;Zo7rVrEvLKtvbanqBvtXFtC7wwtqkiRvIo8xj9gP9jrx3/wUA/bJ+Hv7Hnw6vPsmoeOfECWlxqfl&#10;xSf2ZYRo899feXLNCs32e0iuJ/JEitL5Plod7qD/AGmfsX/sh/Br9gv9l/wh+yP8ALLUIfCngvT3&#10;t9PbVr83N1cySzSXFxczSEAGWa4mmmYIqRq0hWNI0CovqFFFFFFeAftkf8nFfsnf9nAal/6rzxlX&#10;v9Ffkh8fPiL4q+Dv/ByB4e+NWmfGzUB4X0f4H6h4K8ba/q3hZ9RaS6j1y01+Xw0llpunebPL9j8S&#10;+HLWwkRrdpbq9sIvtOp3izaXqH630UUUVz/jLxr/AMIr4j8J6F9t8Pxf8JL4gk03ZrOv/Y7mbbp1&#10;7ebLCHyn+3XP+i7mt90W23W5n3n7P5Umf8a/jJp3wT8K2/iG68A+MPE93qGoJp2jaF4K8L3Gp3V5&#10;eyJI0UTtGvkWMTmPYby9ltrKFnTz7iFW3V8gf8FIf+C83wk/4Jw+H/H2ueMf2T/ih4ltPBXjC38F&#10;w+JNMn0SHRr7xRdeH4NdtdPLvqJv4Yja3MRkuRYukZ3hRKyhG8//AOCX/wDwXb/aH/4KKT6v8cPF&#10;/wCwbp/wu+CHhbwfcajr/i7UPirpt3dNI2qWlrFqOy9OnG20i3t4PEE094YpY5W0m5igkNxaSW0v&#10;P/tPf8FdfiZ+1t+1d8XP+CaX/BGXw74wb4/+HNPt9N134qa/qFlD4X8KtpXiLT7e9mXTtUkkSaJE&#10;1HVbe5uYLNrqR7e1EUV7EsM9t0H7BOoad+xn+2Z+1d4a1TVdP+KPjLwd8L/Bo8eXNj41uNS+J/xA&#10;1Hw54M0j/Trbw5ICn2G6TUFjikN1JcNqTXKSzzpcwJZfzRft5f8ABRX9rj/gpH8Zb34zftV/FjUN&#10;alfULi40Lw1FdSpo3huOYRI1tptmzslrFsggViMySmFZJnllLSN6f/wTo/4IXf8ABRz/AIKc/Z/E&#10;fwC+DX9jeCZ9/wDxczx1LJpuhNt+0r+4l8t5r799ayW7fY4p/JlZBN5StuH9J3/BFX/gi3p3/BIP&#10;9l+78K+F/iJp+rfFjx1qGkX3xS8VXNncXWmSx2sxZtMsLYTQFIo7ee9iiun/AHjT3H2iWJ41jsY/&#10;iD/g5u/4K+ad4c8VD9kr4eXmoSeHfCGn/wBtXHiDwl4yuNJvtR8bl9VsdJhhkhubeSSx0W+sZtUu&#10;Lm1S/hGraTY6dP8AYplkcfzo1+93/Blh/wAE/fCviPUfiD/wUv8AHEGn393oGoSeB/ANrIqSyadd&#10;NbwXWpXxWSAmGU29zaW8M0MwYxz6hHIm10J/oOoooooor5w/bR8WeFbP9rT9kLwLeeJtPi1vUfjh&#10;rd/p+jSXqLdXVrbeAPFcdxcRxE73iie6tUd1BVGuYQxBkXP0fRX54f8ABR79jz4Z/Db9oe7/AOCi&#10;vx58B6f4l+CGh6hpmp/FnwgNLvdckvrW60280nXL+80kQyQXtjCdP+HuovG4dbaPwndXcMSXCt9s&#10;+z/2Vfix8Cfjj+zj4L+KX7MnxL/4TDwFqnh+3/4RjxG+s3WoTXdtGvk/6RcXjvdSXKNG0c32ljcL&#10;MkizYlDivQKK5/xr8WPhZ8NfO/4WL8S/D+gfZvD+oa7cf23rMFr5WlWPk/br9vNddttb/aLfzpj8&#10;kXnx72Xeufyh/bW/4Kq/8FJ/Dfx20/4U+Ffgh4fvfHviD4gRaV8Jf2ZPAXxm0c+JtPdbWe7t9R8f&#10;JaSTXS2xa2sNSjttKurWx+xT3kGqXzRGNbj88P2Bvjj8PfEH7aHxW/4L/wD/AAUh0XwfrPw9+C3j&#10;BrLwlD8Jvh7YaPa+OPGWp6jO9q2m2t/aWh1aWzt57rVHmu5k1eFY9PuJmfy2A+//ANlr/gpf40+L&#10;mieLP+Cnfjr9tjUPEXxC8W6f4S8N/C/9i74YeNdGj0jw/ca14lnTQ9Iur67kns7zV9Ri01mvblo4&#10;NQ06xn1JjBDstEtz9hf9gT4e/wDBTj9gzx74o/4Ko+KPB9v4d8V/t36p470bVfg74hsNL8L+NLiI&#10;W/hiKO1mjXzHsb6+W7to33Q6heO0U/nNNcedL9//ALOunT/tW/DOyi8X/szaf4C+Btnp/gzUvhH4&#10;A1TR9U8P+KNF1PRr37a8Oq6Y8FtFpsVneWWmx21tbtcQSpZySGWW3uYo19/tvCfhWz8VXvjqz8M6&#10;fFreo6fbWGoazHZIt1dWts88lvbySgb3iie6unRGJVGuZioBkbPj/wC3B8L/AAr+0d8GvE3wVHwb&#10;1DxV4r0/T7TUPBt5FCmmSeHdXvDdWNlrmm61eW0sFhfWB8+6a5tVuL6zjRZUtpnmtoLj8wf+CSX/&#10;AAbwfBrxP4q1n4n/APBRr4c+MPij4r8I/FDxGviK8+KugHRrXVvESvokp1O0BjkvPFukXEsN+Y77&#10;ULyK2kUyf8Srfd3Mq/s94T8J+FfAXhXTPAvgXwzp+i6Jounw2GjaNpNklta2FrCgjit4YowEiiRF&#10;VFRQFVVAAAFflB/wXH/4OH/g1+zh8Gk8Bfsn/EbT/FV94q09zp/iHwpr5Mesx5aN0sL6zkDxWKOr&#10;x3WqW8iyeZHJp+nSpfJf6h4f/mS+KXxS8d/Gjx3ffEn4k67/AGhq+oeUskiWsVvDBDFEkMFtbwQq&#10;kNrbQQxxQQ20KJDBDFHFEiRxogPhP8LfHfxx+Kfhr4KfC3Qv7U8T+MPEFlonhzTPtUUH2u/u50gt&#10;4fMmZI498siLudlVc5YgAmv7fP2A/wBjrwJ/wT//AGNvh7+x58Orz7Xp/gbw+lpcan5csf8Aad/I&#10;7z3195cs0zQ/aLuW4n8kSMsXneWh2IoHsFFFFFFFfEH/AAUa+BfxT8Uf8FSf2C/2h/AXinw/p2n+&#10;FPiB418Pasmr2M91NN/afha5vCsMMbxL81pot/EJml/czT20nk3KLJEft+is/wAWeE/Cvj3wrqfg&#10;Xx14Z0/WtE1rT5rDWdG1ayS5tb+1mQxy280UgKSxOjMjIwKsrEEEGvzg/wCDeX47fGVJ/jd/wTli&#10;+B+n2/wn/ZY+KGu+BvA/xP2ixutcji1S4W3sp7a1sY7O7vookknvL2OWGR2u7N5LeSS4luW/S+vA&#10;P+Cin/BRT4Wf8E1/hZ4V+KXxS+FfxA8af8Jp8QLHwb4c8OfDPQ4NR1W81W8guZreOO3muIPM3/ZX&#10;jCozOzvGqodxI/KDU/8Ag4Q/4UN/wWr8U/sD/Hvxh4f+JXwMvf2gJI/FXjrx5pOybwrqsU0UWnwa&#10;fHcTW1npem6LfWmnJLPIk7yTaff6okxe7jji8f0/w7rH7HH/AAWWuv8AgsR+0V8RfEFzbXPh+fx3&#10;4guNd0i8urDwZfz+P7HwH4n8JfakMjaz/wAI/p+p3kMU1p5au0GnyRwtbNHFP8of8FYv2Q/22v8A&#10;gm7p3gXQPC9lp+q/sr6f4wk1X4H+MdFv7TX/AA146ke4utU07WNbtsNY3urtp98lkZbi0jjurTTv&#10;JhW4toGdv1v/AOCAP7L37R37QHwd8Qft4fFL9lb4P/s+z+J/iBaePPgXYfDz4ftp1tcTL4Q1Hw2t&#10;xf6YJxJJohi1B722t0ubeaa4uL64WRIbqJpP1O+LHgD4e/EPUfB1j8RPgRp/jaLTPGEGq6ReanpV&#10;hdx+FtRtre4lttYAu3DxSo6iCOW1WS4SS7QhVi86WPoPCfhnTvBfhXTPB2j3OoTWmk6fDZWs2rat&#10;cX908cSBFaa6upJJ7mUhQWmld5HbLOzMST84f8Fc/wBvfx3/AME7/wBkDU/jJ8Ifg3/wnXjbUP7Q&#10;tPCWjXV7Fb2EE1poupa1dX187yxs1tbafpV9cGGE+dcNFHBGUabzY/5wfj7/AMHU/wDwVw+PfxT8&#10;FfEL/hY3h/wXpHgvxBpus/8ACC+ALC707StdubOeSXy9Sk+1PfXVtOknkzWn2pbeREQ+UJF8yv3O&#10;/wCCvv8AwVg1H9i39mr4F/8ABQb4PfEfUNU+C/xN1BdA8QWHh/w7bprM+na5pL6hpviXS5dSjKQX&#10;1gljI8dld2729yL5o51iKJInuH/BQn43f8K3/wCCR/xw+KXj/wAW+H49X0X4P+JtNu9S8TeDf7N0&#10;rUtditLmwVE0vWfOWW2utQCx29vM1zFdJcQqj3UcyPL/ABhfFL4sfFP44+O774pfGv4l+IPGHifV&#10;PK/tPxH4p1mfUL+78uJIY/NuJ3eSTZFHHGu5jtVFUYAArn6/V/8A4NCP2FtH/ae/4KO6h+0b8QvB&#10;n9qeGPgf4fXV7OSZrOS2j8SXchh0wTQTq8kmyKPULuKSIKYbiwt3MiEIkn9TtFFFFFFFc/4y+Fvg&#10;T4geI/CfizxdoX2vUPA3iCTW/C1x9qlj+xX8mnXumvNtRgsmbTULyLbIGUeduA3ojL0FFFeP/s+/&#10;s0f8M7/Hb4weIvAmk+H9P8E/FDxBY+MmsbCDyryPxVLa/YdYkZI40hFtNDYaTcq2XnkvLjU5JXKy&#10;RKp+2t+1l/wyN8LNP8ReHPhD4g+Injbxb4gi8NfDT4eeGY9tz4k12aCeeK2e5ZTDYWyQ21zc3F7O&#10;RFb29tNId7Ksb/zw/tb/APBUv9rH4r2v7Hf/AAUp/a+8eeIL3wTrXxg0jx94g+HfhbRbCx8N6VD4&#10;c1y/sLS28PwXd299falstdcudRuGlEKDWNEgmaNRZ18Yf8FSP+CeXxl/Yc8Vaf4x/aK+LWoa/wCK&#10;/iZ4w8R6npsPiiIQa/q/h1Hs30/xTqNrLdTXljLqkt1fg2l8kdzDLp1wshZ94j+sP+CR+maP+yZ/&#10;wUn8QfDj9rz4W/8AC7NI8e/s/wAXhDZ8ULeztfDel63pmj+G/EV/o+uXWrySw2Vt4bhsxa3gCT3N&#10;kLCHbY+Z5dsPr/8A4Ju/8ErvgT/wWH+Kf7Nf/BT3V/gp4f8AD3wS+G/wftPBPiH4Y+LLe61DVfF2&#10;u+HZ7zTdPub27XT9PtNWtvsS6ZJLdIJYnewbTngKRyiL93q4+50b4y3nx9svEMXizT7L4e6d4Pub&#10;efQo4xNdazrNxdQMlzIzRKbSKzt7WREEcsgum1abzEh+xQtP2Ffgj/wem+DP2uPH/ir9nzwd4M+F&#10;en+IPh7q+oXeneHZtA8IS3uvv4undEGnNdCFjHFc2/2c21nA6vdS2100scv2W2Mf8+Nfud8G/BPi&#10;r/grB/waHa/4Y8Q65qFt4i/ZQ8YapqWharrPiR7iPWLXRrFtQaGTdbySRRRaRrFxZW1sjBVksbT9&#10;7HCWjT0D/gj/APGHwr+09/wa2ftWfCn4reMtQ8ba38PfB/ixJdD8deLE11tJtbbw5FcaJLY2k0Yf&#10;S7GF7QC1izIq3Wn3M0Min91B/PjRX9fv/Bsv+xT/AMMXf8Ej/AP9oa/9v1f4s4+I+r+TdebbW39q&#10;Wlr9jhhzDEybdPgsfNRvMxcG42yNHsx9/wBFFFFFFFc/4y+KXgT4f+I/CfhPxdrv2TUPHPiCTRPC&#10;1v8AZZZPtt/Hp17qTw7kUrHi00+8l3SFVPk7Qd7ordBRWf4m0bUde06Ox0vxZqGiypqFpcNeaZHb&#10;vJJHDcRyyWxFxFKnlTojQSEKJBHM5ieKUJKn5YXEXxs/4IxeMfiz8ff25/8AgpV8QPi74n+LviB4&#10;v2YvhbD4q1PUNV1m/h1jUL3/AIR6HSY7Gewi/tC3TQLOW+ttPiWyfULi2tvsoa3mueA+PWt/t9ft&#10;vfGx/wBor4a/AvxB4B+Lvj74f6x8PP2WfCXxas9V0G/8I6FJqbDxV4+msrSG9Xw7qVpaajo+mw3T&#10;6hbS3q201xHFJ9osdKk+EP2tfCH7I+qftQfCT9nv4IfEr4oeGfCn7J2n/GTwzP8ADvQ/iPFb6/Y6&#10;z4Jh1PxKniuz1FknFnLrlwbffMLCIQS6ZPDCJEtYTH8X/tK/s9/Gz43/ALJ3gj/gp5F48+IHxX/t&#10;/wDtLRPjr4v8QHU9Wm8L+JNPv4oLSG9vprfZFbT6TfaALZnuJi8xuYgU8pYl+wPhFp/gT/grh8dv&#10;B/7HX/BMbU/iB4Hn+JHiDxZ4p+K2vfEe+l8Q6r4ETWrWwPism/WzaS8026isNJ0+xvGvLW+uH/tW&#10;01ImHWImH7/fE3xl8LP+Cb3ws+DP7CH7FPwn8P6b4g8d+IB4P+EnguK5gFtpVtFBNe6pr93BNdwX&#10;F/bWNtHPeXISX7ReXEsMLTRy3ouF8/8A+Cgn7XHwT1L9o7w/+w1+0D+2J/wzb4ft/I8ZeIPFF38V&#10;dM8OX/j/AEi2aNU0nTrqC6+16XbSXsoFzcyvp93MunT29kl1FLeXVl5fdf8ABzR/wQ5vNR8a+EvD&#10;37d3jDw9Lr+nxXsXjeLwRr95Ha3s1u9lt023vbC5S1ltks7edoXtFsnkulk23Est4B9YfsLfGT42&#10;ftB+BNG+O9z+0b8H/i38MvGfh83/AIY8W/DfwVqfhua2mSVU8iS1vNS1L7RuzOsoeS0msprPyXhm&#10;aZ/st/8A4KHaz+yP8Ov2X9V/aP8A20fCen6p4U+DmoWfj/TWuZIo7q11nSpluNPewkllhC30lwEt&#10;oo/NQXDXP2ZtyTujfnj/AMFR/wDgnN/wQ8/b9+CfwZ/4KLeJv2qvh/8ABn4GaN4f1CK78R/Dzw3p&#10;ul3/AI3thpkEOm6ZBcPH5gudPi0mSGPTjaXNwqxTWscMDxkL83/th/tVf8G1dz/wRm17/gm7+x9+&#10;234w0CLQNPuvEmh6f4d8K67Z3Xj/AMUW9jMbRNeuLjSBFeRXF4LSSQN5KRta2oia3itolj8v/wCD&#10;Jf4peO9I/b6+K/wU0/XfL8MeIPg+2t6vpn2WI/aL/T9VsYLObzCpkTy4tTvl2qwVvPywYohX8wfj&#10;j+zR8dv2KPHfiSy8baT4fvINF+IHjH4aSa2kFrqVhe6rpUUNrqot4buMyJ5cWp20kNy8Mbo00csL&#10;JNCTFof8E1/2Q9R/b0/bz+FX7I9nZahNaeNPGFtb+IW0m/t7a6ttGiJuNTuYZLkGMSw2MN1MoZXL&#10;NGFVJGIRv7jKKKKKKK8f/Zp+KXjv4gfGj9oXwn4u137Xp/gb4wWWieFrf7LFH9isJPBvhrUnh3Io&#10;aTN3qF5LukLMPO2g7ERV9grz/wCMnwL/AOFt/EX4T+P/APhKf7P/AOFX/EC58T/ZPsPm/wBp+b4e&#10;1nRvs+7evk4/tfz9+Hz9n2bR5m9Ow8WeLPCvgLwrqfjrx14m0/RdE0XT5r/WdZ1a9S2tbC1hQyS3&#10;E0shCRRIis7OxCqqkkgCvkD4bftG/HP/AIKn6jomtfA34Vah4Q/ZgudQvrPxf4r8Z6l4n8G+N/Fs&#10;aW8V3pWreFjpzW7xaRM72j/a5rhJLmGS5hNvD5R8/wAP1r/guF4j+BvxT+IH7Bv7N/7HPw/+IPjb&#10;4Wf2r/wr74Z+BPijp2l3Or+GdInMElpa2FjHqMNtqVtDhYNHSY3txb6RqNzLZ6W32Kwufzw1j9nj&#10;4y/C39vP4T+KPiiPB8n7XH7Xvxw1E+J/EX7OXi4G6+DHhEmPSteSysLGEwQ6uTc+Iba51S5a/S3b&#10;Q7mdJXvFuL2P9j/+CWP7Kv7U/wCz14j+J/in9qz/AIKIf8Ln8Qa7/wAI7p994F025vptK+GV5Z6c&#10;ZX0u1kvr+5uJvMtr6xc3FykV5dJHBd3RmluWkP8AMD8IfGXx2/4JS/8ABVfw/wDFf/gob8J/+Eh1&#10;2z8Qal/wuDwj4vubXxBf6tpWqC90vWftcRu9s1zc2lxeTwfapAl0s9rdHzrW6jkm8Q/Zy/bQ/af/&#10;AGS9O8VaF+z58X9Q8P6V460+2sPGuhiCG607XrWC4W4jt7y0uUkguYiVeJ0kRllt7i6tpA8F1cRS&#10;/wBNv/BuP/wSv1j/AIJzfsbWVt8S9Z8QaD8Xfjh/ZvjXxLLpfhm8j/sXSNPe0kt/Dl69/byWtvc7&#10;b64SdGjt7tvt96kDP/Z63cWf+z1oXx9/4LWf8FC/hD/wVt+Hnxj0/wAEfs9fAvUPFmj/AA30rTNO&#10;up9Z8XXTXk+n3OoH+1NFto7ex1GxW2WTypbxrcWzwRvb3jXElrn/ALf3/Bsf4E/bj/4Kf6J+1t4r&#10;+JX2v4X+IvD+sWnxR8M32oy2+u2d/JZXi2F9pl8kEjXnl3dzBIsN+7LaxWUVtGZbJILC28A+Iv8A&#10;wQk/4Kf/ALEejp8Lf+CUXhvw/p0HxS+IFwnxO1I+NbLUPDf9hLZ3FhCmraXr9o8k+mvFq99JFpKL&#10;qctmLedrm81uaXT3079T/wDgmf8A8Ew/2eP+CXPwavvhZ8A7fUI5fEOoHVPFch1zUpNOuNRYuTJZ&#10;2N3eXKWMSoyW6Yd7h7e1tVubi7lh89vk/wD4Ohdd8d/E/wCBPwJ/4J1eEdQ8QeH9P/aV/aA0Dwl4&#10;p8a23haLUNK06wF1EyW9xI7o0dy93JZ3cEUbRtOml3amVEV1fsNZ/wCDdb9hbQf2h9J/bJ8bR/FD&#10;4yS/Dnwe2jeBvgl4y1LQtW8Ox6NaabNZ6foFraajaRJ5UCODAbm7Um5C3NzO8rzTP+IP/Bz34T/Z&#10;g8e/t56h+1b+wP4Z0/WvhvrWn2Nh8RfiT4Dsprnwvf8Aj2Y3V5cW6ahGDYy3z6e1jcTJbOdztLJI&#10;DObg19P/APBoH8JNOs/iFp3xm+H0en6Z4y1/T/iFo+u61qdtcXkd1o2m3/wyuVtBbrcxJHLs1LU1&#10;jnXlJLpJJEuEhWA+If8AB3X8LfAn7Ov7fXh34KfBzQv7H8MeJPD+ofFLWtM+1S3H2jxZr+q3MGra&#10;j5k7PInnxaPpy+QrCCP7NmKOMySF+/8A+DMr9hbWPil+2T4r/by8XeDPM8MfC7w/NpHhbVrlryHP&#10;iTUEEbm3KKILnydOa8SeORyYv7StHEZLpJH/AEvUUUUUVx/7Qvxr8K/s1/ALxx+0Z460/ULvRPAH&#10;g/U/Ems2ukxJJdTWtjayXUqQrI6I0pSJgoZ0UsQCyjkfkD/waLfth/H39tT4y/tlfGr47ePNQ1C7&#10;8T+MPDXiRtGOqXU2naZdXg1iORLOK4mlMMS29pZWqDczC3sbWIsVhTH7XUUV8gf8FV/+Ci/wJ/Ym&#10;/Zx8YfG34jaj8QIp/hT4g0W5h8K6VDdeHYfHeq3KvJp2kW2q3VukeoWwlC3d4mmzSvHDYSx3McsJ&#10;uLK4/PD/AINuP+CWXhX9oLUZf+CsP7b934wsv2hdY+KD/EXw6LLxUmjyX+gajb3iQ6nPp1j5UkVj&#10;qd9LqjhZBHFdR6XEsSmzkuY7v5v/AODjD/gtPo/xC/b6+Gfwb+Ftv/ac/wCyv8YL/Vdc8a6P4es9&#10;LvLnV7fVY2j07T5NRt7+S3+xRWiW81y4e0v7xDO1i0Nvaq36X/sef8FM/wDgmj+yP/wTq0H4vRft&#10;2fC/wn4U8Taha654H0bXPAclr4otfCMOoQ6Jb6ReaVa381/rV9YWumyaImsxiRCmmQTyLdJayyXH&#10;5I/8HYf7HXjv4Y/tY+Gf2+/iTef2Pq/7Rf22WT4bPHFPN4Th0Sw0ixgjuL6GZ4bq5nhkilmjhUw2&#10;83mQxT3kapdSef8A/Bsx/wAEo9H/AOCln7cUnjb4t2vm/DL4Nf2f4g8VWT2lndQ63ftc50/R7iG4&#10;Lbra4+z3Ukx8mVWhtJIGMTXEci/u9/wWI/bp8d/Cn4p+Af2Kfh34z8QfD/WfiT5Ft4c8VKsUdn4y&#10;1vU55dI03wsk0bC/tLZbiddS1XVbAw3OnWdpbRW8yXmrWRX6v/Y8/Zf8K/sifALQfg7oT6fe6la6&#10;fanxT4h0/RU05dd1OO1htpLz7NGzJaxbIIooLSNvIs7WC2s7dY7e2hiT1CiivyB/4PVv+UWXgH/s&#10;4DSv/THrlfq98J/il4E+OPws8NfGv4W67/anhjxh4fstb8Oan9llg+12F3Ak9vN5cypJHvikRtrq&#10;rLnDAEEV+eH/AAds+Gfg1r3/AARb8Yap8T7nT01vRfGHh+9+HK3urG2kk1lr5LeVYIxIv2qX+zJ9&#10;UJhIcCNZZdoMIdPzA/4NSf2u/FXwh/ba+Dn7IPiH4EahHafEHT/iLf6F4wvb97eO5tb+00SVriCF&#10;rci5iiuPAtxal0l2tJdSjKtaMkvgH/B0D8W/jL49/wCCr/ij4Z/HaTT7rW/hlp8mg2Or6Zch47/R&#10;rvU9Q1/SAUFtB5MtvpmtWVjIuJC0li8hmlMhav2+/wCDTP8AZf8AFX7OH/BH7QPE/jF9Qhu/it4w&#10;1PxrDpWp6K9lJYWsqQafagb2Jnint9OivY5wqK8d6m0MoEj/AKX0UUUV4/8AFL/goT+wL8DvHd98&#10;LfjX+3D8H/B/ifS/K/tPw54p+Jelaff2nmRJNH5tvPcJJHvikjkXco3K6sMgg18Qf8HPX7Pej2f/&#10;AATY+JX7Z2pePPEF942+G3iDwrrfwb1AGzspvhzfnWNOsrqbSbyxt4L4faklEsq3VxcqJoYJIhC0&#10;EWz5A/4MY/8Am6L/ALkn/wBz9fv9Xh/7ZH7Rvxl+AfjT4EeF/gz8KtP8Xy/E/wCOFp4Q8S2F7qQs&#10;5LHRn0bV9QvNRgldgnm2qaf9pMbK5njhlgQLLLHInYftY/HT/hl/9lj4l/tL/wDCLf25/wAK7+H+&#10;s+J/7E+3fZv7Q+wWM119n87ZJ5XmeVs37H27s7Wxg/OHxV8GftK+JP8Agmj4t+KfxY+Ffg/4/fF/&#10;4h+D9EktvhN4n8Iata+CE1EyQmw0+LQ7+GW4toobq4+0TXGopDcSTJuvbnTLW3hXTND9kj/gmz8L&#10;PhX8dvi18UvEf7Q3/C0tX+JPw/0Hwf8AtFeHNYtoL2z8TeJra1mmudU1C3uZbprH7Rp+p20cOjwN&#10;BZW1nMFEM0cluYP5Mv8Agpf8FPFX7On/AAUL+NnwV8Y6h4wv7vQPihrcMOs+P5Xl1nWLVryWS11K&#10;7ldENxLdW7xXRuAoWYTiVflcV9//APBN7/g3b+Mv7fP/AATR8A/Hb4J/EnUPCWpfFT4oXGi+NtWu&#10;iLeyj8EW0k73c08MWpS/2xFHqekad9ktjb2Ey3rXBn863W0vbb7P/wCDpf8Aay/Y21fWPFv7FP7b&#10;3wh2ahpXwf8A+Er/AGfPFmhRv/wklv4qe8W3xvVZLU6Jeq/lypNJDOp8Pagxt3eTR7htD4Kfskft&#10;P/8ABK7/AINnbj4afD7R9QsPil8Y9QfxR8QL3xH4Rh1bQ/AOmXNnHd6rJrljf2LtDYweHdJktrq3&#10;e1vJ2v7hreCOZpoFH5wfsl+LP2wv+Ckn/BTz4d/ti2Pibxh4++Gnwe/aP+H1z4u8V+NL3SLK9gut&#10;b8SWFompT2NqYx5t5cWyRJDCLtrGytLCwNzLbafbSV/WbRRRXxB/wcbfs0f8NQf8EbfjV4d0/SfD&#10;82r+EvD6eMtIvtfg3f2f/ZEyX15JbOI5GiuZNPivrZGULu+0tGzpHI7D1D/gjx4s8K+NP+CUH7Nu&#10;seDvE2n6taQ/A/wxYTXWmXqTxpdWumW9rdW5ZCQJYbiGWGRD8ySROjAMpA/OD/g9w+NfhXQv2L/g&#10;3+zneafqDa34q+KE/iTT7qOJDax2uladNa3CSMXDiVn1m1KBUZSscxZkKqH+AP8Aghb8fvg1ef8A&#10;BV/9gPS3+IWn2kvgz4X+KfCviNtTc2kdrrN9qfje4s7ISThEmlnTVtOEYjLh5LtIgTLuQdf/AMHZ&#10;n7Ln/CY/8Fw/BHgD9n/wN9p8bfGn4f8AhnzrT+09n9s67PqV7o1r81zKIbfdDZ2MHBjiHl72wzSO&#10;f6Tv2evgp4V/Zr+AXgf9nPwLqGoXeieAPB+meG9GutWlSS6mtbG1jtYnmaNERpSkSliqIpYkhVHA&#10;7Ciis/xZ4s8K+AvCup+OvHXibT9F0TRdPmv9Z1nVr1La1sLWFDJLcTSyEJFEiKzs7EKqqSSAK/nR&#10;/wCC13/B2L8U/ij4j1P9m/8A4JX+OP8AhGvBMWY774x6bHPHqviO2uNOjDwWsF9ZwzaP5M01yhnT&#10;Nwz28EsM0ChhL+INf1W/8HSjeC/jD/wR08afEnw38ONQk1XQdP8AC+qJruv6frPh6603RtW1q0U2&#10;6rLaIL2V7iztPtOj3LRm3aO1u540ntrFZOQ/4M2v2Kf+FHf8E+/EP7Yuq6/9o1D46eIB9isbe63w&#10;2mlaLcXtjDvQwo0dy93JqRfEkqNCLUjY/mLX6/V4f+15428VeGPit+zt4Y8HaH4Pmu/FXxwbTZtV&#10;8WeG31KTSbWLwr4h1C6m0/ZcQG1vpbeylsluSzrHHfTboplJjbA/4K9fGv4BfAH/AIJo/GPx1+1L&#10;p/jC5+Ht/wCD5PDfiuPwBFavrItdZkj0gvaC7dIPNU3yuDISoCk7Xxsb5v8A+C1f7YvgTwL4j0Dw&#10;n8erP4geD/gZ8K/EFr4o+NPi2OSXTLP4jPJp18mnfDvS7W4hMfiv+0JZFl1CAEWMFnayrcTo5b7P&#10;9AfsJ/s9/tY/A747fFPxZ+0R48/4SCD4neH/AAj4s124sjYDSrTxwbW803XLPSlit4LxdNhsdN8O&#10;xW/20SSMiBmllma5avxQ/wCC4P8AwSf+DXwQ/wCCo37Nf7Pnhz4cag/hT4z/AAv8LfCrwz461zxE&#10;bhovEVlcWnh06zeWdvJDJcy2WkS6VIlvE1jbTXQgkYyol3bTn/BK74jftP8AwV+PvxN/4J26B+1N&#10;4w8ba3+y34w8S+G/2W/gx4X8bw+FLX4geKBda1dSPrGnwtbvqekRvp0uo3Ju9WjS1VFtEW8OorA3&#10;0h/wTL/4Nm/24vg1/wAFV9O/4KO/8FDvjb8H/Gn2PxBq/i3U7Lw5a3N/NrHiS8ExjuDDPYWlvZ+V&#10;c3LXySxBjFNawrHEu4SReX/8F/P+C7mnftKajJ/wTd/ZR/bQ8H+EPBvijUNTT4nfEiOwuLrTodGS&#10;3jSz0oanoM2qvfRXzxXVzM9pbIRb6hp9lcCF4tUiPn//AAaWfsh/Br9u/wDZ4/a7/Za/aDstQu/B&#10;viHUPhpca7YaZfm1kvY7HUtV1BbYyqN6RSvapHIYyknlu/lvG+2Rf6TqKK5/4s+HfHfi/wCFnibw&#10;n8LfiL/wh/ifVPD97aeHPFv9kRah/Yl/JA6W999lmIjufJlZJfJchZNm1iATXl/7TXjn9mD4/fD2&#10;T9i7x58SdQNp+0Bp/iz4fadqXhKxmu4zdQWF9FqtmNQit57OyvoIre/2xXTKxksrhFjkaCVF7D9l&#10;X9mj4Wfsb/s4+C/2XPgppP2Twx4G8P2+laZvggjmuvLX95d3HkRxxvczymSeaRUXzJppHIy5r+RL&#10;/gtZ+3X4q/4K2/8ABS7xv8ZfhXpWoa74U0DT7nR/hza6ZpryyL4X0mO5updQKi2hnWKQC+1OTz0L&#10;20c7o77LcEZ+v+EfHf8AwSt/4Kh/Cq5/aJ8ReIPFXgn4LfGD7V4SvrV4nm1Lw3oHjjUba6exs3um&#10;Wx83UNN1ZxavIg86SRyxWXzn/o+/4KLfsB/8NQf8Fkv2Jvjp/wAM9/254f8Ah3/wl+s/EHxjbQ/Z&#10;v7P+wQ2Fx4ejuLtGjeXy9Wl82C03Pu3XbeU0QuiPv+iiivwh/wCDsX/gt9rHw3/tz/gk1+zRqnla&#10;hq/h9YfjZrb2V5bXOnQ3P2K8tNPsbmO4jV/PtDKt4rRSwvb3yRB95nSP+eGivQPjZ+0v8U/jj8bP&#10;id8dNZ1b+xdQ+LviDUdV8a6X4cnntrC7+2amupyWhiaR2ktku44ZUjlaTa1vCxJeNWr+s3/g2X8J&#10;+KvBf/BDn4EaP4x8M6hpN3Np+t38Nrqdk8Ej2t1r+pXVrcBXAJimt5opo3HyvHKjqSrAn7vrwD9u&#10;Hw58U/FXxF/Zy0z4e+AP+El0iL9oC2vPHWnXk08enQ6Vb+HtduI728MVvOp+y6hFp91arKgRtRt9&#10;PAlgkMc8fn//AAXQl+Fmq/8ABPHVvhb8UvhT/wALE/4Tz4geDfDvhz4XQ/ECDwxc+NdVm8Sac9vp&#10;MN/NHJ5XmeU8kuxQ4t4bhlkg2meL8oP+Ch37Z9r/AMFQf2nfid8SfDnwy+IH7Qn7Hkfw/wDC3hPw&#10;zJ8NvCWuQQ+H/Elx4q0KG6vIoNWNnC/i5YdSvoLP7Gk5khv9PinimtW1BB+n/wDwT8+Gv7QFr/wT&#10;t+E3xs+Gfxc2/wDCcfs/6Xrfjfw34Y+F3hmx1fUNXm8Pp9gm0KWFNP0ywuYI2sbCNdRt7y0NppGn&#10;QkW+y5uJ/UNc+P3xl8Ufsj654Z1H4heD/hh8aPEng+9tfhVr3idxpNlrOo3EVna6XrUWl6iJb6xi&#10;OoatpVvNp15BJcWt7P8AYyLwNb3F38X/ALO/wy/Zx/4Ij/FP4U/sx/DD4G/8Lr/bq/aT8PyTeOfF&#10;usfEpf8ATZopxfazqGoaleh7rT9NLHUJoWt9Pkmv/wCxwkqTXMQeuw/4L+f8FHtO/wCCVf8AwTRk&#10;+Et9q+n+KPi/8Y9P1PSdBh1nwxcato13JNJG+vXslrql1dJDYxpfuttp8011HEbi0txDNawyhP5g&#10;v2trr4Naz8TNO8Y/CL41+MPH134k8H6NrXxD17xraEXQ8XXdlFca3Clw7eZfRJfSTgXMqRuzF1/f&#10;qi3dx+x3/BrT4A/4Z1/4LV/GP4F/DHxr4gk+HPiD9n+28ZeGdL1XUszXGlahNoGp6FJqUUSpA+pQ&#10;adrHlStGpSOae7WF2jfc/wC/3wn+KXgT44/Czw18a/hbrv8Aanhjxh4fstb8Oan9llg+12F3Ak9v&#10;N5cypJHvikRtrqrLnDAEEV0FZ9t4m0668VXvg6K21AXdhp9tezzSaTcJatHO86Isd00YgmlBtpC8&#10;MbtJErQtIqLPCX0K/ODwt/wRN1j4a/tY6L8TfF/7Wf8Aa3hLUv2v/EXxs0nwlp3wgvLiaLW9QsJ3&#10;FneXUmoXWmRW0MdrH5eoXGnJcxTApZ3dncXkeT/g6X/bp0f9j/8A4JUeLfhxo3jP+z/G3xn/AOKP&#10;8NWVutnNNLYSlTrErw3Dbvs39n+davPEjtFNf2uPLaRZE/li/ZO8H/8ACwv2p/hp4A/4U7/wsT+3&#10;PiBo2n/8K/8A+Eh/sj/hJvOvoY/7L+3ZH2L7Tu8j7RkeV5u/I25r6/8A+C5n7I3xs0r9s3xx8Xrb&#10;xf4g8UeH9Y8P658V107xHoGp6FN4K8N6r8QtVsLayFjraW12ub29gmdEt4wZtUmkRZYgbuX+t34T&#10;/FLwJ8cfhZ4a+Nfwt13+1PDHjDw/Za34c1P7LLB9rsLuBJ7eby5lSSPfFIjbXVWXOGAIIroKKK8P&#10;/wCCkP7b3hX/AIJw/sS+Pv20fGPgfUPEtp4K0+3eHQNMuEhkvrq6u4LK1iMr5EMRuLmLzJQrtHHv&#10;dY5WURt/EH4s8WeKvHvirU/HXjrxNqGta3rWoTX+s6zq169zdX91M5kluJpZCXlld2Z2diWZmJJJ&#10;NZ9FFf3WfsRfBTxV+zX+xf8ACH9nPx1qGn3et+APhfoHhvWbrSZXktZrqx06C1leFpER2iLxMVLI&#10;jFSCVU8D1CvgD/gv94w+O2m+BP2dfg58NvjF/wAIt4P+Mn7T/hX4d/E21sfD1rd3+q6VqMsjtAkt&#10;6JrVbYrbSpPazWs6XayrFL/o/wBot7rsP+ConxH8K+I/2h/2e/2J/jV8MdP1r4O+PNQ8T+Nfjfqv&#10;iAodG07QPCmmx6hANU8yIxw2J1e50eaSeSWKIm0W2lE0V5JGfwh/4JUftN/Br9j/AOGfxb/4LDft&#10;QfsJ6fr/AIU8d/tH+FPB+g2Hw98QnQ7XwvIl7ceML9NM05JWDxWVxpfh6SC1nMcciokIuQn2lW/o&#10;9+G3wY1Hwfp2ieB/gb4Y8YfDLTfhd8L77wZ8O9L8Sajb6p4auI2uIrWxurmyt9Sa7vpbSHRLSaJp&#10;p7eT7JrUkZkW4luUtPUPBWhaw3k+PfGun/2f4n1Tw/p9rr+k6b4pvNQ0qzmh86RktRMkMbYluZlN&#10;0LaCa4RIPNUCGKOL5A/4KM/tVeBP2HPiT8Sv2yfiB8aPh+dX+Hn7P+nR/D7wXfX8tzrekQ6n4jNt&#10;repvpNr5c19bXM0PhiGASTRQvc6c1u13pcc9xeH+WH/gp1/wUL+Kf/BUH9snxR+1z8UtM/sj+1/J&#10;s/DnhaHVZ7u28P6Vbpst7KF5j/vzSsixJJcXFxMsUXmlB4BX3f8A8EbP+Ck/wa/Y2/bG0v4w/tB+&#10;JvihbRar4P8ADnhPXfFemeMDLJbR2Xi7QbtZCVtnnh0iDQ9JSyk06NbqS4jhe3jeCK6X7J+/3/Bu&#10;H/wVa8K/8FD/ANgzwp4F+JXxR0+7+NHgDT5dE8YaNqGtpJq+r2tiLeOHXfKlupru4ilhubNJ7yQI&#10;r3xuQAo2Z/Q+iiuf8ST+BPhv/b/xr8a+Lv7G0+08Po2v6nrfiOWHStOsLL7TO1y0c0otbTas8zTX&#10;IVGdI4xK7JbxCP8Aji/4Ll/8FJ9H/wCCqX/BQTXP2mfAa+ILbwTbeH9L0TwHpPinS7O1v9NsILcS&#10;Twyi0klV92oT38ys0sjbZ1XKqqxof8EB/gX/AMNEf8Fkv2e/AH/CU/2P/Z/xAh8T/a/sP2jzP7Eh&#10;l1n7Pt3pjzvsHkb8ny/N37X27G+v/wDgo54K+Kemfsu6L4/8WWXm+GNY/wCCUHwus/CWpW+gT20K&#10;/ZvG/hBrqye5eWSO8uY5bkTu0Yi8uG+tUaLI86b9/wD/AIJO/wDKLL9mn/s3/wAG/wDpjs69/oor&#10;+fH/AIPgvj9p114q+AX7LWh/ELUBd2Gn614q8UeFI3uEtWjne2tNLvZBgQTSg22rxoQWkiVpshFn&#10;G/8ABGiiiv7vP2Tvjp/w1B+yx8NP2l/+EW/sP/hYnw/0bxP/AGJ9u+0/2f8Ab7GG6+z+dsj83y/N&#10;2b9ibtudq5wPQK+QP+Cqv+lfEX9l2X/i38Nt4U/aAXxt4j1L4r/uNC0/QtJ8Pay2pXYuZNsK6lbw&#10;3H2uzi3+aJbVrzZ9m0+9mg/PD/gof+1/8ZfEv7XH7aN4Pjl4P17wJcfsIb9A+HvwDuB4nvfEWjXU&#10;uoWek6rq91NYbLWK0TxJPrF0lrcW5jsr7T5EOoQxTyP+KHxV+KWj6D/wTj+EP7Mmn674f1TUNQ+I&#10;Hir4i6u2n2tnc3OkQ3cenaJZ2E1yV+1WVyW0O+upbRSsMtveaXOxlcILf+v79oDxh8dv2dv2hE/a&#10;p8XfGL7T+z5Y/D+HRfFPw/tPD1qLnRddn16xjTxTLfOFZdNt9PuLyS+Mk0cVpb2LXASYs5i9/r8E&#10;f+Dvn4MfEKD4NeC/HHwX8Maf4y+G/gPT4vBnxL1SPUb/AFDWfCOsxGxutGutavf7SaW9lazvrqG2&#10;bUYJRbjXb2RpHn1e2dPwx+B37N/jv9oDw58R/E3grWPD9pB8MPh/J4w19df1uKw+0WEeo2Fg0Vs8&#10;xEclyZdQhKQF1aba0cXmTPFDJ5/RX1//AME2NT/ax+IGjnwn+xJ8UvEGn/G34MeILr4k/Brw3o1x&#10;YQvqsMtnHbeJre0ikjNxqupSW1lo8qabl4ZrGw1ZTFI8ixTf03f8E6v23v8Agpx8Xvg14TvP29v+&#10;CVHjDwh4r1/UIjc694N1vw9Fo1tplyY3hvLqw1HXF1TT5Yo5Ss9oYbidTAzBd8n2aL7Por4w/wCD&#10;hbwn8ffHv/BHT40+Bf2Y/DPjDWvGWtafpNhZaN4Dsrq51O/tZtasI763SK0Bllieza5SZACrQNKH&#10;BQtX8eXwn/4VZ/wtPw1/wvT/AISD/hCf+Egsv+Ex/wCET8j+1f7K89Ptf2P7R+5+0+T5nleb8m/b&#10;u+XNfb//AAa4/wDKdf4Gf9zN/wCoxq1fud/wUg/4JW+FdY/Zu+G2ofF34w6h421ufUPgl8JfjJrm&#10;v6Skl1488L23i+3t7q3W7aQ32ly32oatBqFzNFdSPI2lWsec75T9Yf8ABJ3/AJRZfs0/9m/+Df8A&#10;0x2de/0UV/Kl/wAHhfxr8K/FT/gsDJ4F8PafqEN38NfhfonhvXZL2JFjnupXutXV4CrsWi+z6rbo&#10;S4RvMSUbSoV3/MDwn4T8VePfFWmeBfAvhnUNa1vWtQhsNG0bSbJ7m6v7qZxHFbwxRgvLK7sqKigs&#10;zMAASa/T/wCAP/BA34Z/ssfBrw9+2D/wW3/aM8H/AAb8O+JtPF54U+GWtapenxFIwJxJfaTaW/2y&#10;+iSWTTUudNsZre6S21OWWW906az8mby//hqn/g3f+B3/ABSfwt/4JS/GD46afcf6XN4t+Nfx0k8M&#10;araTN8hsYrXw9E9rJbIsaSrM585nuJVYbEjr9X/+Ck//AAZ1/snfFvwIPE3/AATP1H/hVfjaz+yx&#10;R+G/FPiS/v8Aw3qcIlk8+SWWZbq+trkpKhWRHkhItVj8hWme4Ty//g1b8Wftofskf8FJPjr/AMEf&#10;v2jPE2oXeieAPB95f2ujale6jJa6TdWOsQRrcaRFdGNILG/TWJbwuLdGuVNpNlRnf+91fOHx8/YX&#10;+AX7QX7UHh7xx8ZPj14wuNbi0/ULvRPh9B4ptbKCbTIYbSB/syQwJfQRWmoTWWp/arWeKddSOlzz&#10;TOdO0dLL+cH9lb9vL4y/8FPv+C73iLxjea14P+F2lftZ6fd/DT4g6bf6iBBH4Ru9MhsXsLa7njc/&#10;2u1vY2otZVREn1IQK0Qgme3P2f8ADj/ggN4j+Hvwi/ay+Gn/AAUd0r4gab8IpPjB8OT8Ific/ivT&#10;tY1e28K6Nq2o6ONUuDFdrFZ21r4ev1Waa8iWCwtGkuFtX+xCFfs/9lzxt4q+OPwa8c/8Ekv+CpGh&#10;6hfrqnxw134d/BrVfjb4befUfi34L0g/2g97+4uLa5uL6DTrWRhr6xW9tHcTabOkl1diSN/rD9in&#10;9uL9jb9p3+0Phb+xDJ/a/gnwB5vh2x8R+E/DTw+FYLnTfIhn0mzuI0WFfs8Nxp8kW1Vt7iC6VrKS&#10;5W2vBbc/+2X4c/ZY+CV14h+N3xl8AeH/AIi+Pfix5Hg34a+DfiFNYw2GuarBoet/2b4Vtbi4tza2&#10;P21b3XoftN1veVtbntmlkie2tE/nB/4Klfs0fAn/AIJifGL42eHfgBpPiC8+Df7Snwft7b4KXzQX&#10;Un9j3lr4v0K+1XRdRe+jgmt7mwm0a+tpLRxNeW3nWMd3iZ5mT5f/AOCln/JxXhz/ALN/+E//AKrz&#10;w9XgFfof/wAG5Pw2+Mvw0/4LSfsueMU8E6e8XjrT/EGseHDqeuCCO70ZbHXtLvLsNBHO6SxPYaiI&#10;4JEQzSWyKXhimW4X+u2iivlD/gsF/wAEmvg1/wAFdf2Xz8D/AB1f6f4b8V6TqEV74G+I0mgm/uvD&#10;khmhN2scS3FuZYri3jaF4WlEZbyZSrPbxFf5wf8Agod4k+Jn7M/xM1X9mL/gpJ+zlqHxL02bULOE&#10;/EfxfPZaN8Tr/U9Kslt9R1LTfED2cl9f+H7rUJp4rG41izvYJ9Ps4YbfyLizke29v/4N9fiB+zj/&#10;AME6P+Cmug/Fv4e/E/xB8Yfhl8Z/D+mfC3QvFWg+EF02/wDDPizW9Q0i5i07X9Pubo/YNn2a72zw&#10;TXcF0ttM1rJcNb3cdt9wfGH/AIOPLX4VfBPVPi9+zN+2T8P/AI0+H9A+H/hnwnq3jDxT8PNc0ma0&#10;+IK6Z4n1E3kuix6fa+fba7/ZNvZL5WopHpkwWYxPEJBL+p37EXwU8Vfs1/sX/CH9nPx1qGn3et+A&#10;PhfoHhvWbrSZXktZrqx06C1leFpER2iLxMVLIjFSCVU8D1Cis/xZrOo+HPCup+IdH8J6hr93YafN&#10;cWuhaTJbpdajIiFltoWupYYFlkICKZZY4wzDe6Llh/JF/wAHI3j34NeI/wDgsX+01q2j6lp/iTVb&#10;jUPDGi6RNaKbi106S10XT01OZbq3vUEd9b3FkLA20sFxGVur3f5E9tCT7B/wQ9+Enwa/4JpfBrwv&#10;/wAFt/2jo9Q8X+O/F+oa74Q/ZW+AXhu2Mms+NNZcw6adRtpLa5d1iDy6lYSxz2jiMSxyoJZpbKKb&#10;6v8Ajl/wQ2/4LJf8Fn/2jvhT8dP+CsvxN8P/AA+8MJ/asfiT4d+BLqGWHwNpVs1ikUFgPtN1HLqW&#10;rym5ledmuEt4bSJpZpCtvp0f7XfAH4A/Br9lr4NeHv2fP2fPh7p/hXwb4V08WWhaFpiER28eSzMW&#10;Yl5ZXdnkkmkZpJZJHkkZ3dmPgH/BFr/gphp3/BVz9gzw/wDtPXmiafpHiu11C50H4g6FpIuDa6fr&#10;NsEZxC06AmKa3mtbpVVpREt0IWmkeJ2r5/8Ahp8FPCvwr/4OzviF468PahqE138Sv2MIPEmux3sq&#10;NHBdRa9pmkKkAVFKxfZ9Kt3Icu3mPKdwUqifpfXxh/wXBtvhn8E/+CaP7UX7SUms6f4b8ReKvgev&#10;gvVfEOp6Ze6lHeWpkvrbT9PFtBMgilluNcu4I7kALDJfJNOJobfyq/ky/ZN8YeI/gh/wl/7UPgv4&#10;xeH/AAx4g8HeH20/w3pOt+HtO1v/AISi51fdpt3pbadeiVHtm0mfVpZriW3lt08iO3cpLe2273/9&#10;i34W+BPjz/wTx/aT/ap/ai0L/hOtP/Zl+D+j+DfhL4S+1S6Z/ZN/4m8SXr2+rfarRkaf7Dd3V/c/&#10;ZrhJluftnls8SRR4+z/+CVNn8QviX+3n4m/ZW/aY/aJ1D4rfHjQPGHi74O/HLwt49+IN/KvxI+Fd&#10;6bewvrfQ9Xv5Gkil0W+tr/WWs4o7S6u7WeUxTZikiX9P/wDgjrZfGXxJ+y/8Jf2gP2X/AIoeD/iH&#10;8J5dPfwf4em8XaAPDfiiXwLaTWqaYmr3VtY3Au9X8P3EfiHTY7WDybDUEvftZuYpCTL9/wDibwn4&#10;V8aadHo/jHwzp+rWkOoWl/Da6nZJPGl1a3Ed1a3AVwQJYbiGKaNx8ySRI6kMoI/nR/4LK/GLxj/w&#10;U7/4JC+A/wBsj4m3Xw/8G+JrHw/L468SfD6XR9Y1DxJa6rDqXh7w/Kun3lzctBo2iX+na9oWsnTv&#10;Kjdi9hcIb8Xct5F+YH7efg/47ajqngz4+/Fb4O/8IlpGt/D/AMH+GNA/4qG1v/t39j+BvC+24/cn&#10;dF5+n32lXux1Hl/2h5O55IJduB4F+N3/AAzd8SfgJ+0V8JPFvh/xH4n+H32PxFJol14N+ww6Tqtj&#10;4jvrqCwvpofKk1ffFHa3JuvM3rDex2iyKLNAn9B37XX7Ieo/sh/AL/gk94histQ+HvxC+GPxw8C+&#10;ANe0Lwrf29ta+Zr9rC3iNJ2swRPLPcadIkskcpjnW8vPM87z9w/Y6iiivyg/4PA/2OvAnxx/4JgH&#10;9qnULz7H4n+B/iC0u9IuPLlk+12Gq3tppt5Y7RMkce+WSxufOZJGX7B5ahBO7V/Nl+x5+1B4q/ZE&#10;+Pug/GLQk1C90211C1Hinw9p+tPpza7pkd1DcyWf2mNWe1l3wRSwXca+fZ3UFteW7R3FtDKnX6f8&#10;df2sfAGj3X/BP39m/wCLfiDxN8O/F/iCe60TwDp2n2F8niubW7OxgtnvNOs5b2GXUvJh08x2rS3E&#10;2mX0R8hobuJ3r+32iiuf+LPxS8CfA74WeJvjX8Utd/svwx4P8P3ut+I9T+yyz/ZLC0gee4m8uFXk&#10;k2RRu21FZmxhQSQK/ii+Fvgr4p/8FaP+Cmtj4cubL+zvE/x9+MEt5r03hbQJ72HRv7T1B7m/vYrU&#10;ymRra0iknuGV5flhgYvKArSD+v5f2J/hZ4y/ax+Hvx81n4c/2Bp/7Onh+/8ADvwR0DTbOCxsLX+0&#10;rC1hvr+JbS6dZLZLSOHTre1lgtvs7QX7mO4SWylg9/or8Qf+DIb46f8ACQfssfHD9mj/AIRbyf8A&#10;hEviBp3if+2/t277X/a9ibX7P5OweX5X9ib9+9t/2nG1PLy/0f8AEv41+FfhX/wdnfD3wL4h0/UJ&#10;rv4lfsYT+G9CksokaOC6i17U9XZ5yzqVi+z6VcICgdvMeIbQpZ0/S+vzQ/4O2dG+Muqf8EW/GF98&#10;MPFmn6domneMPD9x8RrO9jDSapoxvkiitoCYn2yjU5dLnJDRHy7aUbyCYpP5QvCfhnUfGnirTPB2&#10;j3Onw3erahDZWs2ratb2FqkkrhFaa6upI4LaIFgWmldI0XLOyqCR+t3w0vP2NvBH/Bup+2b+zf8A&#10;sq+I/wDhPdX8M/8ACs9b+JHxjGiPp1tr+q6n4gtwNK06C5tob7+zdOSy2Ry3m15ri7vpUgt43UP+&#10;aP7QHiz4Z+MfBfgPxPovibUPEvxC8Rafq2v/ABl8U69e3txqM2v3Ws3saWryTkRzRCxtrG981VeV&#10;7jVbvzbiTbHDbftd/wAEXv8AgrP/AMOl/gT4J+Bf7cvxM8r9nLXfiB8StA+FPjH/AIV5515bf2Pd&#10;aRcJffa9Ivry31DTbq51LVot1mt95V5HtW9mtwTb/s98NLD/AIYV/Y2udd/aj/aX8QeO/wDhBPD+&#10;reJfiL8TvE1hm5u8Pcalf3KWlojeRbRb5Vt7KFX8i3ihgTzPLBb8sf8Agpn+w/8AsGfFb9mrxL+x&#10;x/wTa/Zp/ZQ8T+Itb8YXfjjw0I/2khZ6j4Yn13SdKSz1i005GiEUWp3Etlptpp8V0umm4uPD9w0U&#10;sM0kdr+QH7e/7N3/AAVps/hJPrv7aX7NeofDzwJ8HNQ0nw3ajXbS20m1utTXRNK8OK+mS3Uvm69L&#10;PZ+FrKWU2D3UCLbyXKLDDIWJ/wAEJf8Agl54q/4Kjft5+Gfh5rHgnUL34W+FdQg1j4uazHA4tbfT&#10;Iy8iafJKk8Dxy37wm0TypPPRZJrhEdbaXb/S9/wWE+Cnir4/eNP2OPAvg7UNPtruw/bP8M+JJpNT&#10;ldIza6No2u6vdICiOfNa3sZUjBAUyMgZkUl1+z6KKK+UP+C6XwU8K/H7/gj9+0T4F8Y6hqFtaWHw&#10;v1HxJDJpkqJIbrRkGr2qEujjymuLGJJAAGMbOFZGIdf4sq+7/wDgmxrOo/F74t/sYa83hPULm7+D&#10;n7V/hvwjq3iiSS3jtbbRtZ1uDV9C0uONZRJNKL628YXTzGElVuYY3mZRBFF/YbRRX8eX/BdL/go5&#10;+2h8fv8AgoX+0T8FfGP7Q3jC2+Hth8UNR8Nw/DbTPFuop4dNro14LO1c6e9w8HmsbGK6kIUKblnl&#10;VUyAv3//AMGYP/BOrUZ/FXjf/gpN8XfhPqENpa6enh74Pa7qtrbm1vJJXmXWLy0WRDOJYRDBaLdR&#10;MkZW6v4MyMJVi/oOoor+fH/gxr8WeFbPxV+0t4FvPE2nxa3qOn+Er/T9GkvUW6urW2fV47i4jiJ3&#10;vFE91ao7qCqNcwhiDIuf0v8Ajv8A8Ks+B3/Bf79n74par/wkFx4m+On7P/jX4cWUNv5D2Fp/Yt7p&#10;viGGZwdkke+KTUo3cNLuYWqiNB5klfb9fAH/AAcn/sU/8No/8E1Na/tDX/sGkfCb+3PiPq/k3XlX&#10;Nz/ZfhPXvscMOYZVfdqE9j5qN5ebcXG2RZNmf5cv2ZvHf7Bnwr+Hus+Ov2ifgb4w+KvxCGoSW3hT&#10;wNLrg0TwjBatYXCi/wBSu7ST+0r6VLyS3dbG2Niuy3YteP5vlJ5/8HtN8VfEvxVo37Odn8W9P8K6&#10;J428YaTDqF14o157HQLS63yWtvqWosAyRxWqXt0TcMjNDFNcFeHYN0HxQtdR+B/hXxl+xv8AGf4K&#10;afZ/ELwd8UHSXxBHd2/2rRJLVLqx1fSpJLZWGoRS3EVg6O8zx2zWExtwPt9w7/t9/wAE8v2evFXi&#10;bwX4tvvhL8DtQ+K3ww/YR09NV/ZL+JGq+GXaT4ga/b6zeah4qTRre3jurDVotYurG6sbW9WW4l0e&#10;OPSJreCW9aac/V/7O/8Awcz/ALOP7avwi8Hah+zxbeH/AAv8TdQ+MHgTwn4v+GXxP8QLb34sNZ1a&#10;ysr680JYM/255PnzovNs0SxNdXESKsVvdfmh/wAHeH7OP7Bn7LHxb+D3wu/Zw8Iah4e8ZDwffTz+&#10;EtJuxDoGg6BNreqX6NDataH97danqGplViulitYrERLaqksLL+WPh39qr9o7wr8IvEfwB0b40eIF&#10;8E+K/D9nomueFbi/aewmsLXVjq9tCkMu5YPK1B5rhGiCMrXV0Adt1OJP6bf+DPT4KeKvhX/wR+j8&#10;deIdQ0+a0+JXxQ1vxJoUdlK7SQWsSWukMk4ZFCy/aNKuHAQuvlvEdwYsifQHiuPwr+0z/wAF1PCG&#10;jp4C0/WLT9lr4H6rrF34rsvFqNJofijxZdW9paafPYxusiy/2RpWozDzPMQx6hE5SJvs8kv2fRRR&#10;RX8QX/BU79in/h3b/wAFBPij+x1ba/8A2pp/g/xAv9g3z3XnzS6Vd28V9YfaHEMKtci0uYBNsjVB&#10;MJAmUCsfoD/g2n8U/AmX/gqv8OPg/wDtM6R/aPhjxJ4gttQ8MpfeOrrR7DSvGWmCS80LVHhikSPU&#10;LkSi4sILeU4ZtXYAOW8qT+q3wN+27+xf8T/FXhvwL8Nf2u/hf4h1vxnp89/4P0bQ/H+nXd1rtrC9&#10;zHNcWcUUzPdRRvZ3iO8YZVa0nBIMT49Qor8If+DuX9kj/gn3+zD+yxc/HL4afs6fD/S/jN8cPjBp&#10;82s6493cR6rJDaWN9Le6hY2yXKRx75ZLeO8ZYWhme/SWdHujbTx/o/8A8EWfgX/wwN/wSF+BPwf+&#10;Nfin+x9Qj8P2lzqaeKbH+x5rDVdf1JryPSJYZ3LJcx3epx2CoxDyzKoEaPIIh7f8d9X1H4mT3X7M&#10;Pwb/AGjtQ+H3xCn0/T9euNd0Dw1b6rdaRoyapAs5ZbyCaztpb2KK9tbZrpWLNHdTQw3H2GdU9Qr8&#10;8P8Agod/wcz/APBPT/gm1+1Bqv7I/wAXfB3xQ8S+K9A0+zuNfbwV4bs5bXT5LqFbiK2eS9vbYyS/&#10;Z5IJiYleMLOi796yInn/APwQo/4NxvFX/BIj4+3n7Ufjr9rLT/Get+IfhfJ4b1nwppPg57W10+6n&#10;utPu5XhvpLpnuoo3s2jUtbQtIrhysZHl19YftdfsdeO/jB/wUO/ZI/bD8I3nnaf8GfEHjO08U6Z5&#10;cS7LDWvDdxAl95jzKx8u7tLODyY45Gf7f5hKJA5P0/XyB/wXx/aX+Kf7In/BIX42/HT4Kat/Z3ie&#10;08P2mlaZqiTzwzaf/aepWmmSXdvLBJHJFcwxXkksMit8k0cbEMFKn+NLwnrOneHPFWmeIdY8J6fr&#10;9pYahDcXWhatJcJa6jGjhmtpmtZYZ1ikAKMYpY5ArHY6Nhh2GhfHm6/4Tu38beNvBnh+++w+INU8&#10;R2VlpHg/Q7GH+17mJDD50J06W3uNNiube2kOlPCbTyRcwQpbfapJKz/jD8FPFXwc8Vazo95qGn+I&#10;NE0zxhq3hvT/AB34Xle70DX7rTnjW4fTr0oqXUWye1mBXDeVd27sqiVc/o//AMEuP+Cjv/BUb/gj&#10;x408nxV8Evih8RbTxN4wtfBXjL4CeMra4tb3T9TGjaenhk2pdri/0++uLVfs8EEtgkF3ZaYsVubp&#10;rbOm/wBF3h34W/8ABPvx9+zj4j/aS0bQvD9j8O/iv4fs/HOueM7i6uNHQWAU6vbaqlxK0M2j+TNN&#10;NqqSRG2a2vrq6vx5d3PPO/8AFF8Rfix8U/jBrCeIvi38S/EHinUIvtHl33iPWZ76ZPtF5cX0+Hmd&#10;mHmXd3dXL8/PNczSNl5HY/X/APwQM/4JR6x/wVZ/bi0/wT4mtfK+GXgT7N4g+KF7cWl4YbywW5QL&#10;o6TWxTybm9xJGhM0TJDFdTxmRrfy3/pe/wCCpP8AwVJ/4Yq/4Rv9mj9mj4b/APC1P2mviputvhN8&#10;JrF85zvDavqbB0+y6bB5crs7PH5vkSgSRRw3Nza9B/wSG/Y68d/sb/sbWWm/HW8+2/F34k+IL/4h&#10;fG7U/Lij+1eLNXdZ71fLt5pLVPIUQ2mbXZBJ9k85I081hX0/RRRRX86P/B59/wAE8fCvw4+Jngj/&#10;AIKR/DXwrqEUvxD1B/DfxQ1CTWEe1bU7ayhGkvHbyN5qSy2dreRuY8wBdPhJWOWRmn/GH9nr41+K&#10;v2a/j74H/aM8C6fp93rfgDxhpniTRrXVonktZrqxuo7qJJljdHaIvEoYK6MVJAZTyP7bPgb8J/2N&#10;viv+yx8Gv+FW/DTw/wCJfhl4a8P+Hdd+C/8Ab+jPef2VbW9jH/ZF/bf2ijXEFzFbOmyZ8XCbm3MG&#10;LV+YP/Bcv/glR/wUr+D/AIE1z9rn/gl5/wAFGP2n7vT9O/suG9+Amn/E7xZrl+/mSi1mutLuBez3&#10;U+Ge3me2mVtii7mFwqJHbDj/APg3o/4LS/t5/HT9j34uXX7SPxA0/wAcxfBrxh8M7WLxb4o04/at&#10;O8L6pq4sNbu9RuoXi82Kx0y0ub831zl42W4nupZol2p7f/wWG/Zv0f8AbE/bi/Z//bN/ae1j4fwf&#10;sMfAb4fz/EHxJ8TbjW7O7h8RX95cxPFpCW+bn+07a6+x6KUiS2C3MN1dRRzSTy28VfKHwq/4L0/E&#10;z9v7/gqh4S/aM0T4aeMPEHhTwfqGt6J+yz+zL4G12yTWfE/iifSprZ9d8Rhy8dlYpY3lwJbyR1Sz&#10;FwBaC8S11iY/t9+yx8DdR+Fvw90nxj8X9A8H3fxo8Q+D9Bt/jR8QPDGhW9rJ4s1mxsEt3uZZoreB&#10;54lfzhCHRBHG+1EjHyD1Cv4kviN+xr/wUL/av+PvxT+KfgX4K+MPjvdn4oa5b+Lfid8HfBF5rega&#10;1rP2pprq5tbmwtRAYpjMtxGFSMeVcRMERWUV/Rd/wa6/8FXPAn7cf7DuifsreLLrw/ovxN+CPh+y&#10;8Pnw3Y3com1fw3Z21vbWWsJFKPpbTiN5Qk0ayMIFu4Ih93/szftrfsj/ALZmnazqn7Kn7Rvg/wAf&#10;xeHtQkstdXwxrkV1JYSLcXFurSxqd6RSvazmGYjy7iNPNhaSJlc+oV+KP/B45/wUw074Rfs8aV/w&#10;TD8HaJp+oa38V9Ptte8aXl6LgSaNo1nqUUtkYAEWKSW6vLKVSxkYxR2UqtDm4ilT+bGv1P8A+CQP&#10;wB+IXw8/4LF/sT/tA/sp/D3T9G8KfFjweL3S7jxgl+9rPJpmi3mjeNVEqlx9ua4sdXvLaFJHjjXU&#10;dLMqwJI0Ef0/+xP+x1+yP/wVx/4IJftPfEvwr+yBqGgeK9E+OHxC8bfCzw/4Ruory60XWX0qwvrP&#10;SNIjtrGErYyW40/TpLHy5BO1v50flP8AZUtM/wCHfwY+BPxV8d/An9qPxz8TPEFj4G/bU/Z/8N+B&#10;PDnjXwl4XurSw+G/x58PRWGlaRqcFnp0NjHpn2eWxuYLE275Zm1NFMOnSysPr/8Ab58Z/wDDS/8A&#10;wRt1CT9sX9sfw/8ACb49fszeILeT4h6rBa/23Z/26k2oeGrafWdHg043B0TxHbXU86QGxEUlnqiM&#10;Ybq1SSKf+WKv6Dv+CHH/AAQB/wCCqHwp+DT/ABD8cftZ6f8As3ab8QdPQ6ponhj4YaVefEOXRrwq&#10;t7Yy61dWy3fh6Voba0mhjhmuDbzSebJBBcQujfr9+yf/AME8f2YP2PNRu/HXw88K6hr/AMQtZ0+G&#10;08V/F7x/rE2u+LvEKpb2kB+16rds8/lMLG2c2sRjtUeMGOGPpXuFFFFFFeP/ALfn7HXgT/goB+xt&#10;8Qv2PPiLefZNP8c+H3tLfU/Llk/sy/jdZ7G+8uKaFpvs93Fbz+SZFWXyfLc7HYH+IP4s/C3x38Dv&#10;in4m+CnxS0L+y/E/g/xBe6J4j0z7VFP9kv7Sd4LiHzIWeOTZLG67kZlbGVJBBr+n3/g1q/by0f44&#10;/sbeA/gTrdhu8T23h/WrDUdQtvBlnY/a5vDD6LZCe4vLe5ze40TXPCljAXtUmX+x7vzZpQYK/V+v&#10;P/2o/wBlz4E/to/AnXf2aP2l/A3/AAkvgnxL9l/tvRP7TurP7T9nuorqH99ayxTJtmgif5XGduDl&#10;SQfAP+Cgn/BHT4E/8FFfgn4f+AvxV1j+wfDPw58QQaj8KvDHg+3utN0SxtoNMjtIdN1TT7e7SPUL&#10;YSiYhrU6fcQ20gtrae1JnnuOP/Z5/ZP/AOCen/BFKf4hftm/tDat8L/hv4i+LHxQuNGtvE9vZ2ek&#10;6ZpejXOqPFoGgafBb2tvHZxJYxWk96VjJeeC6u7qeWG2WaLoP2V/hX/wVG13/gq98ZP2gf2wfFen&#10;6J8HdA8Hp4S+C/hLwbrNxLo3ie1uNTkv01q6tZb1zb6va26RWU8jW0SzGdhA3lQ7pfL/APg5z/4K&#10;df8ADvf/AIJ93vgD4Y/E/wAQeFvi78W9+lfDvUvDln++s7a3uLRtWuzcthbTbaT+QkkZ+0LNeQvC&#10;F8t5of5Uvix8a/FXxe07wdoGtafp9hpXgPwfB4b8MaXpkTiO2tVuLi8ncvK7ySS3F9e315IWcqsl&#10;26RLDAkMEX2f/wAGuP8AynX+Bn/czf8AqMatX6v/APBkv8LfAmkfsC/Ff416foXl+J/EHxgbRNX1&#10;P7VKftFhp+lWM9nD5ZYxp5cup3zblUM3n4YsEQL+z1fgD/wfOf8ANrv/AHO3/uAr8wP+CJn7NHws&#10;/aR/bN0r/hbek/2pp/g/xB4I1WPQrqCCew1b7X8QvCuiT2l9DNG6z2z2mr3WY/l3MI9xKB0f9T/2&#10;INS8K6/aftd/to+C/hJ4P8B+K/gD+zh4X+LXwL03wBoKaZo3gbxR4s+E0cuuXFpp6EwTxTnTrLEN&#10;4twiGAuoDyzPJ5f/AMENf2kPHf7Jv/BFo/Hf4caP4fvtX8NftP8AxD1eyt/EeiRXkLTaf8GNX1KE&#10;BiBNb7prOJXktpIZmhaaHzBHNIrH/Bc79mj4WfsJ/sZfE7/hmbSf+EZ1DwR/wUft9V8B67pUEFlf&#10;+Fv7W+Huma3PaabNaRxNY20d39n8qOLbtWxtMl3hV69A8Q/8FJ/2jv2Qf+CmOmftWfC1fD9xqH7W&#10;n7AFj8Yvij4Y1nS2l0qDxJovgrW7yw+wbJEuoLZG0hI2ie4lLpe3O5i/kPB9f/s0f8ELv+Ccfwf/&#10;AOC4fxG+Ongr4NeT/wAIl8P/AAn428G+DpZY20Lw/rur6l4ht7i7tLTyx5flf2JDLbRFmitZbmZo&#10;kTy7QWv6f0UUUUUUUV/KF/wdy/s0fCz9nf8A4K4XPiL4W6T/AGf/AMLQ+H+n+MvEdjDBBFbR6rLd&#10;31jcSQpDGmPO+wJcys5d5Li4uJGc+YFX7P8A+DH3xNqPiPwr8ffB2uW2n3Np4O1DRb3wvNJpNv8A&#10;atOk1lLlNUWO68vzxFcjQtILwlzGWsIWChgSf3uooorP8J+E/CvgLwrpngXwL4Z0/RdE0XT4bDRt&#10;G0myS2tbC1hQRxW8MUYCRRIiqiooCqqgAACv4c/26f26f2jv+Ci/7R2s/tQftQeM/wC1fEGq4hsr&#10;K1Vo7DRbBGYw6fYwlm8i2i3thcszs8ksjySyySP/AGmfsh/sX/swfsF/BqD4Afsj/CDT/BfhSHUJ&#10;79tPsp5p5Lm6mIMlxPcXDyT3MpCogeV3ZY4oo1ISNFX/2VBLAwQKAAAAAAAAACEAEDdP3hFQAAAR&#10;UAAAFAAAAGRycy9tZWRpYS9pbWFnZTUuanBn/9j/4AAQSkZJRgABAQAAAQABAAD/2wBDAAIBAQEB&#10;AQIBAQECAgICAgQDAgICAgUEBAMEBgUGBgYFBgYGBwkIBgcJBwYGCAsICQoKCgoKBggLDAsKDAkK&#10;Cgr/wAALCADcANwBAREA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9oACAEBAAA/AP38oor+IL/grF/ylN/aW/7OA8Zf+ny8rwCiiiiiiiiiiiivv/8A4N8f+Cze&#10;j/8ABHz9o7xVrnxb8KeIPEHwy+IHh+O08VaT4Whs3v4L+0Z5NPvohceX5vl+bdQND58Klb1pWMjQ&#10;Rxt/X7RRRX4o6n+zDp3gX/gsD+0d/wAEqv2jv2h9P8Yy/t6fs4J4ph8TeJ/BFxeyaP4us31KK1gs&#10;IHu5kjsbJINSvrSKeQPbx2On2yXJltxNcfjh4z/aE/4KCfsb/sbfGP8A4Im/EfwH4f8AA2jWnxAi&#10;8WfFLTNfFvDrt1Mj6XBFZ20k1wY7u2aWDTbxPsMbzSRRtcLK1mJjXP8A/C5f+HsH/BT/AP4Xr/wU&#10;L+N3h/wPpHjrxB/avxL8UwD+zrbStC0+y3y2lgiw3LNcjT7IWllG0c8s9x9nRzLJKzt0H/BZn9pD&#10;wJ/wUs/4K9fEj41/sh6P4g8S6R478QaPpHgq1TRJRf63Nb6bY6XGbe0UNM32ia3LQxlRMyyxho45&#10;C0a+Ifte/F39nj41fGWfxj+y1+yRp/wV8Grp8FvYeC7LxnqWvyeYoJluZ73UHLyyu7MAI0hjSNIl&#10;2FxJLL9X/wDEUd/wXX/6Pm/8xl4Y/wDlZX9ftFFfxBf8FYv+Upv7S3/ZwHjL/wBPl5XgFFFFFFFF&#10;FFFFFFf2+/8ABLH9tb/h4l/wT7+F37YtzoH9l6h4w8Pt/b1ilr5EMWq2lxLY3/2dDNMy2xu7acw7&#10;5GcwmMvhyyj3+iivzA/4Oiv+CUfgT9uP9h3W/wBqnwna+H9F+JvwR8P3viAeJL60lE2r+G7O2uLm&#10;90d5Yj9bmAyJKEmjaNTAt3PKPyh/4KZaZo//AAV0/wCCR/g7/gtr4R+Fv9kfFT4XeILb4cftOat9&#10;ns4f+EsmS00+O18Q5hkhjbEtzZw+VHa+cP7S8ksbbTopG/KCvt/4hfsjf8FBP+CDmj/s8f8ABQK5&#10;8X/8K7+K3xE/4Sa68MeG7rQLe5v/AAzYQ2dnbb76K8SSFbm5h1WcG1eItbKse9lnZ4rf5g/aj/aj&#10;+O37aPx2139pf9pfxz/wkvjbxL9l/tvW/wCzLWz+0/Z7WK1h/c2sUUKbYYIk+VBnbk5Yknz+v7/K&#10;8/8ADv7VX7OPi39o7xH+yH4Z+NHh+++JvhLw/Z634k8FW9+rX9hYXLFYpnj/AO/bOoJaJbm1eQIt&#10;1btL6BX8WX/BdL41+Kvj9/wWB/aJ8deMdP0+2u7D4oaj4bhj0yJ0jNrozjSLVyHdz5rW9jE8hBCm&#10;RnKqikIvyhRRRRRXuHiz/gmT/wAFJPAXhXU/HXjr/gnz8cNF0TRdPmv9Z1nVvhPrFta2FrChkluJ&#10;pZLYJFEiKzs7EKqqSSAK/U7/AIJA/wDBth/wSo/4KFfCzXvHv/D0PxB8UdQ0T+zrXXdJ+FegHw5/&#10;wjl/JA8kySjW7SW6vraRvlt7r7NaK/2Wf5WcPHB9gf8AEFT/AMEsv+i+ftAf+FTof/ynr4P/AGvf&#10;+DMH9vP4Q6dP4j/ZH+N/g/4x2ltp8Dto17CfDWs3N09wY5IoIriWazaKOIpMZZb2FmAlVYyyp5v5&#10;A+LPCfirwF4q1PwL468M6hout6LqE1hrOjatZPbXVhdQuY5beaKQB4pUdWRkYBlZSCARWfRRX9Tv&#10;/Bm34R0fw3/wSP1LWdM8RfbZ/EHxg1m/1G232Z/s+ZbTT7UQYt7qaRcxW0U2LmO1m/f5ELQmC5uP&#10;1foorn/hb8WPhZ8cfAlj8Uvgp8S/D/jDwxqnm/2Z4j8LazBqFhd+XK8MnlXEDvHJsljkjbax2sjK&#10;cEEV+SPxN/Y8/YM/4N+f2n/2j/8AgqV+0Z4D09fgv8XtP034ffDP4MeAdLGpLerqsMd1r1nd6few&#10;x2kMTzadLNDELpbVbX7RD5YLW8A/ED4yfAH9nj/gmf8At+6Bpfxm+HuoftJfBe78H6X4q8NNepqX&#10;gSPx9o2saGtxZ3sEiGW4toobq4wSpYtJYSxOEPmInyhRRX9xn/BSH9t7wr/wTh/Yl8ffto+MfA+o&#10;eJbTwVp9u8OgaZcJDJfXV1dwWVrEZXyIYjcXMXmShXaOPe6xysojb8Mf+DVP9pf4p/tkf8F2/jl+&#10;1H8a9W+1+JvHPwf1zVdT2TzyQ2vma9ofl2lv58kkiW0EQjghjZ28uGGNAcIK/o+r+IL/AIKxf8pT&#10;f2lv+zgPGX/p8vK8Aooooor3/wCFv/BQP/gpr+w5rFj8JPht+1n8YPh3/wAK78QSrH8Pn8U6hbWG&#10;kX8N48s9tcaRM/2f/j583zraaEq7NIsqNucH+s7/AIItf8FHfFX/AAVN/YM8P/tUeOvglqHgjW31&#10;C50fWYHtnTTNWurUIsuoaU8jF5bF3ZkG4loZ4bi3LymDzpPq+ivkD/gq5/wRR/Y2/wCCtHgSX/hc&#10;nhj+xPiNpvh+bTfBXxS0hX+36NulWaNJolkSPULYShs28+dq3Fz5D28kzTD+YH/gq5/wRR/bJ/4J&#10;L+O5f+FyeGP7b+HOpeIJtN8FfFLSFT7BrO2JZo0miWR5NPuTEWzbz43Nb3PkPcRwtMfkCiv63f8A&#10;g0//AOFp/wDDkr4cf8LC/wCEf/sj/hIPEX/CC/2N5/2n+yv7WufM+3+b8v2n+0P7Q2+V8n2f7Nn9&#10;55legf8ABUn/AIL+/sO/8Ek/in4b+Cn7Q/h74geIPE/iTw+2tppngXQba4+w2BneCGaeS8uraP8A&#10;eyw3KqsTSMPszmQRhojJ9v0V8AW37T/7OP7JP/BTXwl/wQD0b9lDw/B8Kfiz8H9T8SeGtP06zWWw&#10;tL+81DxFe6xp15Z3DtC2m3ENvMY4olCwMTAImglX7L7h/wAFZ/2IfgF/wUD/AGDPHXwA/aM8caf4&#10;O0RNP/tu1+IOoW9q6+ELqyBnXVN91hIokRZUnYPCzWs1zH50QkLr/Jj/AMFGf2o/hZ8QvDnwq/Yp&#10;/Zc8c+IPEnwb/Z78P6lpHhHxN4m0yCzufE2q6jqMt/q+uJbrEJrK2uZmijt7OaSV4re0hZys0s61&#10;8wUUV+l//B0Z/wAFQ/Cv/BQ/9vO2+HnwQ8bafr/wt+Duny6P4X1nSZ0ntdX1O4MUmqahDL5CO0Re&#10;K3tFxJNA66cLiF9tyc/V/wDwY6fC3wJq/wAU/wBon416hoXmeJ/D/h/w3omkan9qlH2ew1CfUJ7y&#10;HywwjfzJdMsW3MpZfIwpUO4b+h6v4gv+CsX/AClN/aW/7OA8Zf8Ap8vK8AooorQ8TeLPFXjTUY9Y&#10;8Y+JtQ1a7h0+0sIbrU7155EtbW3jtbW3DOSRFDbwxQxoPlSOJEUBVAGfXqH7JHj/AOMvwr+Ldn8R&#10;vgv8d9P+HV3oWoaRqOoeI9W1UR2sEdvrenT28s1mElk1WK3vo7K8azhtruTbZmcW7rbsyf1W/wDB&#10;up8Vf2nfjB+xt4i8ZfHT9oLw/wDFXwxd/EDUZ/ht410S98VTbLCR90+lLJ4o022v7y2s7jzEhvJb&#10;m+Z/MktmlU2W0/f9FFfij/wWl/ZR/a4/YB+GfiD/AIKZaV/wVv8AGFp8QrbULa0svEOrfEGXw1a6&#10;zb2N693oWiTeG7HTL2z8RXxin1KFlhOkaftBu5rM+ZqU8v4YftwfsvfCz4TaP8P/ANov9l/xZ/bX&#10;wi+Knh+OXw7/AGh4qg1PV9A12zs7L+3dB1Ty7SzZLm0u7pWST7NHFPaXVpNGz+Y23wCv6/f+DXH/&#10;AJQUfAz/ALmb/wBSfVq/BH/g6nufCs//AAXG+LsXh7RtQtbuHT/Daa7Pe6mk8d5df2BYMssCLDGb&#10;aIW7W8ZidpmMkUsnmBZVhi+z/wDg0x/4Krf8J35v/BEr9qLw34f13wTrvh/WpfhqmpaR532jzPOv&#10;NT0G6hWF4bq2nhkv7sSXBXb5c8DNMs9vFD+p/jP/AIKl/ELwF/wRc8Vf8FPPjt+zhqHwV8ZaZ4P1&#10;i4sfhr4/sr+7ksNZW+n07SLa7QW9rcGK7uvsTE+XCFjuwxdUBmo/Yk+Nf7Bn/Ba/Ufhd/wAFUfhB&#10;p/jA6r8FNQ8V+G/DmjeJIhYSaJqepW9jHePcxQPJHcymxWHyik8sCx6hJvXz0X7P+CP/AAcz/wDB&#10;aL/h5P8AtHR/s3/BR/J+EXwi8QahbaZqNnrn2mHxjqob7PJq5EEr2slsixyJZOu9/JuJ5TIPtZgh&#10;/MCiuw+Cn7PXx9/aU8VXHgX9nP4HeMPH+t2mnvf3WjeCvDN1qt1Daq8cbXDxWsbusQeWJC5G0NIg&#10;zlhn+y3/AII//wDBNjwJ/wAErf2HfDf7M3hlvtPiC52a38R9WTVJbqHUvEk9tBHeTW5kji2Wy+RH&#10;DCoijPkwRtIGlaWR/wCKKv1+/wCDKn/lKb4+/wCzf9V/9Pmh1/T9X8QX/BWL/lKb+0t/2cB4y/8A&#10;T5eV4BRRXuH/AAUb/Yh8Vf8ABOP9sLxP+xr468caf4j1vwhp+jPrOq6TbvHatdXukWeoSxQ+Z87x&#10;RPdNCsrKjSrEJDHEX8tfD6K7D4Y+P/iF4J07UL7wP8d9Q8HS6LqGm+JtLs7HVb+2k1DWbK48qymt&#10;jaoyR31ql7dzxTzNCIo1uRHKJZEil/X7/ghx/wAHA/7efxl/4KFvYftgfEnxh8X7vxF4PTRfCngT&#10;wp4WLXuq3S3isLawsrS807RbGULcS311q2oxSNHZaTJCs0Kyc/0nUUVn+JvCfhXxpp0ej+MfDOn6&#10;taQ6haX8Nrqdkk8aXVrcR3VrcBXBAlhuIYpo3HzJJEjqQygj+YL/AILP/sF6j/wSH/Y9/Zp+HPh7&#10;4Aahr+la3p91/wALu8UeKPDFvZ6R4t1FNXbV9I0jUY9N1S6Nnq9lbz6nZm+tbmO4lsbi4gtb+WD7&#10;RFB+eH7a3wL+FnwX+Ken61+zp4p8Qa78KfHvh+LxP8Ldb8WWMFrqs+lSTz2stvewwuyrc2eoWd/p&#10;8rgKk72DXEK+RPCT/W7/AMEB/g7/AMKM/wCCNv7Pfgr7L5P274fw+Idn9sfbs/2vNLqu7zPs1ttz&#10;9t3eT5beRnyfOufL+0y/iB/werf8pTfAP/Zv+lf+nzXK/JHwn4s8VeAvFWmeOvAvibUNF1vRdQhv&#10;9G1nSb17a6sLqFxJFcQyxkPFKjqrq6kMrKCCCK/pO/4KN+I/gT/wX4+Cfwb/AG2PhD4/8Qaj+yr8&#10;Av8AhLPGf7THhm4hurK/ubnTNM0fUU8PJZfaLdbnUpLSa+tkvIZ/s9ss900d0WZI5/hD/gpR8e/2&#10;uP8AggH4V+Kv/BC/4AeHPB8Xwn+J2n3Ovaf8SdW0uW58UeING1hBaXBmJv5bOGVYrSbSGZLO3LpZ&#10;m5jhhkmWWvyQoor+q3/g3G/4JO/Br/gl34q+LPw78dfHTwf4+/aPh0/Rj8R7Twlbme18FaNdveSa&#10;bYw3c1vHP5t4LZru4jbyyVisSYAiQ3Fz+p9fwB1+v3/BlT/ylN8ff9m/6r/6fNDr+n6v4gv+CsX/&#10;AClN/aW/7OA8Zf8Ap8vK8Aor9T/+DPT4KeFfip/wWBj8deIdQ1CG7+Gvwv1vxJoUdlKixz3Ur2uk&#10;Mk4ZGLRfZ9VuHAQo3mJEdxUMj/AH7bvxr8K/tKftofF79ozwLp+oWmieP/ihr/iTRrXVokjuobW+&#10;1Ge6iSZY3dFlCSqGCu6hgQGYcny+ivv/AOD/AOw78U/+Cq/7cXj39jP/AIJWR/EC1/ZV0z4wJrjR&#10;X3iWe90Twxp09yNPTxA9vfvZLNctaCaSC1kB1FraJoDJO0E05/pe/wCCY3/BIb9jb/gkv4E1rwj+&#10;ytoviCXUPFP2b/hLfFPinXnvL/Wfs0t09r5qII7WLyVvJo1+zwRbl2mTzHG8/T9FFFfkh+1H/wAE&#10;6vGnxh/4KceMfin/AMFKPhPp8P7An7OvwP1i4+EGl6fa6NFpmmxy+HtKtdTtvsWnIdUEUMcOoXEB&#10;VEkt59PtmtnQCNJPwB8F23hXxrp3xQ/4J8/CzWdQ+KNpceMJNW/Z88Q2GmJp9xqer2lwbZ2itr+Y&#10;SWsWraR5jNp8CvfXmoWGg26iRoRE/wDV9/wRa8Aad8K/2DPD/wAO/APwI8YfDX4e6RqFzb/DXwh8&#10;T9KuLLxjBpwCfbLnX4JXaOO+udX/ALWu0Fvtt/slzZlEiy0afgj/AMHknwt8CfD/AP4K4ab4s8I6&#10;F9k1Dxz8H9G1vxTcfapZPtt/Hd6hpqTbXYrHi00+zi2xhVPk7iN7uzc//wAG+P8AwQ2+Fn/BRbR/&#10;FX7a37ZvxN/4Rb4GfCnxBHHr1s91Baw+I/s9m97fwXF+blJNKtraJ7GSacx/vIbqRYpoXjaWP9Tv&#10;2kPEP/BUbUdRuP8Agin/AMEYv2DtQ/Zv8D+E9P1TR5/jZ41sLi20aLQ1t9PmttQ0bWLSScC+u7if&#10;UopP3d3f5miune2uRdmy/DH/AIKr/E/42fto3Xh3/gpv+0d8N/D/AIJ8bfFLxBfeH9Z8MeHPD+p2&#10;MNzDpOh+G7yw1g/2he3LH7Xp+uWaoIlihMNnDMoka4dz8gUV+x3/AAaTfs5fs8eFP22vB/7S37R3&#10;xV0/TvHfirT/ABBp37PPw5k03UjqOrSW9o41PxAZYlFvFYparqVjC05eO5uI9QVNk2n4b+m6iv4A&#10;6/X7/gyp/wCUpvj7/s3/AFX/ANPmh1/T9X8WX/BdL4KeKvgD/wAFgf2ifAvjHUNPubu/+KGo+JIZ&#10;NMld4xa6y41e1Ql0Q+atvfRJIACokVwrOoDt8oUV/T9/wbQ/Cf8A4Vr+31/wUZ/4RH4af2B4Jtv2&#10;gBoXhb+zdG+y6VF9h1XxFvsLXYiwr9nhuLPMMf8Aqkngyqq6Z/mBoor+v34a/FL/AIJlf8G9/hz4&#10;Hf8ABK3wVrviDVvE3xW+IEVjoGmQWun3Wu3c2q6iYF1vWZIVtIxbJK0NmkxUzPFapHFHMLWUx/f9&#10;FFFFc/8AFL4T/Cz44+BL74W/Gv4aeH/GHhjVPK/tPw54p0aDULC78uVJo/Nt50eOTZLHHIu5TtZF&#10;YYIBr5w/bQ/4I4fsX/tW/sGeL/2DPAvwh8H/AAq0TxDqCa3o2oeA/AunWq6Lr8QjEWqJbxxIjSlI&#10;lt5mUxyy2rywCaMPuX0/9j39m/WPgl8LPBus/GPWP+Eh+LsXwf8ACfg/4keNf7bvL7+3JtHguWEv&#10;mXJDSZu9Q1Gbz2jSaX7TmXO1VTA/aL+Fv/BMr44/HaD4KftJ6F8H9U+LvjD4f6jomkaZrN1p8HjK&#10;78N3drfwXkNhIGTUo7Z4JNTVmtmUKDckEYc1z/wa/Zl/aO+Mnx28Eft9/tR/Fr4gfDXxPpnh82v/&#10;AAzj4H+JjXvg2zhltbhNmsL5Kx6xqSS3csrXUKwQxmK0hRZxafa7ry/4w/tBf8FOPhTPrP7al5ee&#10;D7HTbHwfq11p/wCxP4xv/D2kanLpGn6pHBceJrjxedUlt7aWG1uLW+uAqS2NvBcJZMGuGW+b+aH/&#10;AIKCeLPiZo/7NX7PPwP+NXibT9Z8VyeD/wDhPr2WyvbIyaLpmp6Tomi6Fo88NmWVJU0Hwto+oCSQ&#10;pO8esxLLErxtLP8AKFdB8J/+FWf8LT8Nf8L0/wCEg/4Qn/hILL/hMf8AhE/I/tX+yvPT7X9j+0fu&#10;ftPk+Z5Xm/Jv27vlzX9pv7Cf7L/7MHhqDTf2t/gK+n65onib4X+GNA+DGsyaLNDdeHfh1baXaSaf&#10;okct0xuJYnumutQeWcJcSNeQxT7xZQbPo+iv4A6/X7/gyp/5Sm+Pv+zf9V/9Pmh1/T9X8gX/AAdH&#10;f8p1/jn/ANyz/wCoxpNfAFFf03f8Gcn7PXhW8/4Jty/Gr4m/A7T5db0744eI7/4a+Ldd8Mo11a2t&#10;zo+kWF5caZdSx70ile1ntZXgYK7W0kTEmNlHx/8A8Hhf/BN74y6D+1xJ/wAFGvhh8A9Qf4b614P0&#10;Sy+I3jey1AXMcfiJZbqyiae3MzS2sX2ODS4BMIktjI0SbjPMQ/4o19f/ALD/APwU6/bJ/wCCIH7R&#10;3xA8OfsrfE/4f+KdPk8QSaV4thSzTWPDfi7+zmvba1u7e6TybprYNczXEMlvLB5oaMyB0/d193/8&#10;Ez/+C0vx9/aE+IV9D+1X8QPGFn4U8dfFApqPxn8D6ddXXi74XeKNcv31bSvCfhuGV9Yn1Dw/fDwn&#10;BbtposAjPcSRTb0hia5/d7Uf+Cgv7MHgXxV8Tfhl8XfjX4P0rxl8IPB9540+IPhbRNZm1S60fwuj&#10;3EkGoSxpbpK0ps4oLie2ijke3a7gTMqT2s1xof8ADwn9gX/hVn/C9P8AhuH4P/8ACE/8JB/YX/CY&#10;/wDCy9K/sr+1fI+0fYPtf2jyftPk/vfJ3b9nzbdvNegf2no/xg+Fn9s/C34peVp/inw/53hzxr4T&#10;uLO82Q3MG631CzkmjntZ8K6TRM8csL/KWSRCVOh4T1nUfEfhXTPEOseE9Q0C7v8AT4bi60LVpLd7&#10;rTpHQM1tM1rLNA0sZJRjFLJGWU7HdcMTxZ4T8K+PfCup+BfHXhnT9a0TWtPmsNZ0bVrJLm1v7WZD&#10;HLbzRSApLE6MyMjAqysQQQa0KKKK8AsNd8d/tHftk/Ez4SavqHh/VvgZ4J+H9v4S8Y+DtS8LRXP9&#10;v+LNVSO/u7e6kuHJa2tNEk0zESQmC4/4SKdXlke1MUO/8Z/29f2TvgB8dvDP7L/xL+K3l/Ebxj4f&#10;1TW/DPgbRNCv9W1W+sNPtZ7q4mW2sIJpFzFbXHkqwDXLwSRQCWRGQfxh/t6/tZf8NwftY+K/2l7b&#10;4Q+H/AGn639hs9B8EeFo9thoWlWFhb6dYWUWFVT5dpaQIzIkaMysUiiQrEnj9f0/f8GbX7FP/Cjv&#10;+CffiH9sXVdf+0ah8dPEA+xWNvdb4bTStFuL2xh3oYUaO5e7k1IviSVGhFqRsfzFr9fqKK/gDr9f&#10;v+DKn/lKb4+/7N/1X/0+aHX9P1fyBf8AB0d/ynX+Of8A3LP/AKjGk18AUV/Ub/wZ6fH7Ude/4JQR&#10;/Dv4n/ELT0i0X44a34V+HOm3r29tJJG2mWuty2UAAV7qXfPql2Qd8gjWU5EUICfQH/BaT41/swfG&#10;f9l/9pr/AIJufErT9Qu/GWlfsoan8WrDT5IporW5tbGa7NrcR3EDj97a6np9nI8MmxZFmhAE6faF&#10;j/jyor2D9mz9tj47fsneO/DPx0+CnxG8QaZ8Rvh/us/hv4huLy1v7Dw9pVzFqa6hZJp97azxt50u&#10;pSSoysiRNJdMYpJLhZYef+PX7T3xs/aP1h7n4nfETxBf6RB4g1jV9A8Maj4q1PUrDQZtUvGvL0Wf&#10;9o3NxMvmzNvkkkkkmmZQ80ksmXPn9fT/AOx1/wAFn/8Agp/+wN4Em+Fv7K37X3iDw/4Yk2/Z/Dmo&#10;2VlrFhYYlnmb7Hb6lBcR2W+W4mkk+zrH5rMGk3lVI9Q+P3/ByT/wVp+P3xl8Q/Fa++POn6BpXiXw&#10;efC+o/DLTPDdtfeETpjgefGdJ1ZbyCaWY7zJcTCScpK8IkWDbCvuH/BHHRP+Cn//AAUs/Zx8T/sY&#10;fHL46eILf9h+y+y2/wAW/H/jC8snh8D2elLaatFFpd9qEySQbItItrUxIbizsIdQNxLaDejt/U7R&#10;RXH/ABr/AGhfgF+zX4Vt/HX7Rnxx8H+ANEu9QSwtdZ8a+JrXSrWa6ZJJFt0lupERpSkUrhAdxWNz&#10;jCnH4Q/t2f8ABzl8M/CX7Q/jjwL/AMEMP2btP8SfEL4z6ho8XiP43aj4evbjUfEWpjTRptna6bpE&#10;8SzyS2w+xpb+eDAbgXYFhL9oa4m0P2mvix+1P/wRV/4Jx+Pfjp/wUI+Jf/CTftz/ALUX2/Qvh/4x&#10;s9ZvtSvPCHhVo7K4vrCK7jeC30X7Dc397LHDpjGD7ZPYsi3EFsTB+ANfZ/8AwRb/AOCZ+nft5fGX&#10;xF8Zvjlren6L8APgLp8Pi/4861em4lkfRoRPctp0FvZut3JLdQ2V2pkhwYY45ZAWlEEE/wDYb8J/&#10;hb4E+B3ws8NfBT4W6F/Zfhjwf4fstE8OaZ9qln+yWFpAkFvD5kzPJJsijRdzszNjLEkk10FFFfwB&#10;1+v3/BlT/wApTfH3/Zv+q/8Ap80Ov6fq/kC/4Ojv+U6/xz/7ln/1GNJr4Aor9nv+DLj9sXwJ8H/2&#10;yfiJ+x54us/J1D4zeH7O78Lan5krb7/RUvp3sfLSFlHmWl3eT+dJJGqfYPLAd50A/Z/41aZ4E+H/&#10;ANs/4L1af8LfEGm+JvCf7IGvw6v8OvFlvLpmq3th/ofiKz0+9zJLHptzay2t9BKqwSsXv23OwtkR&#10;v4wq0LbWdOg8K3vh6Xwnp813dahbXEGuySXAurOOJJ1e2jVZRAYpjNG7mSJ5A1rD5bxqZllLnWdO&#10;n8K2Xh6Lwnp8N3a6hc3E+uxyXBuryOVIFS2kVpTAIoTDI6GOJJC11N5jyKIViz6KK+r/APgj7+yH&#10;8Gv2xP2oB4H+KFlqHjTVdP0+W+8GfAjw9fnTNT+J+owwzXH9mDVpglno9jHFbyTXd1NOlx5CGO0i&#10;mnkUxf1u/sZfsCfBr9h/wq/g74c+KPGHiW0stQv/APhDJviH4hOtXXg3RrpLFP8AhHdJupl8+20i&#10;MabZlLVncloFZ3kZVI9wor8Ef+Cqf/B45p2g6jqXwZ/4JSeFdP1qJ9PjRvjN4s064SOOSa3mEg0/&#10;SriOJ/Ngd7ZluLvMZkhmja0liKTPn/8ABCb/AII1/An/AILB+BPGH/BVz/gqn8Wf+F5eJ/iL4gvL&#10;FfC1p4purR9DubaVEeXUXsJIJILkxJCLaxjKW9vYyQMFcTQpa/X/APwUL/b3/wCCff8AwbI/sbW3&#10;7Nn7Gfwb8P2vj3xJ9q1LwL8MoL24uN007lJNd1m4lle6ktkaMRJ5kpmuPsyWsLRxQSS2v8uXx++P&#10;3xl/al+MviH9oP8AaD+IWoeKvGXirUDe67rupuDJcSYCqoVQEiiRFSOOGNVjijjSONURFUcfX9L3&#10;/Brj/wAEmP8AhDP+Cffiz4xfFv4reH/FfgL9q/4fvpvjH4c2Njums7aC41KyjRNZsNTZR5lpd3Qn&#10;t/IjuIJpVjZ4JbWVH/Z6iiiv4A6/X7/gyp/5Sm+Pv+zf9V/9Pmh1/T9X8gX/AAdHf8p1/jn/ANyz&#10;/wCoxpNfAFFeoeAfHPhX4D+Ffhp+0Z8EviTqFj8aPDPxQ1DU5bWSxSa10i109NGutEv41mtzFLK9&#10;42qh43eVdtnCGiQNmb+n3/gsp/wWC/Zg0v8A4JQftRy+BzqGr3dl4w1r9n6OC9tJrOO+8UXOmIt9&#10;5DiKQ+VZ29zdyF5liSeTTZY432ywTSfyZUUUUUV/U7/waO/sLfs4/CH/AIJseG/23vDPgzz/AIm/&#10;Fn+1ofEnifUWWWa2sLPWLqzi0+z+UfZ7Zvscc8ijLSzENI7LFbpD+r9FFfxZf8Fv/wBjzxV+xD/w&#10;VG+MHwj1jwHp/h/RNT8YXviTwJa6Hpb2mmHQNRuJLqySzVoYk8qBHNo4iUxRz2k8SMwizXYf8Ep/&#10;2zf2p/8Agmf8Cfjf+2L+zZ+xd4g13V9d8P23g3SP2gptPvptC+HnmXUEt5HNGIHsbq5neTTDEtzI&#10;vlSx25KTRzvDL8YeLPFnirx74q1Px1468TahrWt61qE1/rOs6tevc3V/dTOZJbiaWQl5ZXdmdnYl&#10;mZiSSTWfXoHwC/Zc+O37UH/Ca/8ACi/A39uf8K7+H+peNvGP/Eztbb+z9CsPL+13f+kSx+b5fmx/&#10;uot8rbvlRsHH9Vv/AAa/fsQ+Kv2J/wDglB4Xl8Y+ONP1m7+L+oR/EqGDTLd1j0u11PTNPW1tC74M&#10;0ot7aKSRgqKskzxr5ixiaT9D6KKK/gDr9fv+DKn/AJSm+Pv+zf8AVf8A0+aHX9P1fyBf8HR3/Kdf&#10;45/9yz/6jGk18AUV6h8UPDP7Q/x+8K+Mv+Cg/wARrnT9ZtNf+KD2XjPxBHq2mxXR8Raml1qW6TTY&#10;ZFnginEN46TLbpbFoJo0bdGyL9//APBVH/gox+zB8Q/2R/2E/AvhXR9QvfjF+yrp48P/ABO+CvxR&#10;+G0y6dBdadFpNrc2uq+dLGJYpbjR9gtIhI0lvcTC4azljEMn5YUUUV7/AP8ABMv9jrR/2+/2sdO/&#10;ZMkvPEEfiDxb4f1eLwNHocdmsL63FYTTW0moz3UyfZdNg8t7q6kgjubl4bZ4beB5ZkdP6zv+CRX/&#10;AATy+DX/AATh+AWo/A/wr8WtP+JHxCsNQt9O+KHxGaIpqd9JbWsR0nTrqKS6upLOKy0ifT4bez80&#10;RxwMsscafaWLc/8A8ER/hH4V/Yp/4I/fDZfin+zxp/wDu7DwfJr/AMTtP8QaoiSJdIjG51vVLiba&#10;YJZ7eGO6kinIaxjZbRti2gVef/4JJf8ABZD4Bf8ABdLwr8avAtn+zTqGiaJ4O1CLStQ0bxjJa6la&#10;+I9A1NLuO3e4iC7EllS1ukuLJhNEisgWecO2z7vor+eH/g9o/Y68d23xT+FH/BQLT7z7V4YvfD6/&#10;D3V7fy4k/s2/gnvtSs23GbzJvtMVxfDCxBYv7P8AmkJnRR+cH7Cfx0/4R/8A4Jnftx/s0f8ACLed&#10;/wAJb8P/AAR4n/tv7dt+yf2R410q1+z+TsPmeb/be/fvXZ9mxtfzMp8gUV+33/Bnb+y58dvhR+2x&#10;B+0v4/8AA32DwT8Wf2f/ABZ/wr/W/wC07WX+1f7L8S6Ba337mOVpoPKmdU/fJHvzlNy5Nf0fUUUU&#10;V/AHX6/f8GVP/KU3x9/2b/qv/p80Ov6fq/kC/wCDo7/lOv8AHP8A7ln/ANRjSa+AKK/c7/g33/4N&#10;0/22vgb/AMFLtK/aB/b2+C2n+DtE+Emnxa9pei65Faa1H4i1G8jvrayNrcWss1pHLZTQG8djIbi3&#10;kjsSIQLhJ4/zQ+LPxe/4Qv8A4Kf+Jvi3/wAFLrTw/wDtW+V4gvZPGreE/iz5eleMfMsnjs57PWNK&#10;DeRbRb7WWKCJI/JS3W0aGDY0UfzBRRRX9jv/AATG/wCDfz9gX/glX471r4pfBSy8QeMPE+qfZv7M&#10;8R/EuPStQv8Aw75cV1DJ/ZtxBYW8lp9oiu5I59rHzVSNTgAg+f8A/BYz/gvZ+xt/wSP0fxt8OvhJ&#10;Y+H/ABT+0Vrf2TUJPBNhp7rDFeXFmkEGqa5cwqqny7S0tR9n837ZLCtkiiKCRLmL+bH9q79r7xV/&#10;wU0+IXxS/a+/ba/aR1C1+JcOn2DfDnwfY+E3n0a9tft6RS6NbTC5zpEVrbzyXUQeKZbgxXJlmFzK&#10;HuPqD/gi1/wcifGX/glb4V8P/syeJ/gh4P8AEvwdPjC51TxTNpOhC08UCO6REkkhuo5Y4LuWIoki&#10;/a43kkRBbfaIYlhNv/T7+xf+158Gv29P2X/CH7XHwAvdQm8KeNNPe409dWsDbXVtJFNJb3FtNGSQ&#10;JYbiGaFijPGzRlo3kQq7eIf8Ffv+Czf7OP8AwR3+Fmg+LPjF4U8QeJ/E/jX+0YvAvhLQIVT7fNaQ&#10;I8klzdS4jtLZZZ7SJ5AJZh9qVo4Jgkm3+YH/AIK/f8Fm/wBo7/gsR8U9B8WfGLwp4f8ADHhjwV/a&#10;MXgXwloELP8AYIbudHkkubqXMl3ctFBaRPIBFCfsqtHBCXk3eAfs6f8AC9vGPjGf9mj9n/8A0nV/&#10;jT/Z3gmbRP8ARU/tnz9YsLq1tPOucLb7tQs7F/NDx48vDOI2kB8/or+w3/g3/wDgDqP7Nf7Etj+y&#10;P8avh7p8HxS/Zw8YeJvAmu6/ElvcxzR6ld2/iNZNNulJl+w3VnqGjzMkiwSGSBVlhVoFx930UUV+&#10;eH/BQ7/g5n/4J6f8E2v2oNV/ZH+Lvg74oeJfFegafZ3Gvt4K8N2ctrp8l1CtxFbPJe3tsZJfs8kE&#10;xMSvGFnRd+9ZET+RKv1+/wCDKn/lKb4+/wCzf9V/9Pmh1/T9X8gX/B0d/wAp1/jn/wByz/6jGk18&#10;IeGfCfirxpqMmj+DvDOoatdw6fd381rplk88iWtrbyXV1cFUBIiht4ZZpHPypHE7sQqkj6P/AOCM&#10;H7YvgT9gb/gp/wDCD9qn4pWfmeGPD/iCe08R3HmSj7BYahZXGm3F9thhmkl+zRXb3PkohaXyPLUq&#10;XDD9j/8Ag68/4K6/sX+K/wBl/wAUf8E1fC/h3T/HHxIl8YWhOs2moade2vg9rCaGSe8WWCSd4L5n&#10;+26UbRxb3Uai9eVUge2+3fzo0UUV+73/AAZjfsLftHeEv2jviN+29428Gf2H4Jj+H/8Awh9kurs0&#10;F/f39+2ja3DLDbFd32b+z/s04nfYsq39s0PnKZDF+l//AAXH/wCC4/wa/wCCQvwaTS9Li0/xV8aP&#10;FWnu/gPwHLMTHBHlo/7V1Ly2DxWKOrBUBWS6kjaKIqEnnt/5Eviz8UvHfxx+Kfib41/FLXf7U8T+&#10;MPEF7rfiPU/ssUH2u/u53nuJvLhVI498sjttRVVc4UAACvp//gjJ+wr+yB+3H+0dq2h/t5ftg+H/&#10;AIN/DLw34fe7v9W1HxzoujX+r38jCO1sbM6nL/11nkmSC4VFthE4ia5hkHgH7WPgD4WfCj9qf4l/&#10;C34F+Nf+El8E+GviBrOleDvEf9pQXn9q6Vb300Npd/aLdVhn82FI5PMiUI+7coCkCv3+/wCDIb/h&#10;RP8Awyx8cP8AhHv+Sm/8LA07/hLv+Pr/AJAX2E/2R97/AEf/AI+f7b/1f73/AJ6/L5FfhD/wUD+O&#10;nxT/AGl/24viz8dfjX4W8QeH/E/iT4gapc6n4W8U309xf+HcXLpHpErzpHIPsUSR2io0cexbdUEc&#10;YUIvl/izxNqPjTxVqfjHWLbT4bvVtQmvbqHSdJt7C1SSVy7LDa2sccFtECxCwxIkaLhUVVAA9v8A&#10;+CTv/KU39mn/ALOA8G/+nyzrwCvr/wD4IKfs0fFP9qD/AIK4fAzw78LdJ87/AIRL4gaZ4y8R300E&#10;7W2n6VpF3FfXEkzwxyeV5nlJbRM4VGuLm3jZ08wMP7PaKKKz/CfibTvGnhXTPGOj22oQ2mrafDe2&#10;sOraTcWF0kcqB1Wa1uo457aUBgGhlRJEbKuqsCBn+APhp4c+Gv8Abf8AwjupeILn+3/EFzrN9/b/&#10;AIs1HVvKuZ9u+O2+3Ty/Y7YbRstLfy7eLLeXEm5s/wAEdfr9/wAGVP8AylN8ff8AZv8Aqv8A6fND&#10;r+n6v5Av+Do7/lOv8c/+5Z/9RjSa+EPDPizxV4L1GTWPB3ibUNJu5tPu7Ca60y9eCR7W6t5LW6ty&#10;yEExTW80sMiH5XjldGBViDof8LY+Kf8Awqz/AIUX/wALL8Qf8IT/AMJB/bv/AAh39sz/ANlf2r5H&#10;2f7f9k3+T9p8n91523fs+Xdt4rn6KKK0NG8J+KvEenatrHh7wzqF/aaBp63+u3VlZPLHp1q1xDar&#10;cTsoIhiNxc28Id8KZJ4kzudQf6zf2svj1+yd/wAG33/BG3wh+z1ezf8ACU6hZeH18N+GPCWm+ML/&#10;AMO6r4yv7iZX1vUbW6ga6utLw13dXxljfbbPLBBHLG8lvn+VL4/fH74y/tS/GXxD+0H+0H8QtQ8V&#10;eMvFWoG913XdTcGS4kwFVQqgJFEiKkccMarHFHGkcaoiKo/b7/ggX/wQI/ZH/wCCjn/BH6Txx+2Z&#10;8ItQ0rW/EPxQ1m9+HPxJ8Ja3Fa6yujImmWkqgjzYpIvtmm6hCsN7BIYg9xJCsZnErfSHwa/4NP8A&#10;9hP47/sbeCP+GtP2cv8AhS3xkuc6j40/4Ud8RNUura13PceVpo/ty41SE7YZLfz2j3/6RA/kztCf&#10;3n44f8HEX/BM/wCDX/BLD9vPSvgN8ANb1C68Ka78L9F17T7bViZLq1kzPp1wZpi5E8s9xp014zIk&#10;MaNeGKOFEiXP3f8A8GV3xS8CfB/w5+014s+Iuu/2dp934g+GeiW9x9llm33+p6jq2m2MO2JWYeZd&#10;3dvFuI2p5m5yqKzA/wCDyn/gmj8LPhR/wgX/AAUX+C3hPw/4a/4SXxBP4V+Iel6RYQWf9q6rcfbN&#10;TttVMUFsvn3MuzUVurmaYu+2yCqcSNX4Q17/AP8ABJ3/AJSm/s0/9nAeDf8A0+WdeIeLPCfirwF4&#10;q1PwL468M6hout6LqE1hrOjatZPbXVhdQuY5beaKQB4pUdWRkYBlZSCARX7vf8GR/wCyHqM/ir4y&#10;ft7a5ZahDaWunweAPC9zHf25tbySV4dR1RJIcGcSwiHSCkhKRlbqYDzGB8r+g6iis/xZ4s8K+AvC&#10;up+OvHXibT9F0TRdPmv9Z1nVr1La1sLWFDJLcTSyEJFEiKzs7EKqqSSAK0KK/gDr7/8A+DXH/lOv&#10;8DP+5m/9RjVq/r9r+QL/AIOjv+U6/wAc/wDuWf8A1GNJr4AooorQ8M+E/FXjTUZNH8HeGdQ1a7h0&#10;+7v5rXTLJ55EtbW3kurq4KoCRFDbwyzSOflSOJ3YhVJHv/xV/aw+DXif4NeLf2f/ABVpPjD40S6Z&#10;p+iad8A/i78RLw6JrPgLTrcwtfad/Z9vdX6XVjIkf2e3s5b17ezHm3FvHDLd3CH9L/8Ag15/4Jsa&#10;P4VuvGn/AAVH+KjeIPBvjb9m7xB4u0SXQ/H+qWeheG5r8aHFE8OpXMkc19pX2FLnUPtrS2pVRd2b&#10;xlmtLuCT88P+C0v/AAUw1H/gq5+3n4g/aes9E1DSPClrp9toPw+0LVhbm60/RrYuyCZoEAMs1xNd&#10;XTKzSmJrowrNIkSNXyhX6/f8GhX/AAUe/Zx/Yu/aO+KXwN/aZ8f+H/BOkfFLw/p13pPjXxTrq2Nh&#10;bX+ktdsLGWSRPJi8+G+uJFmlmiUNZrEBJJcRqP6Xvhb8WPhZ8cfAlj8Uvgp8S/D/AIw8Map5v9me&#10;I/C2swahYXflyvDJ5VxA7xybJY5I22sdrIynBBFfxZf8FZ/+CgXir/gpp+3n46/at1ifUItE1HUP&#10;sHgTRtQZ1bSdAtiY7K38pp50glZM3E6ROYjdXNzIgAkr7g/4MwvFnhXw5/wVf8UaP4h8TafYXev/&#10;AAP1ew0K1vb1IpNRul1PSbpreBWIM0ot7a4mKJlhHBK+NqMR1/8AweiftL/8Lb/an+BPwt8I6t4f&#10;1jwTp/wfPjLwt4j0Sf7R/af9t30sLyLcJI0M1sYdIs5IWjUZ82Ri7qyBPxhr3D/gmT4s8K+Av+Ck&#10;n7Pnjrx14m0/RdE0X44eE7/WdZ1a9S2tbC1h1i1kluJpZCEiiRFZ2diFVVJJAFdf/wAFrfhb47+D&#10;/wDwVw/aN8J/EXQv7O1C7+MGua3b2/2qKbfYandvqVjNuiZlHmWl3by7SdyeZtcK6so/q+/4Iwfs&#10;deO/2Bv+CYHwg/ZW+KV55nifw/4fnu/Edv5cQ+wX+oXtxqVxY7oZpo5fs0t29t5yOVl8jzFChwo+&#10;n6K8v/bJ/ZD+DX7d/wCzxrH7LX7QdlqF34N8Q6hpVxrthpl+bWS9jsdStdQW2MqjekUr2qRyGMpJ&#10;5bv5bxvtkX1Ciiv4A6/T/wD4NDfgX/wtv/gslovj/wD4Sn+z/wDhV/w/17xP9k+w+b/afmwpo32f&#10;dvXycf2v5+/D5+z7No8zen9XtfyBf8HR3/Kdf45/9yz/AOoxpNfAFFFFFfZ//BKz9mGDwXqOm/8A&#10;BWH9rz9kjUPiV+yh8JfGElh8TBpl/pc0j6mbeFLC3OnXV9byXkQvtQ0p5EIaB42dZBIgkjP2/wD8&#10;Hb3/AAVD8K+OPjLN/wAE6f2TvG2nw+HbDUP7Y/aAuvCc6JH4k8URiC1t9P1Bo4FNzLp9vYWwb99K&#10;nmNDDIiTaagj/GHRvCfirxHp2rax4e8M6hf2mgaet/rt1ZWTyx6datcQ2q3E7KCIYjcXNvCHfCmS&#10;eJM7nUHPor97v+DOP/gqnp2g6jqv/BKT4zeI9QeXWtQudd+DLSQXFzHHItvLcarphkMrJaxbIPts&#10;KLEkZkbUGeUyzQo/4w/tofsh/GX9gv8Aag8X/sj/AB/stPh8V+C9QS31BtJvxc2tzHLDHcW9zDIA&#10;CYpreaGZQ6pIqyBZEjcMi/rd/wAG6H/BCH/gp/8As6/8FJ/hZ+2t+0b+zt/wgfgLw/4f1TVZLnxH&#10;r9kL+4+3aPc2UFoLCGWS6t7ndfLI8dzHB5awTK5WUJE/zh/wdgftefBr9rT/AIKv3tj8Gb3ULuL4&#10;VeD4vAHiW8vbA28cus2Op6lLeJAHO94onuvIMjKgaSCUpvi8uWT80KK/Z79u79jrwJ+3z/weLap+&#10;yt8Urzy/DPiDxB4fu/Edv5cp+32Gn+C7HUrix3QzQyRfaYrR7bzkcNF5/mKGKBT/AEvUUUUUUV/A&#10;HX63/wDBmF4Z07Xv+Cr/AIo1S+udQSXRfgfq97ZrZatcW0ckjanpNuVnjikVLqLZO5EMweMSLFKF&#10;EsMTp/UbX8wP/B6t/wApTfAP/Zv+lf8Ap81yvyBooor9fv8AgjJ/wRf+Nn7Pnxd1b/god+15+0B4&#10;g+Af/DMXxge18U+HdO8C6nq9/cw6TpI1zWEvLjT3CWWm3OksIo7oG4hvVvDGqv59sl1gf8FRP+Cm&#10;3xd+Nt98Nf24IP2Zv+FXfCLRPD91B/wTyTRotJb+w9X0LxRoAvtVv7SGcrHi00+a2WzlhktIt1tH&#10;DFLslvX/ACgooor1D9i/x3+zB8NP2oPCHjP9tH4G6h8R/hba6g6eM/B+k65Np11d2ssMkXmwzQyR&#10;P5sDulwsXmxLM0AiaSNZGdf0+/Zy/wCCpX/BrF8C/jL4q8Q2P/BFHxgdE/s+2svC2o+JJoPF8mox&#10;yBZbtrnSta1OS006WOaNEimhluJJI2ky0AZon+sPH/8Awe8/ssad8LNE1f4W/sP/ABA1nxtP9m/4&#10;SPw9r/iKx03SrHdAzXH2bUIRdTXWyYIib7ODzEZpG8plETfgD+1j8dP+GoP2p/iX+0v/AMIt/Yf/&#10;AAsT4gaz4n/sT7d9p/s/7ffTXX2fztkfm+X5uzfsTdtztXOB5/RX9H3/AAZ//wDBPvx3F4c8Y/8A&#10;BYj46fEHxBqXib4rf2t4f8PR6lfRXX9q2H9owTahrF1O0kk8tzNqNnJCBL5TL9lnkYTC5ieP9vqK&#10;KK+EP+CfPhPxVZ/8Frv+ChPjq88M6hFomo6h8LLDT9ZksnW1urq28KNJcW8cpGx5YkurV3RSWRbm&#10;EsAJFz930V/AHX6/f8GVP/KU3x9/2b/qv/p80Ov6fq/ky/4O2fDPxl0H/gtJ4w1T4n3OoPomteD/&#10;AA/e/Dlb3Vhcxx6MtilvKsEYkb7LF/acGqEwkITI0su0iYO/5oUUUV/Qd/wTj+En/BNH4C/8G83w&#10;W/bN/bxj0+38CWPjDxR4l8W+FI7aS41H4k+IhrDWmnaMBJchLixdNDsJ5tJ8sW1zcaPp93cvFDY3&#10;Xn/ij+3T+2L47/bm/aO1n45eLLP+yNI403wD4KtZIvsHgzw3bsy6doVjHBDDDFbWsJEY8uGISN5k&#10;rL5krsfH6KKK9A/aj+Pv/DUHx21346f8KV+H/wAO/wC3Psv/ABR3wt8Of2RoWn+TaxW/+i2nmSeV&#10;5nlea/zHdLLI3G7APgX+yd+1P+1B/an/AAzR+zT8QPiJ/Yfkf23/AMIL4NvtX/s/zvM8nz/ssUnl&#10;eZ5Uu3djd5T4ztOPq+1+Mn7Q/wC1X+214K8E/wDBYHwD8UPiV8N/2d/B8tx4x+F3wW8L6bbSeD/D&#10;traJM9s9hpK21ppMUUxsbXUCxtrm1jhNtI8E9rHHF8IUUV/X7/wa4/8AKCj4Gf8Aczf+pPq1ff8A&#10;RRXh/wDwTJ8WeKvHv/BNv9nzx1468TahrWt618D/AAnf6zrOrXr3N1f3U2j2sktxNLIS8sruzOzs&#10;SzMxJJJr4g/4JEftO+KvCX/BAj4y/wDBTbw98F9P0L4heJ9Q+KXxa10XsjzaN4i19J7+dbiCBb6W&#10;eGxUWlvYmF3glJsZWwfMW5m/U+iv4A6/T/8A4NDfilo/w/8A+CyWi+E9T13xBaT+Ofh/r2iadb6N&#10;a2cltezRwpqRhv2uFMkdsItPllVrYrMbiG2UnyXnVv6va/li/wCDpn4I/wDCY/8ABea08D/8Il4f&#10;+Gn/AAsbw/4Vi/4T3xZ4yzpWs+cf7P8A7evW+f8Asm2t/I+xyx7eE0lrrafPyfygooor0D4iftR/&#10;Hb4r/An4dfs0eP8Axz9v8E/Cb+1/+Ff6J/ZlrF/ZX9qXS3V9++jiWafzZkV/3zybMYTauRXn9FFF&#10;FFf12/8ABsD+158Gv2lv+CS3w8+HfgW98H2Hiv4Wae3h7xz4Q8K2Bs202Rbm4+yXk8DHLy31uq3c&#10;t0uY57qS8IIdJY4/zA/4LCeANR0T4e/8FJPiBqnwI+KHw+l1b9o/4c2K6V4D0q3bwrex29hdTx6n&#10;q+oW7hJ4r9L5dSuLUxLJa6jqOiGWWaW4fy/xRoor+s3/AIN3P2hfgF+zX/wb/fATx1+0X8cfB/gD&#10;RLvUPElha6z418TWulWs103iTWZFt0lupERpSkUrhAdxWNzjCnH3f4P/AGsf2WPiF/wh3/CAftLf&#10;D/XP+Fif2h/wr/8AsfxlY3P/AAk32Dd9u/s/y5T9t+zbW87yd/lbTv24NegVn+LPFnhXwF4V1Px1&#10;468TafouiaLp81/rOs6tepbWthawoZJbiaWQhIokRWdnYhVVSSQBX4o/tC/thf8ABc39kbx3+zP/&#10;AMEiv+CePwO8P6r42tP2INDm8WaNfaZaXk2h6ukTafcag9/JdLYxfYn0xY4GldrSWa+ZJEu2ltUT&#10;6f8ACn7CPgT4Pftp/wDBOjQ/iP4j+y/Fb4Mfs/8AiTRL268KeAZdSsPEsOnaBpekzQ3OrBoptPtr&#10;ebU5Z7VrmAwyNcyxZt57iNJ+g+Mv7ZXx2/4J4fsbeN/+HwH7bvw/8M6vp+P+FT/EH4HJaxeMvHFn&#10;aPAkmPD2tWVxYrqUrtB5/wBn8+ziGpvn7HHbrdP8IeJv+D3L4e+BtRj8HfCz9hnxh4/0TTNPtLe2&#10;8aeP/iHYaJrOsyLbxia5u7LTtMntIJWm8wkQP5bDDKkIbyk/BH4pfCf4p/A7x3ffC341/DTxB4P8&#10;T6X5X9p+HPFOjT6ff2nmRJNH5tvOiSR74pI5F3KNyurDIINfT/8AwQH+On/DO/8AwWS/Z78f/wDC&#10;Lf2x/aHxAh8MfZPt32fy/wC24ZdG+0btj58n7f5+zA8zytm5N29f7Pa/nh/4OhrHw5F/wUE8F/C3&#10;x/8ACLxB4G/Z18a/EDwjrP7Q/wAaNN+HWopNquupby6cscWr3FrNFdf2f4eR5Le0sleJZrq/Z4pp&#10;xIsf4Q0UUUUUUUUUV+33/Blz+xT8dtb/AGjvGv8AwUEttf8A7H+HOieH77wTKlvdWrTeINVmawvH&#10;tHhkhkkS2giEFw8qPbuZmtUR5Y/tcQ/ou8WeE/Cvj3wrqfgXx14Z0/WtE1rT5rDWdG1ayS5tb+1m&#10;Qxy280UgKSxOjMjIwKsrEEEGvzg/by/4NT/+CXP7Y+o3vjr4Z+EtQ+CXiubT7hIbj4ZR28GjTXRt&#10;4obWW40l4zAIoTCHaKzNm0xlmMkhdxIn82P/AAUn/wCCbH7R3/BK39o4fszftMt4fudXufD9rrek&#10;6t4W1Rrqw1KwnaSMTRGSOKZNs0FxCyyxRtugZgGjaOR/AK/rd/4Ju/8ABKj9k79p7/ggz+zX+y/+&#10;2L8H/wDhKvDMPh+08eWOlf8ACa36+Xf6kLy+S4+0WK2Eg/datP8A6OQ6w+Z5RkujCtzJ8Yftsf8A&#10;BnLqPwn07wZ8U/8Agkd+0f4wTx3ovjCye/j+I3ii3tpLONriERarY32n2lu9tLZODcOmx5JI1ZoC&#10;JoY4Ln4Q+KX/AATe/wCC83/BIXwJff8ABWnx34x8QfD/AMTSfECLTvE99pPjc6xrd59qlS+/tLVn&#10;szc2dxptxfRRQyrezt51y0SSwOJUZvq/9or9pT9tr/gqB/waf+M/2n/2y/Emnya34C+OFnLpniC9&#10;+G1pFJ4w0ZbqzsUkgk2JFaSxXmq3EJvbGNC0emS2jgma6d/1f+PP7Rv7NX7Jv/BZn4WaX8V/hVqF&#10;t4r/AGjPhfL4J8LfFTU9S0mPTNOk0a+nv49FgEjLeJLey6oBKciOadNHihjmczNb8/8A8FIf2oP2&#10;DP8AgizqPj7/AIKY/GZNQ8V/GL4n6fb6B4H8O3+tCbUbu1sreALomkh1YaVpC3A+33kqqV+0XZkf&#10;z5Ws7Y/yhfte/toftP8A7enxln+P/wC1x8X9Q8aeK5tPgsF1C9ghgjtrWEER28FvbpHBbRAs7lIk&#10;RWkllkYF5HZvL6/S/wD4NnPj98ZfHP8AwVz/AGXf2fPGPxC1DU/BvgDUPHd74L0K9cSR6NJqXhm9&#10;a9WBiN6RSvaxSGEN5ayGWRVV5pWfx/4/eBvj7/wSj/4LqeIfCX7J3w21DSfFfw8+OBm+FPgzTL66&#10;1GTUNMuroTaRpp+yXDXN3FeaddW0Elv5vnyx3TwyYdnWv7La/nB/4Pefjp/wkH7U/wAD/wBmj/hF&#10;vJ/4RL4f6j4n/tv7du+1/wBr3wtfs/k7B5flf2Jv3723/acbU8vL/iDRRRRWho3hnUdd07VtUsbn&#10;T0i0XT1vbxb3Vre2kkja4htwsEcsivdS750JhhDyCNZZSoihldM+iiiiv67f+DX79iHxV+xP/wAE&#10;oPC8vjHxxp+s3fxf1CP4lQwaZbusel2up6Zp62toXfBmlFvbRSSMFRVkmeNfMWMTSfofRXj/AO2x&#10;+wt+zj/wUA+BPiP4A/tF+DPten+IvD82kf23prLb6rpkMl1aXmbW52lo8Xen2FwY2DQyvZQCaOVE&#10;2H+KP9qP9m/x3+yR8dtd+APxF1jw/qmoaL9lmt9b8J63FqWlavYXdrFeWOoWdzEds1tc2lxb3ETE&#10;K2yZQ6I4ZF/u8or4g/bI/wCCUnxT/aI/4JH+Af8Agkn8Pfj14f0fSNP8P+F/DHjr4gaz4WnuLmTS&#10;tEtI5I7iwsYrpFFzNqFhp4ZJZykdvLckM8ixhvs/xZ4T8K+PfCup+BfHXhnT9a0TWtPmsNZ0bVrJ&#10;Lm1v7WZDHLbzRSApLE6MyMjAqysQQQa/IH/gsV+1vp37cn7bXwd/4NztU+MeoWcXi/ULCT9qHxR4&#10;J+GFxJJPJFaW+r2Gn6ZHLJdPZRTPCtzNcEXEdjHLayS3MsVvfxN+WH/B0v8At06x+2B/wVX8W/Dj&#10;RvGf9oeCfgx/xR/hqyt1vIYYr+IKdYleG4bb9p/tDzrV54kRZYbC1x5ixrI/5wUV9/8A/Brj/wAp&#10;1/gZ/wBzN/6jGrV7/wD8FLP+VyTw5/2cB8J//STw9X9P1fzQ/wDB7R4//tH9vr4UfC3/AIQrw/B/&#10;Y3wfXVf+EjttN26rffbNVvofslxcbv3ttB9h8yCPaPLe8u2yfNwv4w0UUUUUUUUUV/S9/wAGm3/B&#10;Zvx3+1t4E/4dn/HLwp5/iD4TfD+O78FeMdOhiihu/DdnLaWEdjeRrt23Nv8AaLZI5kUieEHzQssT&#10;S3X7PUVn3PizwrZ+KrLwLeeJtPi1vUdPub/T9GkvUW6urW2eCO4uI4id7xRPdWqO6gqjXMIYgyLn&#10;+fH/AIOYP+CUf7OOnftxfsUfCH4A2v8AwgX/AAtz7D8KLu4t7RbyGxsNMudH03Tb11crcX1zFbak&#10;IXee4ZpIbG1j3JsLN/Q9RXH23x++DV18fb39lqL4haePiFYeD7bxVP4UkcpdNo091PaJexhgBNEL&#10;i2kjcxljEzQ+YE8+Hf8AKGq/t6+O9b/4Kf8Axr8J6n8Vv+EL+AX7IHwftNb+Mdv/AGFFNeeINb1W&#10;yl1KCbcILmaTTbPS7eWXbbG0uTeHaRdQkKPn/wARf8FZv2cf2Zv+CO/hz9sf4/eCP+El/aN/Z6+2&#10;fBi0m8e+GV1rV9N+K1vpAtdSgOopM262uPs5urm8gvB9otMrva4It6/mC+E/w61j4wfFPw18JPDs&#10;/lah4p8QWWkWMn9nXl5smuZ0hQ+RYwT3U+Gcfu7eGWZ/uxxyOVQ8/RX3/wD8GuP/ACnX+Bn/AHM3&#10;/qMatX0//wAF6fDvgT9jP/g6M+FP7VPxS+Ivl+GfEHiD4efELxHcf2RKf7BsNPv4tNuF2wmWS6xF&#10;or3OUQMfP8tY2KBn/per+YH/AIPVv+UpvgH/ALN/0r/0+a5X5A0UUUUUUV2Hwb+APxl/aD1HX9L+&#10;DPw91DxBL4V8H6p4q8StZIBHpejadbtcXl7PI5CRRIi4BYgvJJFEgeWWNG4+ivr/AP4ID6F4E8Rf&#10;8Fkv2e9P+Iun+H7rT4/iBDdW8fibxTLo9st/BDLNYuk8SO0lyl3Hbvb2pAW7uFhtXZEnZ1/s9oor&#10;wD/gqd+xT/w8S/4J9/FH9jq21/8AsvUPGHh9f7BvnuvIhi1W0uIr6w+0OIZmW2N3bQCbZGzmEyBM&#10;OVYfB/hP/g89/wCCUPiPxVpnh7WPhf8AHDQLS/1CG3utd1bwjpj2unRu4VrmZbXU5p2ijBLsIopJ&#10;CqnYjthT9weE/wDgsP8A8EofGnhXTPGOj/8ABSP4Hw2mrafDe2sOrfE7TLC6SOVA6rNa3U0c9tKA&#10;wDQyokiNlXVWBA+j6+IP+Co+i/8ADAX7G3jn9oT9kD9n/wAP67/wk3xg0zW/i78Gv+EU/tG2+Lv9&#10;uvaeG77SvJw/2W5uvtNnP5sMMnnXFp+9guPtdwJfyA/4OcPil47+B37Av7D3/BL/AMY67/Zfifwf&#10;8H9K1v4o+B/ssU/2S/tNKtdJsJvtqK8cmyWPXodsEzK2N7ggwPX4w0UV9/8A/Brj/wAp1/gZ/wBz&#10;N/6jGrV+j/8AweH/ALNH/DRH7U/7GPwt+HWk+H9P8bfFDxBrXg238R6lB5XmebfaHDYx3VxFG8xt&#10;oZr+4kChX8v7ROyIWkYN+71fzA/8Hq3/AClN8A/9m/6V/wCnzXK/IGiiiiiiiug1P/hafwf1jxT8&#10;LdZ/4SDwtqEvmaF418OXXn2Mz/Z7yKaSwvrdtrHy7u0hkMMq/JNbRsVDxqR0H7Q/hz4WL471Xx/+&#10;zN4A+IGl/CLUPEF3pvgPUviHNBc3959kitmnSe5tLeG1a5C3NvPJbxBvs63kKF5crNL5/XYfAH4/&#10;fGX9lr4y+Hv2g/2fPiFqHhXxl4V1AXuha7pjgSW8mCrKVYFJYnRnjkhkVo5Y5HjkV0dlP9vn7FN7&#10;8Zbz9kf4cJ+0R8L9Q8GeO7TwfY2Xi/w5qevjVZLXUYIlgnYXn26/e6ikeNpY5prqa4eORGnbzjIo&#10;9Qoor+FP9tD9kP4y/sF/tQeL/wBkf4/2Wnw+K/BeoJb6g2k34ubW5jlhjuLe5hkABMU1vNDModUk&#10;VZAsiRuGRfL6/f7/AINVv2w/+Cjnxz8OftF+P9T+MnxA+PHiDwx/whOneG/h/wDEz4sSJpQ/tLUb&#10;2O71KS+vbe8uLP7JbQSzlbYHz0WRDBcS/ZjF+j//AAUZ1PWPhH+2T8Kv2+/2kPil/wAK5/Zs/Zk8&#10;P6lrviTWvtF5qX/CVeJPECS+HrS0/sqyjeSL7BFOZftzrIT/AGv5MUYU3Msf8mX7aH7Xnxl/b0/a&#10;g8X/ALXHx/vdPm8V+NNQS41BdJsBbWttHFDHb29tDGCSIobeGGFS7PIyxhpHkcs7eX0UV6B+yd8C&#10;/wDhqD9qf4afs0f8JT/Yf/CxPiBo3hj+2/sP2n+z/t99Da/aPJ3x+b5fm79m9N23G5c5H9Jv/B2n&#10;8DfjLefBr9nn9tT9l7QPGGp/FL4QfHCxt/CEPhjQhqkdrJqRjeC5ltfs8vmS/wBp6bpNvCG/dvJd&#10;+SyStNGB+t9fyBf8HR3/ACnX+Of/AHLP/qMaTXwBRRRRRRRRRXQfFL4sfFP44+O774pfGv4l+IPG&#10;HifVPK/tPxH4p1mfUL+78uJIY/NuJ3eSTZFHHGu5jtVFUYAAr6//AGb/APg3v/4KOftY/wDBPu8/&#10;4KL/AAN8H+H9a8MJ9uk0Pwda6tJL4k8Q21ncG3uZ7G0iheOTZLHcqIHmjuJTaSCKGQyQCb+n7/gj&#10;n/wT0/4dgf8ABPvwT+ybrOp+H9U8T6f9r1Lxrr/hzSvs0Oqard3DzSOWYCS58mJobNLiUK8kNnCS&#10;kQCxJ9P0UV/LF/wdm/8ABPT/AIZE/ax+HH7QGlan4f8A7P8Air8P7PTb3SfDelf2ZYafqvh6wsNN&#10;mTT9OAddP002h00wW5ubl0YXCl9ix58P/bi+BHx9/wCCp/8AwUf8eax+xXpen/GbVdJ+B/hDxR4i&#10;uvAHiC6v47qCx8JaDa6hJaNrE39pX0qXknki3n83UnkyksbTiUD6A+A/7VPhX/g1+/b9/aV/4J7f&#10;F/4daf8AtC/D3xX4P0uw8RvcaQmlyandHQ3vbO3ktp5bqD7DKdXms7pH81jGwnQN5TWs/wAP/wDB&#10;TD/gph8Zf+ClvxlsfGPjHRNP8IeBPCGnjR/hR8KPDYEejeC9GQIkdpbRoiI0pSKISzhEMhijVUih&#10;iggh+cKKKK9//wCCTv8AylN/Zp/7OA8G/wDp8s6/sd/4KE/FLx38Dv2Bfjh8a/hbrv8AZfifwf8A&#10;B/xNrfhzU/ssU/2S/tNKuZ7eby5leOTZLGjbXVlbGGBBIr2Cv5Av+Do7/lOv8c/+5Z/9RjSa+AKK&#10;KKKKK9A/Zo/aK8R/sv8AxTtPil4d+HHw/wDFvk+XHfeHPiZ4B07xFpWoWwnimeCS3vopPK8zyhGZ&#10;7dobhUeRY5o97E+f0UV/Q9/wY6fFLx3q/wALP2ifgpqGu+Z4Y8P+IPDet6Rpn2WIfZ7/AFCDUILy&#10;bzAokfzItMsV2sxVfIyoUu5b93qKKK/AH/g+c/5td/7nb/3AV8If8GrHizxV4c/4LjfCLR/D3ibU&#10;LC01/T/ElhrtrZXrxR6jaroF/dLbzqpAmiFxbW8wR8qJIInxuRSPv/8A4N6P+CdX7I/xU/4KSft5&#10;eHv2nPhPp/xou/hf8UB4e8Pa78YrWLxBdTxy6xri3N5dLcoYJ76c6dbPJdGISbvN2FFmlVv58aKK&#10;KK//2VBLAwQKAAAAAAAAACEAR+NU5GtmAABrZgAAFAAAAGRycy9tZWRpYS9pbWFnZTYuanBn/9j/&#10;4AAQSkZJRgABAQAAAQABAAD/2wBDAAIBAQEBAQIBAQECAgICAgQDAgICAgUEBAMEBgUGBgYFBgYG&#10;BwkIBgcJBwYGCAsICQoKCgoKBggLDAsKDAkKCgr/wAALCADcANwBAREA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9oACAEBAAA/AP38oooooooooooooooooooo&#10;rz/9qr9m/wACftgfs4+NP2X/AInax4g0/wAP+OvD9xpGrXvhbW5dOv4oZVwTFNGf++o5A8Mq7opo&#10;5YpJI3/nx/4IdfGvxV/wQm/4LefEX/gk98f9P0+90T4m+MNN8Lf8JhJE6XS3Ua3Evhy9jhtXuUWL&#10;UE1KFHt3O6Br6FpJohbTJJ/SdRRXj/7dP7dP7OP/AATo/Zx1n9qD9qDxn/ZXh/SsQ2Vlaqsl/rV+&#10;6sYdPsYSy+fcy7GwuVVFSSWR44opJE/AH4pf8HtH7fWr+O77UPgp+yj8H/D/AIYk8r+zNI8Ux6rr&#10;F/b4iQSebeQXllHNulEjLtt49qsqHeVLt/S9RRRRRRRRRRRRRRRRRRRRRX4o/wDB5F/wTx+Jnx++&#10;DXw//bd+EvhXweLT4U6fq9p8TNZ1PWLLTNROmTm2ksMS3TRi7iiuEuoo7VZGnNxqaLbwyNPJt+n/&#10;APg2x/4Kp6d/wUl/YM03wd468R6hf/Fj4QafY6F8R5tQguGbUI2E6abqf2qaWU3Utzb2rGd2cSG6&#10;huWMUcbwl/0Prx/9un9un9nH/gnR+zjrP7UH7UHjP+yvD+lYhsrK1VZL/Wr91Yw6fYwll8+5l2Nh&#10;cqqKkksjxxRSSJ/IF/wVc/4KuftHf8Fav2jpfjX8a7r+yvD+leda+APAFjdtJYeGbB2UlEJC+fcy&#10;7I2numVWmZFAWOKKCCL5gr+/yiiiiiiiiiiiiiiiiiiiiiuf+LPwt8CfHH4WeJvgp8UtC/tTwx4w&#10;8P3uieI9M+1Swfa7C7geC4h8yFkkj3xSOu5GVlzlSCAa/lS8J237T/8Awan/APBZnTLPx1rOn+I/&#10;DV5p8KazqGk6ZDcN4u8BXt8BLLDbyTK9lfK9izLE0ybLqyCmSe1fdP8A0u/te/8ABRX9kf8AYl/Z&#10;Hn/ba+M3xY0+XwJLp8Fx4avPD91FeyeKZLmIy2dtpYRwl5LcIN8ZVxGIw0zukMckqfyJf8FXP+Cr&#10;n7R3/BWr9o6X41/Gu6/srw/pXnWvgDwBY3bSWHhmwdlJRCQvn3MuyNp7plVpmRQFjiiggi+YKK/v&#10;8rP8J+LPCvj3wrpnjrwL4m0/WtE1rT4b/RtZ0m9S5tb+1mQSRXEMsZKSxOjK6upKsrAgkGtCiiii&#10;iiiiiiivH/j58UvHf7NP/Cxf2rPH+u/avhF4D+D9zrepeGNNtYrjVbi/sPtl5czWu5YFgzaIsZWa&#10;4nW5doNg0/7LM+o6H7If7aH7MH7enwag+P8A+yP8X9P8aeFJtQnsG1CygmgktrqEgSW89vcJHPbS&#10;gMjhJURmjlikUFJEZvUKKKKKKK/KD/g6l/4JG+O/2+/2cdA/aZ+BGqeZ42+EvntqOk+I/iBFpWiP&#10;4blVpL65Av3SxtbmB44JnuWltg9tDMsrzNDaRp/Ol+1d8ftO8T/DP4ZfsifDn4hah4l8D/BvT9Vj&#10;0/Wrl7gWurazqV6bnUtQsLe7Hn2Ni4js7eK3YRCRbH7a9taXN/dwL4fXQfCf4W+O/jj8U/DXwU+F&#10;uhf2p4n8YeILLRPDmmfaooPtd/dzpBbw+ZMyRx75ZEXc7Kq5yxABNegeAP8Agn5+3F8YP7bufgX+&#10;yZ8QPiLp/h7xBc6JqmvfDPwtc+JNKS/g2mWGO/0xJ7WfCvG4aKR1dJY3Usjqx/ucoooooooooooo&#10;r5w/4KBf8FZ/2DP+CZfhV9Y/at+Oun6drcunm70bwJpJF7r+rKUuWi8myjO9IpXtZoVup/KtRKAj&#10;zITX4Qf8FAv+Dxz9tr4y+Kn8PfsAeFdP+DnhSy1Ava67q2nWmta/qsaPcqpmW6jks7SKWJ7d2t44&#10;ppI5YDtu5EYqfzh+GP8AwUv/AOChfwc+MuoftB/Dv9tj4oWPjLWtQ0298R67L41vLmTX5NPG2zXU&#10;lnkdNSiiTMaw3Syx+WzRlSjMp/r9/wCCVn/BTD4Nf8FXv2R9N/al+EGiahosqahJo/i/wzqYLyaH&#10;rMMUMs9oJ9ipdRbJ4ZI50ADxzJvSKUSQx/R9FeH/APBSH9rvxV+wX+xL4+/a+8HfAjUPiVd+BdPt&#10;7+bwfpl+9rJc2pu4Irq4MyW9wYore3klupHMTKsdu5YooLr2H7Kv7S/ws/bI/Zx8F/tR/BTVvtfh&#10;jxz4ft9V0zfPBJNa+Yv7y0uPIkkjS5glEkE0au3lzQyITlDXoFFfzw/8Hav/AAWu/wCE21jUv+CT&#10;n7M3ifw/qfhi1+zS/GjX7FvtUz6rbXnnR6CjNH5cP2aW3t555ImdzMVty0Jt7mKX8IaK/ou/4Jt/&#10;8GqU/gr9kfX0/aB8cafD8QvitqFlYP498Kanqlle+EvAUsUFzfW9hZalpltPb6vqIWfSrpLuNPJs&#10;r2QENi6sbz9nvgD8Afg1+y18GvD37Pn7Pnw90/wr4N8K6eLLQtC0xCI7ePJZmLMS8sruzySTSM0k&#10;skjySM7uzHsKKKKKKK5/4T/FLwJ8cfhZ4a+Nfwt13+1PDHjDw/Za34c1P7LLB9rsLuBJ7eby5lSS&#10;PfFIjbXVWXOGAIIroKKKK5//AIS7WPEXhz+2fh14d+1Tx+IPsFxbeJkvNH2wwaj9lvp0Etq8kmyK&#10;O4mtyIxDd7YSkyQzrcr+QPxw/wCDWD9ljwf8SZ/iPe/GzxB4kg8QZbXNQ+LeqWJh8X6rL4j0O6tt&#10;O1fW5Xa/s9S1W4l1DT11DSLSJ/Jnt1ZWmjnj1z8kPiz/AMFC/wBmD4QfswfD/wDZj/ZM8CafNrfh&#10;vT9T0n4peMvBfhCbwfa/Ea1lm0stZanqQvp9e13SLlY9cEtu0uiK632nuLS2NhHbr8IV7h+w1/wU&#10;O/af/wCCeXxCl8dfs7+KtPFpqGoaTd+I/CXiTR4dT0bXG02/iv7P7TazqQJYbiFXiuoTFdW5eQwT&#10;Qs7Mf6vf+CXH/BVnUf8AgozqP/CS2Pg3wfF4N8UeD7XX/BOq+GfHNvdXul3ttb6fB4g8Natp9yYL&#10;4X1hqF2ki3sNqbKey1CxctC8kX2n7Pr5w/4LD+E/CvjT/glB+0lo/jHwzp+rWkPwP8T38Nrqdkk8&#10;aXVrplxdWtwFcECWG4himjcfMkkSOpDKCPxw/wCDSr/gtd/whOsab/wSc/aZ8T+H9M8MXX2mX4L6&#10;/fN9lmTVbm886TQXZY/Lm+0y3FxPBJKyOJg1uGmNxbRRf0PV8Yf8F2v+CofhX/glz+wZ4m+Iej+N&#10;tPsvil4q0+fR/hHo0k6G6uNTkCRvqEcTwTpJFYJMLt/Nj8h2jht3dGuYt38cXizxZ4q8e+KtT8de&#10;OvE2oa1retahNf6zrOrXr3N1f3UzmSW4mlkJeWV3ZnZ2JZmYkkk1n19H/wDBKz/gmf8AGX/gq9+1&#10;xpv7LXwg1vT9FiTT5NY8X+JtTIePQ9GhlhinuxBvV7qXfPDHHAhBeSZN7xRCSaP+22iiiiiiivH/&#10;ANu7xr/wh37M+qaZ9t8QWX/Ca+IPD/gT+2PCev8A9l6ro3/CR61Y6B/adndeVL5Nzaf2l9qiOw5e&#10;3UZXO4eoeE/CfhXwF4V0zwL4F8M6fouiaLp8Nho2jaTZJbWthawoI4reGKMBIokRVRUUBVVQAABW&#10;hRRRRXl/7RP7J/w9/aZnsJPHerahaLYae9kj6TZ2CXQjbVNJ1ItDfS2sl5YSiXSLcLNZz28kbMLi&#10;Nku7WxurT8Yf+CrP/BJj/gnVP8fbz4U/sy/Ar4ofGX9p/SfB/h3Utb+Hkw1Cwbxc32q101PFerav&#10;MLa0urG5mvANZk08m6uLqNJludJ8jWLt/wA8Pj/+zr8U/wBlL42Xvwd+MnxH+H/wr+EWveH/AA/4&#10;i/4QXw54+n1fwx8R/Dkmp30thqxk0iW3vdc0T+2CxTz57nxDY6VewyQR339nSSJ8Qf8ACp/in/wq&#10;z/hen/CtPEH/AAhP/CQf2F/wmP8AY0/9lf2r5H2j7B9r2eT9p8n975O7fs+bbt5r9D/+DYH9qDwr&#10;8PP+Civw8+CHxNTT5Yr/AMYNqXw1vta1pLGDSNfudPuNKvIRcSrL5UV9pl3ODbQRCXUNS0zw/A0s&#10;UUbOv9ZtfKH/AAXS+NfhX4A/8Efv2ifHXjHT9QubS/8AhfqPhuGPTIkeQXWsoNItXId0HlLcX0Ty&#10;EEsI1cqrsAjfzo/8E9P+CUeseBftP7ZP7Tdr8P38MfCvxBaj4l23xKtLybwz8OpkxcSxeI7dTbya&#10;5qXlG3hh8NaXNNMb2+gt9VksDG1he+P/ALbn7d2sfGz9o64/bg/Y08OfGDwdq+g+ILy31/8AaB8Q&#10;ePryfxZ4hv8AUmvRZG9udOW207Rf+JZbS21tpthDGqQW1zH5tzHGDHn/ALaX7Qvx9/a0/YM+AHxq&#10;/aM+OPjDxjreg+MPHXge1k8S+JrrUFltbMaHq630hupJHa+kfxBLayTBgrWum6bFsBty8nyhRX9j&#10;v/BAz/glHo//AASm/Yd0/wAE+JrXzfib47+zeIPihe3FpZiazv2tkC6Ok1sX862ssyRoTNKrzS3U&#10;8ZjW48tPt+iiiiiiivmD9uP4W+BP2l/2sf2YvgD4w0L7b/winxA1H4xSLcXUsEPk+HLA2EGx4WDt&#10;cpq3iPRbhImAhkhtboSNwkM/0/RRRRRRXH/Gv4EfDP8AaF8K2/gr4raXqF7ptrqCX9vBp/iC905k&#10;uo0kWC432c0T+bA7i4gfO63uoLa6hMdxbQTR/OH/AA62879qf/hpf4sfEj/hctl4c+IH/CU/CTwT&#10;8S03/wDCD6jf32/VNQh1OZLy4f7PbMiafplullp0X9nWRkia9UatH83/APBX3/g3o8P/ALefxM8V&#10;/FbQvjb8ULO7+J/jDw1cXGi+E9F8PzaZoGo2tkNMn1zVVvLmxudUsYdOt4ooLaO4e4sp7u/mt451&#10;v54F+cPAH/Bjp8LNO/tv/haX/BRLxBrPn+H7mHw5/YHw4g037Dqrbfs91c+dfXX2q2TD77ZPIeTc&#10;u24i2nd+l/7GXiz9p/8AY+/Zff8AZ9/bm8Tah8VPiR4J1C/0/wACa14evYb7X/iroEU1jHZaqLJi&#10;j2ksT6rZ6ddy3cpiglhN3d3vkTfaz8Yf8Fnv+CmPws8B+BNd8Aft2ftI/wDCH6fP4fuIJP2OPg54&#10;lgvPFnjXzJdNuoLXxXr8MDr4btpbSYwXNhZkeZBNdvb6lqaFLcfz4/tvft9/GX9u3xVod9468L+D&#10;/BfhTwjp8ll4G+F3wy8PDRvC/hiOZ/Ou2sbBWYRy3NxunnmZnklcgFtkcUcfl/j/AMOf2P8A2Jru&#10;n+APEGhaRrvh+2vNIfX5vO/tTy91neXttMLeBZLZ9Qtb5UVVbyfLaBpZpIHlb1D4vazqPhz9gz4K&#10;fCDxH4T1Cyu7/wAYeM/H+jalJJbva6jo2ojR9EieMxytIkqX3hbVY3jljjIVYXXesmR4fX7vf8Gt&#10;H/BAzx3q3jvwl/wVZ/a88P8A9leH9K/4mXwd8FarpkUk2tzPEyw67cxzo3kW0W8TWeAs0syRXStH&#10;FFC13/Q9RRRRRRRRXzh4+8WeFbz/AIK7/CfwLZ+JtPl1vTv2cPiFf6ho0d6jXVra3Ov+C47e4kiB&#10;3pFK9rdIjsArtbTBSTG2Po+iiiiiiiiivL/2t/iF4q+GnwkvPEXhS48Yeaun6u89r8PfAD6/r92s&#10;OiajdJFpisGtLW+86CFoJb+Oa1mlRLMxmW8hK/nh8BfB/wDwVw/4Kj+BE8IzfB3xB+wH8Gbv+x77&#10;xJrlv4hu9T+K3ju8sZVsZYn1K5NveWG6xsLSN76+ge8f7NakNe2s8saflj/wUs1z/gj9/wAE2vhn&#10;ffsM/wDBNPxzp/x0tPinqECftCeO7zW0vNf0/RrK90TVdP0rQtdtbVdLginkhuGmeO2vSJY0E4LW&#10;8Maef/AHwF+0P/wcq/8ABV/w94D1TTdP8OeBPDmnhF0LRW03TI/h/wDDSy1MtHpVi1vZRpcy26ag&#10;tpbObZ2aSWJpQsKO0X7/AH/Bb3/gnV+yP8f/APgnprw8cfCfT5ZfhN8L9csvgd4U0W1isY7TxFc2&#10;cNpolrYi1RLhpTdRWlnbabDILa6kuIo5LW4ljtPJ/lS/bpn8CaN+0drPwc+EPi7+3PBPwyx4N8Ja&#10;ta+I5dSsNUhsGaO61axLyyrb22p6gb7VxbQu8MLapIkbyKPMbr/+CTH/AAT98Vf8FNP28/Av7KWj&#10;wahFomo6h9v8d6zp6uraToFsRJe3HmrBOkErJi3geVDEbq5to3IElf2O/sX/ALIfwa/YL/Zf8Ifs&#10;j/ACy1CHwp4L097fT21a/NzdXMks0lxcXM0hABlmuJppmCKkatIVjSNAqL6hRRRRRRRRXxhrlt8M&#10;/Bn/AAWy1z9o/U9Z0/WruP8AZQvfD4sfDGmXur6zpDaJrVnquqWstvZzErLNb+I9AmhtFs7q6uR8&#10;0bWqhU1D7Pooooorj/jX8ZNO+CfhW38Q3XgHxh4nu9Q1BNO0bQvBXhe41O6vL2RJGiido18ixicx&#10;7DeXsttZQs6efcQq26vEP+CpP/BVn4J/8Ek/hZ4b+Nf7Q/wk+IHiDwx4k8QNoian4FtNMuPsN+YH&#10;nhhnjvL62k/exQ3LK0SyKPsziQxlohJ5f/wS9/4K4/tD/wDBTzwX4U/aA8Kf8E9PGHhD4b3mn6tZ&#10;eI9Xv9X024juNZTWdKtLNtJuZ7u1lvbGGzm1a4vJmskAksjb27TzxNDN7h4x/aa+NnxK1jxF8Mv2&#10;ZfhL4g0TV9I8QXWix+LfiF8M9TawlmtbzQUnvrW1mm02G/00Q6rff6QdRtppW0qd7C21SNHx6f8A&#10;DH4G/D34W6jqHjHS9A0+78ZeIdP0238b/ECXQrC11nxZJY2/2e3udSmsreBJ5VTcFARI4w7LEkaY&#10;Qfjj/wAF/f8AgrH/AMFP/h//AMFBNO/4JU/s2eOPh/8AATwx4y8P2F5Y/GXxT4usrCa9066t7uK8&#10;vZdSuZPL0W2ilS4iVY4xqJm01ZLaVjcwwN+QH/BOj/ghd/wUc/4Kc/Z/EfwC+DX9jeCZ9/8Axczx&#10;1LJpuhNt+0r+4l8t5r799ayW7fY4p/JlZBN5StuH9L3/AAQv/wCCMngT/gjz+zjf+GbnxX/wkvxN&#10;8d/Y7v4m+JLWaUWDzW6y/Z7Gxifbttrf7ROBM6CadpZJHEamK3g+MP8Ag5n/AOCuvir9nT4y6P8A&#10;sx+FfDuoWdp4A0/TfGtvqEeoPY3GseMJhfjw6BbzyQi+0jS7i1/tmaeKDUrSbUNO0/T7gWrNI1fz&#10;Y1/Q9/wZd/s36x42/wCF7f8ABTD4rax/wkHibxJ4gHg+w8Q6lrd5caq8x8rVdZluhIfLm+0y3GlO&#10;J3aSYvbT/wCrDEy/u9RRRRRRRRRXzB/wULsfhZ+z/wCDrb9rLxP8IvD914J03xBdf8NGvafDqDWN&#10;R1vwbqOjnSr/AM2NbWWa4toprfw9eX2CCdO0BgfOW3jtpPo/wn4Z07wX4V0zwdo9zqE1ppOnw2Vr&#10;Nq2rXF/dPHEgRWmurqSSe5lIUFppXeR2yzszEk6FFFfCH7d//BQL43/CHTvDOofBafULT48eJ9PT&#10;T/hX+xlq7aDNrPiTU7u4vbY6rrk9hPqBTSLW3tm1BJbS60+CMWNzHd3pM6xWv5AfsafHeD4k/tcf&#10;EX/g5I/4Kr6p4P8AGHw9+D3jD/hF/Aw+Gvh/S7KTxl4raWNNPj0/TtRhtrm/i0/Trr7bHcXzxajH&#10;HaWL+ZL9imji/S/9lH/gpr8XdO+BPjn/AIKIftCfFrw/4u8e/F3/AIQnSvhB+xr4Z8Y6TbXPg+bV&#10;7q+HhnT3upL0q9zrFpfWupXF5PBDMlvbzP5Bis0t4Of/AGPf+CbHjv8A4K2fsgeONQ/4LBN9u/4S&#10;X9r+5+JOg3fww1SKz0TxjpGn6LZ6FYPaSCNrhtEuLa3mS3mzDd3FstvdLOfOWeX9L/hJp+naXpy6&#10;L8PNK0/Q/Amh6fFoPhnwpb+CrjR5NLk0+4urScRiUojWJSK2S1WK3jj8uEzRzXENzD5fYUV8IfsH&#10;fsXeFdQ+Pvxe+LPxA/Zn8H6VF4j1Dxb4W+I2mSfCZNMtden1K60/Vrsx3msWEureK7GSe91KzfUn&#10;urDTZl0+FbbRhFsmj+3/AAn4T8K+AvCumeBfAvhnT9F0TRdPhsNG0bSbJLa1sLWFBHFbwxRgJFEi&#10;KqKigKqqAAAK/LD/AIL5/wDBfPwJ+xn4E1D4EfAjxB/aHinUPtNjc3OlanLbzXc0Ur29xa21xbuk&#10;1rbQTRywXmowukyzRS6dp8iX0d/f+H/5gvil8UvHfxo8d33xJ+JOu/2hq+oeUskiWsVvDBDFEkMF&#10;tbwQqkNrbQQxxQQ20KJDBDFHFEiRxogPhP8AC3x38cfin4a+Cnwt0L+1PE/jDxBZaJ4c0z7VFB9r&#10;v7udILeHzJmSOPfLIi7nZVXOWIAJr+4z9in9l/wr+xX+yP8ADj9lDwc+nzWngHwfY6PNqGmaKmnR&#10;6ndRRKLrUDbozCOW5uPNuZMu7GSd2Z3Ylj6hRRRRRRRRRRX54f8ABCT9qv4y+OJ/ip/wT4vPg5qE&#10;nw9/ZM8Yap8NPD3xg1/XQbrxJHYapdW2mWC2ltpcFqZbTSoLVLmVbjzNxtZGiP2stH+h9eP/ALa3&#10;7cXwJ/YI+Fmn/FL46SeILn+3/EEXh3wd4c8J+GrrVtV8S67PBPNaaTZ29ujbrm4+zyRxea0cRcqr&#10;SJuBr4A/aQ/4Od/hZ+zj/wAFq7P/AIJ96zofh+/+EVp9h8MeNfiEmpQQzaB4quJh5lw1012bVtNt&#10;Fkht7tJUgnt5o7xyzfZlhm8w+NXwU8K/8Ebv+C8fxG/4Kk/tB6hqHj74e+Ovhe/iTTvFHjKVLq98&#10;H3V34y8MeH9VS1aJJ7kxabp2sI0AjgjZ7K4XT42fZLKfhD/gvt+wV+1j/wAEyPEfhfRfgt8Kf+Ef&#10;/ZM8B+IPD9j8PJ9T12w1Wz8ZeLBp019c63rekTzyx32pSS/2jbPNNZRwGztILVYxAscbfqd/wbq/&#10;Cb4y/H74SXv7bX7U/wCwR8D/AIOaVrXjDTvFXwL074TeAB4XujGmiX+ky3tzBbtm5sZLfUrt7M3j&#10;zSFtQvZlAgaxZf1Porn/AIs/8LT/AOFWeJv+FF/8I/8A8Jt/wj97/wAId/wlnn/2V/avkP8AZPtv&#10;2f8AffZvO8vzfK+fZu2/NivhDxP/AMHHn7Bn7NP7NXwB8dftg/FbTz8Qvix4P8M6n4v8JfDm1GoS&#10;eEW1LSbO/nv7618957KxQXkTpGxlupY5FMEVxskZfYP+Ctn/AAUw07/gll8PfhJ8cPGOiafdeDfF&#10;Xxw0rwh8QLy9FwZNJ0a7sNRlm1GAW6SO8tu9rFMYxFIZo45YlCPIksff/wDBTbxNqPgv/gm3+0H4&#10;x0e20+a70n4H+LL21h1bSbe/tXki0e6dVmtbqOSC5iJUBoZUeN1yrqykg/xJ/FL4sfFP44+O774p&#10;fGv4l+IPGHifVPK/tPxH4p1mfUL+78uJIY/NuJ3eSTZFHHGu5jtVFUYAArP8TeE/FXgvUY9H8Y+G&#10;dQ0m7m0+0v4bXU7J4JHtbq3jurW4CuATFNbzRTRuPleOVHUlWBP7Hf8ABmV+wtrHxS/bJ8V/t5eL&#10;vBnmeGPhd4fm0jwtq1y15DnxJqCCNzblFEFz5OnNeJPHI5MX9pWjiMl0kj/peooooooooooorx/9&#10;n39mj/hnf47fGDxF4E0nw/p/gn4oeILHxk1jYQeVeR+KpbX7DrEjJHGkItpobDSblWy88l5canJK&#10;5WSJVP21v2sv+GRvhZp/iLw58IfEHxE8beLfEEXhr4afDzwzHtufEmuzQTzxWz3LKYbC2SG2ubm4&#10;vZyIre3tppDvZVjf+fH9ov8A4KPfttftKeIP2KP28P2hNX8YeJ9E8afHDQvF9x8I/AHhi0i0aGTQ&#10;vEF7pmn6d4Zs57qTUNT1dzb61PfSeZ5YOtaHbylALIH5w/4K6/sdaP8Asc/Cx9K+M954gm+I3jn9&#10;oDxV4r+Gd74sjs5PFWt/D66gtBFrPiiZphfrc3dxHAbW0uLS0kgnh18zr5kyxwfpf/wSq0bw/wDs&#10;wfExf2Sv+CkXizUPi58PdZ+F+k/DPxDqXiWPw/rvgLwd4i8L2Wr+MtT8Oa/dXMWbSXRLe98i12XN&#10;9bP5d2xlj+yCy0jQ/wCCbv8AwTj+BP8AwWj8Y/s1/wDBSH4sfCH7P8Evg/8As/2nw40b4W+LNXur&#10;281HXfD+sXkNlNeyvpVpaazprWUqTSvblImvEa1kjdIbmFv2+rn/APi6cvxT/wCZfg8EweH/APpv&#10;Lqt7qrz/APAIbW2ghj/6bvcvef8ALqtn/pnQV4f/AMFIfDP7XHjn9iXx98O/2FbnT7T4peKNPt9C&#10;8OavqerS2EejR313BaXmpi5gkSWCW0s5rm7jeLfIsluhSKZtsL/xZ/tR/C39o74HfHbXfgp+1poX&#10;iDS/Hvg/7Lomr6Z4mumnubSG0tYoLOFJCzrJbJaR2627Rs0LW4hMJMRQ1+53hnRtO/4Kvf8ABnZJ&#10;Y6p4s0/XvHf7Omn3dwt5qcdxp8ehyeG3kljtgLeJY7qX/hFp1gjJWSN5LpDK6zK8sfoH/BJT45ad&#10;8av+DTH472L6/wCMNT1vwT8L/iL4Z8R3nizXbi+j8yDQZJbOHTxPcS/ZrGHTLjToFgjWCNJIZiIs&#10;s0sv8+Pwh/Zc+O3xx8d+H/h14C8DeXqHinw/qWu6BceI9TtdFsLvStPivZb2/F9qMsFqttCum34e&#10;ZpQitZzJu3oVroP29f2sv+G4P2sfFf7S9t8IfD/gDT9b+w2eg+CPC0e2w0LSrCwt9OsLKLCqp8u0&#10;tIEZkSNGZWKRRIViT+q3/g3D/wCCfvir/gnh/wAEufCngX4lQahaeMvH+oS+OPGGjagrxtpF1fQW&#10;8cNj5UsEMtvLFZ21mk8MgdkuhcgOybMfd9FFFFFFFFFFZ/ibRtR17To7HS/FmoaLKmoWlw15pkdu&#10;8kkcNxHLJbEXEUqeVOiNBIQokEczmJ4pQkqfnB8Fvhn8Qv8Agld8c/iV8Zf+Clf/AAV48YeKoviv&#10;4ws0+CHhibxTf6vrLR/8JPM0+lWXhuO1kt7+W6tZtAhmfTNOWS0F3ew2os4kjuZvUP2t/wBmz9rH&#10;9q7WPiN8W/Cfwy/4QrxtoHk/DP8AZ+13XJbC6v8AwrpGrXlrbeKvH+nS2OoRNb3Mun3B+y20kyXc&#10;K+H0ZfLbU7i0P5Qf8FDP2WPAl147/Zz8U/DhPjB4X+Df7PPh/wCL3gay0jwhPLoc2n+JPh7Freqw&#10;65aa2dP+wpqWvPp0VxPdW1mxE2n3S+ZPNayCD5A/4KG/s6/FP9pz/gnj8GP+CufhH4j/ABA+JOkP&#10;/b/g34r3HjLx9P4s1XwRc2/iS/l0WPUr6WXdF5+n31nFtjtLS3DxwzFFk1ONW+n/ANm34hfCz/gr&#10;B8U/BP7En/BPjxh8YPAdt8RPEGuX3xvtdUlgudV0rwzrU9tqnjeK+8QxWMs2oW1xNpnhyw0m+vGk&#10;vZ3XULXU2W2uLGJv3+8EaZ+zj+wn4E+G/wCx58Afhb/ZtlLjTPBHgDwjbrJNDYRSxm/1SYzSLttr&#10;f7QJ7u9nk3STXEcYae9vbaC4wP2tPjl+z3YaPqfgD9oT9sv/AIUHp+keINOj1PUrj4iaDoU3ibTr&#10;yzuGjgS5neW6sba6aDUYEnhNhqPnaNdPazRpCJn+X7D/AIOQ/wDgiV4q/wCFmaN4R/b38QeGvN8P&#10;2+sz+NZ/D+rSeTc3Hl6V5ejWep2k+bm18qzuXtI7I27faHujFPjUWj+z/wBnj4oeKvi9p3/CxvDX&#10;xk+F/wATPh7r+oavc+GvGfw7meKO2tYriCGzsPkub6DU5VK6gtxfJPaqskEUa2fzyNF6hXxh/wAF&#10;mv2Yv+Cbfxe+DQ+Lv/BSb40af4E8O6B4P1/w3o+v6jHo8sls2pGwvbp9Ni1Oxuy+rm30R4rc2sbX&#10;Sxz3fkL5xiki+AP2hf2nv+Dc343/APBLnxx/wSk/4J2/tb6f8Ootb0/U9f8ADvhxLC80K18T6/aw&#10;SahZ2uq654osfKSKW8tbIGWa7glK21vbJcJFiFvD/wDgyp/aQ8dxftT+Pv2QtP0fw/aeGLj4f6r4&#10;w1fULbRIhquq38d9odlZxXF4QZGtrSKS+aCBSqq+p3btvLp5fiHxk8L+H/2dv2VfE3xf+Pv7YfjB&#10;/jR4P0/4wfALxFqF/pnh/wAQx634lXxHaXk1vpKX1smpmxvrDxJr8l5rcsiXdvJOUEgE1tYX3x//&#10;AMEhf2Q9O/bv/wCCl3wc/Za8Q2Wn3eieIfGEdx4osNTv7i1jvdGsY5NQ1G2EtsPNSWWztbiOMoUP&#10;mOnzxjMi/wBttFFFFFFFFFZ/izxZ4V8BeFdT8deOvE2n6Lomi6fNf6zrOrXqW1rYWsKGSW4mlkIS&#10;KJEVnZ2IVVUkkAV84fs+/tZftT/to+O/AHx0/Zu+EPh/w/8As2an/ap1zxD8T476y8WeK7YRSLpm&#10;qaFp8SmO202aVYZVm1Bo7i4glZltYFWGW58f8Qf8FTfi78Ov2jvHf/BOH9jb/gm94f8AEvjb4U+H&#10;7a+8I/DKz+MOk6I9x4Tt2sLL7UVgtp7HR8vf2r2WnSzieSxt55547BjY2978IaR8FtR+FHxl+HE3&#10;xw/aT09f2vv2vvjhqa+I/Dv7Pmj2+pSfBPw7eC4sfE11oMNvMbTTdXabS7fTtS8QSma5ijtNQeL7&#10;ZLYXVzcfqf8A8E/P2d/jZ8IviL8RvHfxn/bK/wCE+1DWfD/gfRNW+GWm+IdT1TSvhzrel+HoE1GG&#10;1uNSvri6k+3tcwXxa4SK5kSWCWczvL5p/mB+GnxF/aO/4Iwf8FcLnXv21IP+Exnk8QatpHxz0S81&#10;FtY/4Tnw3f3dxZ6qby2uJ4ZLr7ZEr6hax6kIxcbtPvHjeGaJ5PEP2ef2/v2h/wBivxV8Qn/Yu8e6&#10;h4S8KfETT7jR9f8ACHii103xJa6nozu/lWmowXtl9jvpUikeIz/ZYyVmuFVI0nkjP9Lv/BtD/wAE&#10;yJ/+CZH7I9vL8X9M1CP4sfHTT4PFviOAeHtUgj0HTLWKBbPRbx51EEF9AdRmkeN1gneS5uo0W4js&#10;GmX2D4Mw/Ez9vj9q7w5/wUS+CHx+0/TfhBoOn+I/A/heDSZLLUJ9XtbTxFbrql9C/wBmki8rVbzR&#10;LeFZhcTLBpumh4UF1rJm0bw//gpZ/wAG8H/Dxv8A4KT+E/2kPiX8Z/tfwZvPD+rW3j74fCf+zL/S&#10;tVk0f7DaavpMlpbGO7uWlg0x5Xv9zhdKgiaS5tUgsrfgP2p/+CKP7TH7EnwTP7OX/BCzwx9ng+K3&#10;xgj1jx1qnjJdFurDRNCl0zU9MvNH1iXUpHk1vRBFqVvJa6c9hfywNa6hO8s009uq/od+wJ/wTx/Z&#10;g/4JofBrVPgP+yd4V1DSfDur+MNQ8SXkGp6xNeyG6uiihA8rEiKG3htraMfeMdsjSNLM0s0nzh/w&#10;ca+I/inrH7G3w9/ZG+Fvj/8A4RP/AIaU/aA8LfCbxH4phhnkudL0rVHuHuJIUhuIPM3/AGVIZYnb&#10;ZNbzXELAeYHXsNO/4IN/sGaX+2F8Mv2z4rTxhd638INPs9M8A+GNb8RjVND0vTLHSLfTdMsIra9j&#10;meOKyeCTUIJI5En+33c9xJLKfLWP8If+Dpfwz8Gvj5+21rP7e37Gdzp/i/4by6f4d8K/Eb4neG9W&#10;N7o1943e0vZorK2uTI0N1LHo1np5lFkXhgIjExSeUh/p/wD4M5/CfhWz8VaL46s/DOnxa3qOn/Fa&#10;w1DWY7JFurq1tn+F8lvbySgb3iie6unRGJVGuZioBkbPH/8AB674/wDhZpHxs+A/7LngPwV/Y+oe&#10;G/D/AIl8Zat9h02C3sLj+39TjzInlsGe5ku9Mv552ZBua5V98jySbT/gy5/YW8d+Kv2jvGv/AAUO&#10;8TeDPD9z4J8LeH77wf4b1PUWimv4fEk7WE8stnHtZoPK095IpJyYyy6kI4/NVrgR/wBH1FFFFFFf&#10;nB/wRD/a3/aO/aT/AG4v29PBPxy/aL/4SrSPh/8AtASaR4K8G3FoyTeGLCG51KyjKMtskItpobC2&#10;jSNJnbzrK6nljjkuWmuv0foorwD9sf8Aa/8A+FC/Czx58UPA/gX4ga/q/wAIPsV9qvhi00D+x9K8&#10;RfboHggil1vVrVbFdNt3uI72+vrS4/4lyWLSXLCNJbeb4v8A+Ca3/BJD4U/EP9p/xL/wUT/a6+KG&#10;oeJf2hV+OGpePvDGvaFqfirwrqcHhG6hudL0vTdT0HWDFeadYmW01ARWzh0kgso7YXV3ZrLFJ8If&#10;8F+/+C5ej/EL9vr4WfsreHPG/iCPwf8As3ftAf8ACQ/EXxb4N8MWdteXOr6fqrJDHptrqouFe50u&#10;0+023nzuLS/vJZpDapbpBu/Y/Vf+Ckf7MHwt/Y9l/bS8Sft/+D9V+G+v6hH4p8J+K7vwjNeXUfhd&#10;9X020vLJrHTnjuLmW3utQGnC4FvG9i11ZJfQ3E8FxJd/jB/weOf8E+PFXw1/aH0r/go5P8T9P1HS&#10;viRqFt4bXwvZfD17GTR2stNi8t59Ut42g1CWUxXLA3jxXQjWKKBbiC1c2vzh/wAGzH/BKPR/+Cln&#10;7cUnjb4t2vm/DL4Nf2f4g8VWT2lndQ63ftc50/R7iG4Lbra4+z3Ukx8mVWhtJIGMTXEci/vd/wAF&#10;f/24NR+Ffirwb+xp4H+JnjD4d+NfiLqGnWfgvWoNKt10jxzqOqPe6Ra+GzfJcLqWnxRXktnqGo6h&#10;p0S3FnYxRpDdW97qFgJPr/4A/BTwr+zn8GvD3wQ8E6hqF1pXhvTxaWc+pyoZGXJY4SJI4LaIFiI7&#10;W2ihtbaMJBbQwQRRQp2FFFfkh/weVeLPFXgL/gm38LvHXgXxNqGi63ov7R+iX+jazpN69tdWF1Do&#10;+tyRXEMsZDxSo6q6upDKygggiv1vr88P+Dqfwn4V8R/8EOfi7rHiHwzp9/d6BqHhu/0K6vbJJZNO&#10;um1+wtWuIGYEwym3ubiEumGMc8qZ2uwPwh/waqf8Y/8A/CgP+Fu/8Sj/AIXj/wALp/4Vb/y8f239&#10;n/4QHzf9Tv8As23/AIR/V/8Aj48rP2TjPmw+Z8Qf8HU/x0+Kfxb/AOCuHiPwB8YvC3h/T9X+F/h+&#10;DwxZ3fhm+nlttT0qW7vNZ0y4dZ0Vobkafq9pBcIC6G4t5njYRyIift9/wamfs0f8M7/8EbfBXiLU&#10;NJ8Qafq/xQ8Qar4y1ex1+DyvL82YWNnJbIY0YW02n2FjcozF/M+0NIrmORFX9H6KKKKK8f8A+ChP&#10;jX/hWv7Avxw+Iv23xBbf2B8H/E2pfaPCev8A9k6rF5GlXMu+zvvKl+x3I25iuPKk8pwr7H27T+MP&#10;/BjH/wA3Rf8Ack/+5+v3+orj/wBoX4j+Kvg58AvHHxd8C/DHUPG2t+FfB+p6xo3gzSS4utfura1k&#10;mi0+Hy4pX82d0WJdscjbpBhHPynz/wAWeE/20PFP7Bmp+BfHXhn4H+N/jRrng+aw1nRtWstRsvAV&#10;1dXQMctvNFIL27uLGOGRkZGAa88ogizE/wC45D9iT9jL/hnr47eOvilafto+IPHur674f0TTfjD4&#10;cm1DzrO98dwWqTXniOa3mnuW0m5udPn0uOLTbRra1t7OO3Xy5oxaG3/kh/4KqeAPin8KP+Cjvxo+&#10;Fvxi8a/EDxLq/hr4gX+lWfiP4palPea7qulW8nk6Zd3VxOqtP5unpaSJIFCPE0bRgRlBX6X/APBP&#10;n/g2v1H9q/8A4Jo/Af44eCPiZqFvrfxi+KDH40XnhjxxbwWVt8NBJ5r2Moikuory+ivNGtJoYxEG&#10;hvdR8q8gzY+bb/WH/B0v+1z+zj/wgni39iH9tjwh5GkXfw//AOEt+At94Z19W8Sf8JxZSrbRXFxZ&#10;xvJCuiXMOqzQCW7+zyZ0TXFjilkOnzV1/wCxf4A/aV/4Iif8G+HhC/8AhH8CNPHxi8Wag/i7x3c+&#10;KdK1a50PwpHPFJqN7qniGFXhu7GKx8P6cltLDaxtIb+GGGKG5ln/AHv5g/s0ePf2h/8AgqJ/wUk8&#10;B/tvaTqXjDxB4K+C/wC0f8Kl8QX+uLptuskmr6xaafc6/eRC9EkV9qF9YWmyztor2O0tTBYLcxWW&#10;kWEb/wBVtFFFfGH/AAcO/BTxV8fv+CLf7QHgXwdqGn213YeD4vEk0mpyukZtdGvrbV7pAURz5rW9&#10;jKkYICmRkDMikuvr/wDwTJ8WeKvHv/BNv9nzx1468TahrWt618D/AAnf6zrOrXr3N1f3U2j2sktx&#10;NLIS8sruzOzsSzMxJJJr80f+D2j4peBNI/YF+FHwU1DXfL8T+IPjAut6Rpn2WU/aLDT9KvoLybzA&#10;pjTy5dTsV2swZvPyoYI5X5v/AOCQWjad4Q/a4/4JS+DvEPizxhaeMh8L/ilquo/D/XI7iHTtN0a+&#10;l8TXGlaxawyxKgl1BDcF5UdzLb2Ni21U8p5fL/8Ag7M/Zc/4TH/guH4I8Afs/wDgb7T42+NPw/8A&#10;DPnWn9p7P7Z12fUr3RrX5rmUQ2+6GzsYODHEPL3thmkc/wBL3wn+FvgT4HfCzw18FPhboX9l+GPB&#10;/h+y0Tw5pn2qWf7JYWkCQW8PmTM8kmyKNF3OzM2MsSSTXQUUUV+QP/BVT/g4Y/aO07/hdHwI/wCC&#10;P/7NXiDxhrvwG+3xfHT4s6z4VafSvB8Mf+iNJYQGQNc3MN207NJcRmFE0q5mEF3aiW4g/ND4G/tr&#10;f8G2uu/D2w8Y/wDBRj9m39q/49fGjWtPsLj4gfEDxl4v+0ySailhbW81tazW+u2jyWMbwMIDcI9w&#10;I2VXchURP3+/4LpfE7UfhH/wR+/aJ8VaX4f0/U5bv4X6jorW2p+JLfSo0j1JBp0kwmuPkeWJLppY&#10;7YfvLqSNLeL97MlfN/8Awa4f8Etv+GBv2QNQ/aH1X4kf8JBqH7Qnh/wl4nskt08qGw0o6LHeQ27w&#10;lCyXMd3qepRO4lkSWGG1kCwu0kQ/T+s/WfCfhXxHqOk6x4h8M6ff3egag1/oV1e2SSyaddNbzWrX&#10;EDMCYZTb3NxCXTDGOeVM7XYHx/8A4KQ/tefD39hD9iXx9+1L8U73xhaaJ4e0+3t7m/8AAFhYXWs2&#10;Ul9dwafDc2kWon7I8sU11HIBOHjwh3JIP3beAf8ABX/4t6dpvirwb4e+P8njDwF+zh8NdQ07x3+0&#10;J8UoLm4XSNf064e90jT/AAUbG1trmTXIr6+mhfUbR4hbxWKR+Yxe7h2fV/wr+Dv/AAq74u/E/wAX&#10;aVa79P8AiP4g0/xPe3lxrHmzDVU0m00ea3S2FsiwWyWmkabIjmeZ5Zrm6BWFI4/M/BH/AILq/wDB&#10;PjTvhX/wVf8Agp8HrWTxhf6J+1B8L/DXwqv/AIkeJvHdxeXGt+IrbU9P0uXWdatoZopdUltLNdEv&#10;Rb7rO2n1CC1uHMwhureboP8AgkXof7T/AOzd+1B4u/YQ+J/7TnjDxbon7NPjDxRon7L3wu8C/E+H&#10;wrpnxX8UQQ6jrlzpd8dOgmS8iVIoLm6W+1HZpE95bWVzDKL9rce4f8E2P+DdD9uLwP8A8FVz/wAF&#10;MP8AgrB8evh/8VNXs/tWt6fJoerXN/Nc+JCI4bOaeC90qGGK2tYTK9utu0ZtprWx8kLHDsHl/wDw&#10;cnf8Fg/iF4j+Jmpf8Ei/h5+0Lp/wgtNU1C+T4w+JfEvhe/gXTtGaygfT9KkvNJk1Ke7i1ACa8ke1&#10;tIybXU9NtJxE0epxnz//AIM0/gp4V+P3gv8AaV8C+MdQ1C2tLDxh8KPEkMmmSokhutG1nUtXtUJd&#10;HHlNcWMSSAAMY2cKyMQ6/wBF1FFc/wDFnw7478X/AAs8TeE/hb8Rf+EP8T6p4fvbTw54t/siLUP7&#10;Ev5IHS3vvssxEdz5MrJL5LkLJs2sQCa4/wCPGjfBr9qv4BeJ/wBnfVvFmoX/AId+Ken+IPAGpav4&#10;KjN41jI1rf2moI9zFFPBZSwG3u4DJcgRpdRpbtmZ0hfoPgD8Afg1+y18GvD37Pn7Pnw90/wr4N8K&#10;6eLLQtC0xCI7ePJZmLMS8sruzySTSM0kskjySM7uzH+RL/gux+2L47/4Kc/8FV/iV408B2f/AAkn&#10;h/wV9v8ADfgOPwtJFqkLeG9EF1NPqMU9pCvn20uy/wBUaVvMEMNww81ooVcfT/8AwVY8Kfs4/wDB&#10;OT/gst+xL4U0b9ofxB4s+GXwT8P+E11Dxr4p1pdcv7Gw0vx/rjXltLJZQjf9g8mazW2ii3QrZrbh&#10;N0e2v2P/AOCj/wCxf4q/at/4K0/sNeOrz4Qah4h8CfCrUPHPijxjrMc729rot1DbaTJo8kkqum6U&#10;6nFaulupZpVgmLRvDFPt+76KKK/OD/guz/wcHeBP+CP+seD/AIN+CfhX/wAJ38TfEv2PW73Q76eW&#10;zsNP8Ni8eKaZ7kI265uPs9zbwKgcRMrTzArHHBdfy5fCf9tb9rj4F/Brxj+zv8IP2jfGHh7wJ4/0&#10;+ey8X+ENM1yWPTtRjmNv57GDOxJZUtYYJJkCySW4e3dmhlkjfy+v2e/bA/4OoPHf7cPhz9o/4KR6&#10;x/wqX4V698H9X0T4VaZY+DYtX13xHf3Wo6RB5OpySymC287Tl1hWaFo1tIr2Uqb65t7Uyft//wAE&#10;Uvhb4E+D/wDwSP8A2cvCfw60L+ztPu/g/oet3Fv9qlm33+p2ialfTbpWZh5l3d3Eu0HanmbUCoqq&#10;Pp+uf8Za7rGkeI/Cen6ZqHkwap4gktdRj/4Ra81D7RCNOvZgnn27rHpmJYYn+1XIeFtn2UKJruB1&#10;8g/4Kj+ItH0H9hPxzpuu/DrxB4zg8T/2Z4UTwP4a1ez0658UzazqlppMOjPe3gMdjbXst6lpcXa7&#10;Zre3uJpoGSaOJ1/ND/goh4x8K/8ABSn45/Ff41DwfqH7Q37I/h34X6J4FsNG+FPxNRZLfxpP4nuI&#10;5df0uLUFgsz4gtIoJ7W3tbVru51GPVtDiQTWetyeT+t37KvxS0f47/s4+C/j94Z13xBf6R8QvD9v&#10;4s0RvFNrZw39rYaov2+2s5Us1WFfs8NxHbrgyNtgUySzyb5pOA+JHxY+O1n+zj4v+FHin4l/D/4b&#10;fHO+8P6ppHw18SajrNrDpGu6q62llpuuWdpcPczxWzajqulwSWc8c7wXc4tVN8j21zefF/7KPwq/&#10;ZH/4Io/GX4W/svaD8JtQ+Lv7b37SXg+/ufGfjOXxvFdyX+owB9Qv7vUr/UJUuNN0iW6+1Ms9tZS3&#10;F1HpTM8F5d2yq/qH/BxD/wAFef8Ah1N+xsP+FW619m+MnxJ+0ad8LvO0H7bbWfkPb/b9Sm3lYV+z&#10;w3CeUr+ZvuJrfdBNCs+z+XL9qPwX8Gte+MvgbxL4H/ag1DxHF8TPB+ha98QfHHj+c3Umk+Jb0bNe&#10;N21n9ovpYodQS7kLTWqXckZDxw3cT295eftd/wAG73h3wJ+zD/wXm/aR/ZW/ZL+Iv9qfAzxh8H9O&#10;+IXhG3/siWDzLC7Oj6loi7rwyXg+y2PiK4tsyOrTZ8yaMOFWP9zvCfizwr498K6Z468C+JtP1rRN&#10;a0+G/wBG1nSb1Lm1v7WZBJFcQyxkpLE6Mrq6kqysCCQa0KKK+UPhJ/wTt+Mvw6+JnhjXvEf7V+n+&#10;IPCnhP8AaP8AHXxV0bw5J8OhbXVrH4gstWgi0aO8jvsGK2uNd1W6e4lhlkuGmhjUWyQ7W8f/AODn&#10;H/goF4V/Yh/4Jc+MfAsU+n3XjL41afd+B/C+jXbI7G1u4Gj1S+aLz4pfKgs3kQTRiRY7q6shIhSQ&#10;1/Oj/wAEJ/gX/wALx/4Ka/DW38QeKf7G8H6F4gsLnx/ePY/a4bvSrzULXRxpFxbB1a4ttVu9Ts9G&#10;mTEiLDqskk8bW8c9fZ//AAdOfs+fD27+Oem+JfgNqfjCWLSvhevxS1Twlr3w8sNNj8P6N4i8T3Md&#10;7cvqN1LBrLyy67fxSf2Pd2sxs5NUu3iktot9rF/Sd8J/il4E+OPws8NfGv4W67/anhjxh4fstb8O&#10;an9llg+12F3Ak9vN5cypJHvikRtrqrLnDAEEV0FFFeX/ALaH7Xnwa/YL/Zf8X/tcfH+91CHwp4L0&#10;9LjUF0mwNzdXMks0dvb20MYIBlmuJoYVLskatIGkeNAzr/IF+37/AMFUvFX/AAUD/ag8XftffEr4&#10;PafB4yvvGGgXnw7Goas+r6Z4Q0DTIb1G0P8As6+jktL+K6mms7qdpIliae3uSLdUvZY1+YPFnizx&#10;V498Van468deJtQ1rW9a1Ca/1nWdWvXubq/upnMktxNLIS8sruzOzsSzMxJJJrPor+6z9iL4KeKv&#10;2a/2L/hD+zn461DT7vW/AHwv0Dw3rN1pMryWs11Y6dBayvC0iI7RF4mKlkRipBKqeB6hXl/7RXib&#10;4y+HvGnwitPhBbahcRar8UFsvF9pDpIlspdGOjarJO17d+XI+nRRvHDPDMiEz3sNlYu0EV9JcQ8/&#10;+1xN4q8UfEz4I/BAfAHUPFng3xV8UI7/AMceI443Nr4YXRLK513SriR4LmOaGV9Z07SwjtFLausc&#10;0ExR7i3SX8Af+CQH7ZXhX9kHwr+0H/wVhH/BPHUL/wACfE/9o/R/D/hvRfhlryWep+C9Itk1rxbr&#10;NrYmziillsbGztNLee0YWdjeQQhZmWGGZE/ou+HH7N/gT4P/APCAaN8LdY8QaJ4Y+G3w/m8H+HPB&#10;VtrcsmlPYN/Zq28txHMXkuLm2i01IYJ3kLIl3dht5mLDoPBWhaw3k+PfGun/ANn+J9U8P6fa6/pO&#10;m+KbzUNKs5ofOkZLUTJDG2JbmZTdC2gmuESDzVAhiji+cP27Pj98Gv2GvEHjj/go18Y/iFp+txfC&#10;n4X6Pptv4Dt3MWo6Fp2s+IBHqF5H5Ale4l1R7HTYLWO5ijtxcaCUF1axXF7PF/KD/wAFU/8Agph8&#10;Zf8Agq9+1xqX7Uvxf0TT9FiTT49H8IeGdMAePQ9GhlmlgtDPsV7qXfPNJJO4BeSZ9iRRCOGP5wr9&#10;fv8Ag3o/4KdfsbfBX/gol4Q+LP7UnxP/AOEI1C9/Zgh+GniXxZ4js3Sw1PXbfxBZ2+jgPb74rS2h&#10;8PWWk2z3My28QbT5pZmLu1xN+9//AATD/az1H9pT9niPwX8X/if4P1v40fDDUL7wh8aNO8MeIre8&#10;kh1nTNSvdJfUZYIobd7OLUH02a9hje3hAjm2oGCbj9H0UVn+LPFnhXwF4V1Px1468TafouiaLp81&#10;/rOs6tepbWthawoZJbiaWQhIokRWdnYhVVSSQBX8eX/Bfn/gp1/w9B/bsu/il8Ovif4g1f4U6R4f&#10;0qP4a+HNbs/sn/CP/aNLsptTga3X5ftP9ofaI5pw0vmfZ41SaWCK3Iz/APg3/wDhx4q+Pn/BWn4D&#10;/Aez+J2oaFoh+KFh411CxjDzWt9deHLa81W3EluJURpSkV1bJO2WgW+mZQwLI/6P/wDBUn4KftP/&#10;ALV6at46+ImoafeeItd/4JIaJ4k8ReNTLDJo2tanofjHR9f1xLO801JLO5lMSh0FqTBm8tSGSGZJ&#10;K/Y//gk7/wAosv2af+zf/Bv/AKY7Ovf6KK/CH/g+L+KXjvSPhZ+zt8FNP13y/DHiDxB4k1vV9M+y&#10;xH7Rf6fBp8FnN5hUyJ5cWp3y7VYK3n5YMUQr/PDXsH7NHgz9h29+yeLP2zPjv8QNJ08eII4pfCXw&#10;r8BW2qarc2EXlPcSS3WoX1na2PnLIYreSMXzB4Z2mgiRIPtW/wD8LG/4JZf9Gb/tAf8AiS2h/wDz&#10;GV4h4T1nTvDnirTPEOseE9P1+0sNQhuLrQtWkuEtdRjRwzW0zWssM6xSAFGMUscgVjsdGww/u8/Z&#10;6+NfhX9pT4BeB/2jPAun6haaJ4/8H6Z4k0a11aJI7qG1vrWO6iSZY3dFlCSqGCu6hgQGYcnsK8P/&#10;AGvLn4mWvxW/Z2l+GejeD79j8cGTXoPFmp2VpIumN4V8QrcS6e9xDNO19GCJFis1E8saTRySQ2j3&#10;cyfGH7UX7Yf7X/hb9vr9pb9nH9qP9q/w/wDCX4RWf7IGpeIvAEPwv8M614g13QobrVW0mPxhPLZ6&#10;bHdC5smSWa4t4Z44baKe1ZDN9nu76P8AIH9p/wCJ/jv/AII+/sgfCf8AYUl+G/iDRvGy/GCH4w+I&#10;vBPxK8PxXNrqEK6K/hTVdKvbi0vYlm0271DTdfQWiQzw6houqWLm8Rmmhl/pt+JOr6j8E/iFrf7T&#10;fxa/aO1DTvhbp3g+x06bwWPDVu2naTem/lN14gvL1IHu1iEMtrG7NJFZWVvbXVzcZUmW39Qr8Uf+&#10;Dy34Z/EI/sv6D8VNA/Zk0/xP4dm1DT7LxD8RrKa/guvBsltNcG2a9itrxYNQiuTfy29rNd2zx6a0&#10;uoojGbWojD+KH/BPP/gnp8dv21fhZ+0H8UvAGp+H9I8E/B/4P6j4i+IGuazpVre3I+zwTajY2FhH&#10;IDNBc3U2ltG11C0XlW6XKvI6yi1uvEPjh8FPFXwB8aWXgXxjqGn3N3f+D/D3iSGTTJXeMWus6NZa&#10;vaoS6IfNW3vokkABUSK4VnUB24+v0v8A+Ca/w0+IXxr/AGatV+Hn/BOn9oXULb9p/wDZU+KHiz4s&#10;eC7/AMP2V/8A2d4w8I3Gk6Xp96NLiOnvcXd9LdaVp8MdheQ2yT2+qNFJHLvljg/f7/gnV+29/wAF&#10;OPi98GvCd5+3t/wSo8YeEPFev6hEbnXvBut+HotGttMuTG8N5dWGo64uqafLFHKVntDDcTqYGYLv&#10;k+zRfZ9FfIH/AAXxg/aO1H/gkL8bfDP7J/hHxBr/AI21/wAP2miWmieFvDjatf31hfalaWepQxWy&#10;RSs+7T57sMypujUtIpRkDr/Jl+z1rPwa/aL/AOCkngfxD+0Z4T8H+FPh747+OGmXHjvQtJkOh6Bo&#10;+jXusRte20LLKp0+xit5ZUUiUGGJB8427q+n/wDg2K1nTtU/4Ljfs7WNj4T0/TpdO0/xTb3l5ZSX&#10;DSapIdA1yUXM4lldFlCSpABCsUfl20RKGUyyyf1O/td/DHTvi58KdJ8K6p4g1DTIrT4oeCNaW50z&#10;w3carI8mm+KtK1GOEw2/zpFK9qsUlyf3drHI9xL+6heuQ/4JO/8AKLL9mn/s3/wb/wCmOzr3+iiv&#10;5Yv+DyT4peBPiB/wVw03wn4R137XqHgb4P6Nonim3+yyx/Yr+S71DUkh3OoWTNpqFnLujLKPO2k7&#10;0dV/OD9mj9lX9o79sj4p2nwU/Zc+C/iDxz4nu/Lb+zNAsGm+ywvPFB9puZOI7S2WWeJXuZmSGPzF&#10;LuoOa/Y79jz/AIIf/wDBMf8AYT/Yv0H9o/8A4OEvGng/w9qXijULXxH4P8K22u+IbDX5NMm06GGb&#10;SL+xieO4uZbe61C3mmgsbNZ7SW33TXk1vK8ER8FP+Do3/gmj/wAE0PCtx8Cf+CV3/BLDxhD8PdW1&#10;B9e1lfGvxRksLo6zKkdvKUjk/tcmL7Pa2mG+0IC28eSuN8n1/wD8FAv+DP8A/YM/al8VP8Rv2UvH&#10;WofAXW77UDPrOm6To41fQLhXe5llaHT5J4Xs5WeWFVWCdLWKK3EaWqlt40P+Df8A/aC/ax+D/wC2&#10;T8ff+CM37bPx/wD+En1D4BeH/D9p8GNM/wCEVsLLf4TtEeAX3mWEbKPMtLvQJPJuriWdPtG3JdLg&#10;j9X68P8Aj5+wh8Pf2mfiZ4e+IPxd+JfjC8tPDWoahcad4c0+awsYBHdWVpAtt9strRNSjit7yyg1&#10;aAxXiSR6lFbXW9msNPW0/nS/4J1/8FQPin+3F/wcEeKvjFqEPh/4af8ADVfh+++HGr3ll40n0m88&#10;LaVNYW0FnNpWpmOTGtp/ZdiLd2g2XV4wjWO289Hg/R/9mP8A4JG/F3xxo/7bfwk/4LXap4g1b4Ja&#10;74g0i/8AhV8SvHvxA0ma/trDQ7PUdNh8VG4t3KWGpJpNtpH2m9uIYmuVjK3SzIZ4z7f+w942+Pvx&#10;f+DXxU/4Jg/t7aH4wuFi+KHib4d/D3xT8TvDd1JqPxN+G1oVjur25ks7i2uZJf7OkNo+vmO2szca&#10;lpZEl5dyyQy/Z/7NHxS/Zx+J/wALLSP9lbXfD914P8N+Xomm2Xhm1W3s9OhggiNtDBCqosds9pJa&#10;3FsyKIZ7O5tbiAyW88Mj5/7R2s/s1fDfwrrHiH40eE/B9/d/EHT4fBkeha3JpNvdeP5GS8ay8MRN&#10;qUsEF7LObi9SC0mlEZa6nztV5Wr+cL/gqD+xb+zB/wAEw/APx41H9nL4uaefhB+058L9Oh+D3h7X&#10;/Dk0uv2+v6Z410m51jQFuZLZ7uxi0yG0l+0w6hJZymW4tbaWO7utPllh+H/+CovhPxV4c+PPgbWP&#10;EPhnULC01/8AZw+FN/oV1e2TxR6jar4F0S1a4gZgBNELi2uIS6ZUSQSpncjAeAaz4Z1HQtO0nVL6&#10;5094ta09r2zWy1a3uZI41uJrcrPHFIz2su+ByIZgkhjaKUKYponf9X/+CKX7K3hX9mL/AIL0/sca&#10;x8PviLp/iXw78U/gefHGnXVlq6XklndXXhDWLXVbGdookjjlt9XstThEK72ijjiSRzMsoX+o2iiv&#10;L/2w/wBjz4Bft1/ALXv2c/2jPAen61omtafdQ2t1c6Xa3N1ol1NazWq6lYNdQypbX0KXEpiuAhaN&#10;mzyCQfwR/wCCxP7LXjv9hL4bSfFD/gof+yF4f+MPgnxZ4g0nQn8XnxjEfFkPiSXw5f3V3d6Z4qMa&#10;6yum291cLZWFjr8OvGSDw8xuJLVRZLccf/wbn+J/2YP2Bf8AgqNo3xN8JfHvUPiP8LfjJ4Pt/ht4&#10;f8bWfgybT7rw74w1W40y+ttF13TjLM+nyyPZXNvDcQyXVpcsjvDcOttfmz/d/wCMf/BVH9i/wX+y&#10;P8W/2r/gz+0n8L/iVafCXwfPrGq6f4Y+JmnTRvdGKY6fp8txA8wtpb24i+zQ7kZnkbaiSMNp9v8A&#10;hP4K/wCFa/Czw18OvsXh+2/sDw/Zab9n8J6B/ZOlReRAkWyzsfNl+x2w24it/Nk8pAqb327j0FFF&#10;fzg/8Fxv2tP+CZXwk/aO/bW1TwB4m8QeLP2mvGniDwF4c01rzw7p+o+E9MsNLbQr++tAjTz2995d&#10;zoKRXqXsO4TvBaJbGOO+mf7A/YF+KH/DkL9k7/hoj9vvx58QPE/jD9ofxBptj8L/AIFp4C8/4i39&#10;yl/eBpWW51a9up7nUG1BNZu7GS6S30/UNWvIYlW4vvKlPi1/wQD/AG4v+CtHxT+Ff7Xv/BXn9sTw&#10;/ps+ifYJ9Z/Zv8EeDLltC0aw8+KS90qDUU1cSLc3cUarc3iCVllbZFLLDbWxH63eE/CfhXwF4V0z&#10;wL4F8M6fouiaLp8Nho2jaTZJbWthawoI4reGKMBIokRVRUUBVVQAABXzB/wRa/4KYad/wVc/YM8P&#10;/tPXmiafpHiu11C50H4g6FpIuDa6frNsEZxC06AmKa3mtbpVVpREt0IWmkeJ2r5/+GnwU8K/Cv8A&#10;4OzviF468PahqE138Sv2MIPEmux3sqNHBdRa9pmkKkAVFKxfZ9Kt3Icu3mPKdwUqifpfXxh/wXBt&#10;vhn8E/8Agmj+1F+0lJrOn+G/EXir4Hr4L1XxDqemXupR3lqZL620/TxbQTIIpZbjXLuCO5ACwyXy&#10;TTiaG38qv5kf+CTf7Sej/sG/8Le/b00/4m+H9O8e+D/h/J4b+Efhu5is59Vv/EmueZbR6jbxXWn3&#10;apbadaQ313PKrW5dxaWbSmK/lik+gP8Agkf41+Fnij9gn44/tFfty3vxA8WeD/2V/D/hLQfhTong&#10;nX4NLv8AwN/wkvjBrq98RaLN5W6HW7a7t4rmGcyJ5yobSd2t2QQ/T/8AwTV1r+1/+CuHjn4D3v7Q&#10;HiD4u/E3wV8YPGnwp8b+EPj/AOK/7UufiZ8Gri7gs/s1te6iZreS50a5tLrWLnTo4Ld763uLkRyM&#10;sckI/X//AIJIfDrR/BP7G3hE6fP/AGtBp/h+18N+GPEmv6dZ23ipPDenvN/Z+geIIrSBI7bUtGlu&#10;b7SZ7dXlAns552MU11PbxfR/ibwn4V8aadHo/jHwzp+rWkOoWl/Da6nZJPGl1a3Ed1a3AVwQJYbi&#10;GKaNx8ySRI6kMoI/FH/g4O+On/DwT/ggf4V+MHxZ8Lf8Kn8e2fiCT4iaZ8N0vv8AhIIdV0rTtbTw&#10;tJPb6tAkVrLbSL4k02/huow6XEM8Zg86JzcL+OH/AAVX8J/EyfxN8Lfivr3hnT4PCk3wP+Hnhfw5&#10;qtlZWUEl5dWPw+8K6heRz+QFnuJYxrVqRcXIZjHLFCkhS2WOLoLf4/fBr9nD40/sBfGaX4haf400&#10;r4S+D9E13xxb+CnM11YSQ/EPxBrNxpjxXQgKX0dvPGpSTZG7MkkcskEkU7/t9+2v8CPFX7OH7NX/&#10;AASm1jxjpeoeGfix8Nfjh8MPh1qN1pniB1ksLXUNJS113TC1rMYJ4pzp0UMjDerxo6KxjmkD/rfR&#10;RRXzB/wWm+Bfws/aK/4JUfHb4dfGvxT4g0Twxa/D+78Q6nqvhaxgur+3/scrq0bRQTvHHcfvbGMN&#10;C0sPmKWQTQlhKn8eX7Hn7UHir9kT4+6D8YtCTUL3TbXULUeKfD2n60+nNrumR3UNzJZ/aY1Z7WXf&#10;BFLBdxr59ndQW15btHcW0Mqe/wCmfFX9v39nqDUf+CMX7MXxZ0/xR8PfjvqHh7VNJ8I6t4I0Pd4g&#10;k8T6XpN1pMkz6hFMdNvvs82mBvKuzHaXUJeG4by1uW/stooor+NL4KfDb4y/8F6/+CzNxfy+CfGF&#10;/afFP4oPr3jiPT9cF5deEvCLX0YuD9uuo/LSKxsWjtoGkjCFo7aGOEs8UDf1u/E39kP4NfF79qD4&#10;W/tceOrLULnxX8HNP8Q2/gZY78x2ttJrMNrb3dzJGoBmlFvbNCgZjGq3MzFGcRPF6hRX44/8GUHi&#10;zwref8E2/iX4Fs/E2ny63p3xwu7/AFDRo71GurW1udH0qO3uJIgd6RSva3SI7AK7W0wUkxtj6P8A&#10;+dpr/uwD/wB3evv+vgD/AIOW/Bv/AAmP/BMC/wD+E5+LH/CKfCnSviB4e1H46fYrbzNV1nwrFeru&#10;03Ss2lwq6lLqDab9naXyYA6Dz544PNz/ACZeDPDOnfHT4y+Ffh3pdz4P8AReIdQ0fQm1fWtWuLXR&#10;tOkYQWkmp31zcSTvBEz7ru5cfu4y8piijiVIU/X6y+E/7I/wD/4Nq/2x/gf+zb8YfB/xK8ReG/GH&#10;gyD4pfEbw/exFtV1k67pRa3sIhAs8nh+2GYbK/mlYX10NYlihghEZl/MH9q7xz8M9d+Gfwy0fwr8&#10;SdP8feMtW0/VfGnxh8dz2N62ryeKNXvSsulXN7e28Mt5FbWdjp82f3yC+1HVHjuZkmXZ+93/AAT1&#10;/wCCpesf8Ei/gT4T/Zh/4KNePP8Ai0Xgr4wfE74UeFPitf6LePqupw+HrrTf7KvVsjdz3U+mhn1z&#10;TmeyguYbR7XTLV2h2u8v6vfC3SvHf7P/AOzjY23x++NPiD4oeIPDHh+W68VeNE8GxJf63NGrzTPb&#10;6VpFv9UhtYI5ZiqxpuuJSZJPzg/4KI/8E8v2NviV+yBffsEf8Ez/ANkP4P8AxBn+Jn9ufGTSvDGl&#10;ftDPoU2g6jc6LPaaX4u03T0Msd9pskuyyigSS305ZprRdqwtNPbfjj/wUI/Zh/4KK+HP2Fl1H9vL&#10;9kjUPh03ws8YaFYeD9akv9Ps9O1G1OhW/hK7tyLi+efUr4jwTo1zClgjqLeTUL2QC0ubFxof8G1P&#10;/BJL/h5Z+2TF8UvH9z4fufhl8FvEGkar8QPDmqPvudb89L6axtI7eS1nt7m2e509Y7uOZo91vI6o&#10;SzAr/Q9/wVe+Bf8Aw0R8Rf2PfAH/AAlP9j/2f+1/onif7X9h+0eZ/Ynh7xDrP2fbvTHnfYPI35Pl&#10;+bv2vt2N9f0UUVx/7QvwU8K/tKfALxx+zn461DULTRPH/g/U/Des3WkypHdQ2t9ayWsrwtIjosoS&#10;VipZHUMASrDg/wAKfxZ+Fvjv4HfFPxN8FPiloX9l+J/B/iC90TxHpn2qKf7Jf2k7wXEPmQs8cmyW&#10;N13IzK2MqSCDX3f/AMEqvCfir9pn4hfsg+J/CvhnUNZ8RfAz9q/w54X1U2tk8kg8L6nfy+I9Pjgi&#10;gDB4rK40vxle3dxKqPHHf2/7yWGPbaf120UV/Oj+2D/wUy/4KjfFrxB/wU38Zp8aPB5+Dvwl09vh&#10;Nd/DPVdAuJo/supeILrw/aXmn+XNGba+Fu2o3FxeSSyrJI0MRtpIkt/sPsH/AAZg/wDBPHxV8OPh&#10;n43/AOCkfxK8K6fFF8Q9PTw38L9Qj1h3um0y2vZhqzyW8beUkUt5a2caGTM4bT5iFjikVp/3Ooor&#10;8Af+DGP/AJui/wC5J/8Ac/X6v+Nfhb4E0j/gtD8NPjXp+heX4m8QfsweONE1fU/tUp+0WGn+I/Cc&#10;9nD5ZYxp5cup3zblUM3n4YsEQL9P18of8Fv/ANjzwr+29/wS5+MHwj1jwHqHiDW9M8H3viTwJa6H&#10;paXepjX9OgkurJLNWhlfzZ3Q2jiJRLJBdzxIymXNfyY/sdfGD9h39nfR5vjX8cvgL4g+LfxN0jxA&#10;sngrwBrcttaeB44Us5zHe6wVMl3q+29a2b+y0W0hkjt3Et1KszQL9IfBn4Q+KviL+wZqX7Mt94z1&#10;D4ZfGj9rT9o/wTdaTo2p6U+leFPFugMLmO1tIItGs3isJYLzXrPVpbG7S3iGnS6Pd2cTiW2875g+&#10;P2s6j8EPh74h/wCCfHxB8J6hca38Pfigb6G/1OS3tpPDGsmwGn+KNMEVpLcRX0U15Y6Ykd01wQI9&#10;ESSOKE308a/0Hf8ABOPw58U/2sb7xF8NfgL4A/tr4d/s6f2EfhN8efiTNPNbfFjxlbeKL7UfFmqW&#10;101vfLd6brmoWjNJMby/Gl3FlpOo29q93HCLT2/4Yf8ABwZ8Avjp4LsvBWg2en/D343w/FD4e+GN&#10;X+E3xA1e1nk1K11/WdJt7nUNBubS4Eeu2P2G9uri2vrYlXjigunhFvPD5354f8HOWhfs4/8ABLP4&#10;2fs+6/8AsWaf/YHi2x+2a5pXw7s/FKjw34Zex1PVtR0vWjoaIHa5TVvEeqT2TyTfYYhYz2os5rd5&#10;oR+QOu/t3/tT698Irj4F3Xxh8QP4Y1T4f6X4N8R6XfeIL7UIdX0rTNWfU9MjeK+nmjtfscrJFAtm&#10;tukUKMqoDc3bXH9Rv/Brx+x54q/Y6/4JLeHdH+JXgPxh4V8ZeNvGGt+JPGHhjxrpb2N1pt19p/s2&#10;FEtpYY5YYns9Os5gJNzM0zuG2Oir9AXNz4q+NX/BUays7PRtPu/AnwN+F9y+oahJqb3C/wDCaa9c&#10;QC3ijtxCYYL6w0axumeVphcpa+LYVWNYbxml+j6KKKK/lC/4O8vgX/wqT/gslrXj/wD4Sn+0P+Fo&#10;fD/QfE/2T7D5X9meVC+jfZ929vOz/ZHn78Jj7Rs2ny975/8Awah/tQeFfgP/AMFafC/w2+IyafJo&#10;nxJ0+70fTZ9b1pLW10jX1tpm0/UIklUpLfOjXmlQbSku3XZ40ciZ4Zv6zaKK/IH/AIOwPEX7OP7J&#10;n/BOP4j6b4R+HXh+H4jftWfEDw7aeKdT/tdYtVvodFjtp0vvLcPJcW1tFptnaeTH5cML6p5xIknc&#10;T/o9/wAE/PgL4E/Zf/Yd+E3wB+G0P/Eo8L/D/S7SO7fwfL4fm1Cb7Mjz31xpsyiayubmZpbiaGYe&#10;cs00glJk3k+oW3izwreeKr3wLZ+JtPl1vTtPtr/UNGjvUa6tbW5eeO3uJIgd6RSva3SI7AK7W0wU&#10;kxtjQr4A/wCCk/8AwchfsC/8EvP2jh+y58a/C/xA8U+J4vD9rqup/wDCvbLSr6HS/tDSeXaXXn6h&#10;BJBcmJI5/LZP9TcwOCRIK8//AOCKn/Bt7/w58/an1/8AaX/4bL/4WJ/bnw/uvDH9if8ACu/7I8jz&#10;r6xuvtHnf2hc7sfYtmzYM+bncNuG/Q/Wvgp4V134++Gf2jLzUNQXW/Cvg/XPDen2scqC1ktdVutJ&#10;urh5FKFzKr6NahCrqoWSYMrllKdhXzh/wV6+P3xl/Za/4Jo/GP8AaD/Z8+IXg/wr4y8K+D5L3Qtd&#10;8cOBZW8nmRqyxqwKS3zozx2cMitHLeyW0ciujsp/jC8J23wz8MeFdM+Juv6zp/iHW7fxhCh+Gt7p&#10;l6LW80yFBLPLf3kE1u8UUzvFbxRWkjTuq3jvJZGK2a6+n/gF+0z+1x8R/wBqDwdo3j7wdp+p/Fgf&#10;FDWPiX8MrPW7aXRNT8Q+P/GcOiRaTfxHyDYCKG6h0nXIIriO2sZ4LeeN5XjuIYjx/wDwVj0j4pv+&#10;1PrniX4paJ4fGr2niDV/DHjPWfCmlzrZ6j4y0y+kTxHcSXsmnWa3lzd6hO+r7EEos7PW9PtFaKOC&#10;K2g/R/8A4Jo/tR/8FHP+CSvxF0m8+N3jn/hYNzrnxAg+GXxh/ZUg0yS113wt/ZHh61t9A1CwneKL&#10;TptSu9M00R2UEUx/t2K2t4reS/ufMk0z9/vAE/7OPwu+Fmt/HDwB4u8P6Z4C8QfafHOpeJIfEanQ&#10;hDcwLc3OqwytKbW2tplVr2WSHZDLLPcXb7pbiaWT+HP41/tC/H39pTxVb+Ov2jPjj4w8f63aaelh&#10;a6z418TXWq3UNqrySLbpLdSO6xB5ZXCA7Q0jnGWOfu//AINmP+CUej/8FLP24pPG3xbtfN+GXwa/&#10;s/xB4qsntLO6h1u/a5zp+j3ENwW3W1x9nupJj5MqtDaSQMYmuI5F/pO/4KBf8FAvCv7KXhV/hF8I&#10;p9P8Z/tEeM9PNr8G/g3YMl3qetanOlytrd3Nqs8L2+kRPbTy3V9LJDBFBaT/AL0SBEY/4JZfsQ+K&#10;v2FP2X5vBnxd8caf4r+KXjrxhqvjn4yeMNJt3gtdb8UapN5t1NDC2EiiRFgt18qKBJFthL5ELSug&#10;+j6KKKK/FH/g8t/4J4+FfiP+y/oP/BSPwZ4V1CXxl8PNQ0/w34w1CPWES1XwvczXAheS3lb55YtT&#10;ureNDBhyuoTGVZEjRoP54f2evjX4q/Zr+Pvgf9ozwLp+n3et+APGGmeJNGtdWieS1murG6juokmW&#10;N0doi8ShgroxUkBlPI/uc/Z68WfDPx78AvA/jr4K+JtQ1rwbrXg/TL/wlrOrXt7c3V/pk1rHJa3E&#10;0t+TdyyvC0bs9yTOzMTIS5avgD/gsR+x3/wVG+DGnax+3b/wRt/a4+KEPiuz0+8Pjr4Ma14iuPFO&#10;na1ay3H2qS80TT9ZN3BaX0RG0WlvGivbr5VosTgwXnP/APBsx/wVN/bz/wCCgunfGr4L/t+2mnv4&#10;r+C2oaRYTahL4VOj6zLdXlxq4urfUrdNkEctubKKBUjt4GURsJA7ktXoH/BY/wDZF074mftcfs5f&#10;8FA/2k/ix4P8AfAD9k/UNR8Z+NPEd74luI9Zu9RaWznsrWCzGnyxSRfbNN0+Mqs/2i5F5LDDGkqx&#10;NL5f+xZ+3f8AHb/goJ+2T8Mf+CgnxL+MPiD4d/Bvxb4g1rwp+yn+zX4Y8QWq6r8RvJSeDWvE3iKP&#10;zxC9tYQw3Fx5DOfIe2jSDfM0P9sfqf4TtvFVn4V0yz8dazp+o63Fp8KazqGk6Y9la3V0EAllht5J&#10;p3giZ9zLE00rIpCmRyNx0K/ji/4KLfs1/wDBTX9uj/go7+0F8W7L9nn4gfGHUNE+MGseEtb8Y/DP&#10;4Sag2lGbSZFsIbeOO1W4W28u0htcRSTSzBGjaSWV2Mr/AL/f8G1X/BWP/h4t+w7pXgD41+OPD5+L&#10;vw636Dqemv4u+1634j0qxtrFY/EVxbTyNdDzGu44Jp2MiSXMcjh080Qx/d/wU/aF+AX7SnhW48df&#10;s5/HHwf4/wBEtNQewutZ8FeJrXVbWG6VI5Gt3ltZHRZQksTlCdwWRDjDDPYV+QP/AAd5ft0+BPBH&#10;7CetfsCeEfGfh9/HvjD+wdf8U+G9ZWWC5TwmmqPsvbCV2jhuLn+1LGzia2jaacW5uZjAIo3uIv5w&#10;fg3/AMKJ/wCFdfFj/hbv/Iwf8K/tv+FW/wDH1/yHf+Eh0bzf9T8n/IJ/tf8A4+P3Xp+98mv1u/4J&#10;jfssad8B/wDgvT+xJ8U/B3hTUNL0T4hfA+4TVrK48BXGhR6R4u0Pwhqnh7xLpUizInn30Op6ZLcX&#10;TlEfzNQDMGDrNN9QeArX4Nf8F6v+CBH7Rs2l/BTxgZfAHxw+Jni34P2emXZk1nUNZknvvEmm5tLd&#10;ZEaWRPEDadJZg3AcF3ikWVoni4/wX4g8CftPfFP9n/8Aag/bI+OvxA8W/C/9tn4P+FPCdv450PTZ&#10;YLz4d/HPw7OtrY3mmXMVlE3h7/S5dZ+y/ZS8U95dalLJE1kWdf0P+P37QHirw5/wTR8Q/GK4/bG0&#10;/wAEfEv9nvUDaeKPiF8S9FfTtO1HX9IkFrP/AGvoumTsfsOu28gltrVFllFvrmnXlnC1ytlj+NKv&#10;6fv+COf/AASh/wCCq/w5/Yd8E/AP4oftYeH/ANnz4Zah4fu9X1jQ/gr4KFv8QfEc2t2zyyDW9T1i&#10;0P8AY+pafutbdJLSB5hHE0JkRreCZf0O/ZP/AOCeP7MH7Hmo3fjr4eeFdQ1/4hazp8Np4r+L3j/W&#10;Jtd8XeIVS3tID9r1W7Z5/KYWNs5tYjHao8YMcMfSvcKKKKKKz/FnhnTvGnhXU/B2sXOoQ2mrafNZ&#10;XU2k6tcWF0kcqFGaG6tZI57aUBiVmidJEbDIysAR/El/wVB/YW8d/wDBOj9uLx/+y/4s8GeINK0j&#10;SvEF3N4BvfEbRSTa14be5lGnagJoFWGfzYUG9owoSZJomSOSJ40/pu/4Nk/2ydO/aW/4JLfCPwdr&#10;njHUNd8V+CtP1XwrrU0fha4htdNj0m5gSyspLqO3S181dKvtIKAuZJ185gZXt7sx/ofXn/7Uf7Ln&#10;wJ/bR+BOu/s0ftL+Bv8AhJfBPiX7L/beif2ndWf2n7PdRXUP761limTbNBE/yuM7cHKkg5/7Xv7G&#10;37PH7d/wan/Z8/al8Hah4h8G3eoQXt/oVl4p1LSo72SElolnbT7iB54lfbIIZGaPzI4pNu+KNl6D&#10;wn+z18AvAXirTPHXgX4HeD9F1vRfB8PhPRtZ0nwza211YaBC4ki0iGWOMPFYo6q62ykRKyghQRXH&#10;/DvT/wBrHW/2yfiL4v8AiLqf9ifCLR/D+kaH8NfDFtfWFz/wkF+yNean4guNtmLq02tPb6dBbm6K&#10;n7DdzPD++t3HgH/BxH+2P/wxZ/wSo+IPjXw/8ePEHw68YeKfI8NeANf8LaN9sv5NVnLTG2iYvGtn&#10;5lpbXite+Yj2y7poPMuEgik/lS/bo/bv+IX7enirwF4h8dfDTwf4RtPhr8L9L8AeEtC8FQ362tto&#10;2nvcNao7X93dTyyqLhkMjSksqJnLbmb6v/4NP/il47+H/wDwW1+HHhPwjrv2TT/HPh/xFonim3+y&#10;xSfbbCPSbnUkh3OpaPF3p9nLujKsfJ2k7HdW/ou/4I3fs6/s8fs1/sq+JvB37NfwZ0/wNokvxw8e&#10;W9zpGmaxqV7HNJpfiO+0CG5L6jdXMolez0izMgVxGZA7IiBto+r6/AH/AIPnP+bXf+52/wDcBXH/&#10;APBv7/wRt/ZH+I//AAU8/ahsfGOpeMLuX9k/44aPb/Ci8GsxRyLJY+JNQljubwJAEuJXTQ4oHAVI&#10;zHeXRVEl8iWD7v8A2qP2aPhZ+zn+0x+17+1z8KtJ/s7xt8Jv2f7n40/Ci8hggitvCnjLXtF8SaPr&#10;WoQ20UaQ3n2yHwtpU0qXy3Q+0C4mXa1xJngPgh/xpW/4JZaf/wAMX8fY/wBoD43f8JD/AMJZ/p//&#10;AAk//COaH49/s/7bt8vys/8ACK6J5v2P7Lv+ytjb50u/5f8A+Cz/AMOtH/4Jt/sM/F/wz+yNP/wj&#10;MHh//go/Bq/hZoNOsx/wj82rfDG3v3FgiQLHZ/ZZb+QWUkSLNZ+RbyRSLNCkw+oPDv8AwUn/AGjv&#10;CX7R3iP9orwyvh+x/wCEt/4JQWf7QHiTwVb6Wy6Jf+OLZisV+8fmfaP+Pby7JyJxJLbW1rHJI/2W&#10;3aL0/wDZg/4Ij/8ABNH4Mf8ABZn4p/FPwf8As26ebvw34P8ABPj/AMDaXc3Mh0zwprOpX3im1u3s&#10;LJSsCxZ0q1uIo5UlFpON1t5CpEkf6X0UUUUUUUV/PD/wfF/C3wJpHxT/AGdvjXp+heX4n8QeH/Em&#10;iavqf2qU/aLDT59Pns4fLLGNPLl1O+bcqhm8/DFgiBfQP+DHT4peO9X+Fn7RPwU1DXfM8MeH/EHh&#10;vW9I0z7LEPs9/qEGoQXk3mBRI/mRaZYrtZiq+RlQpdy37vUUUUV/Jl/wUw+P3xl/4Kvf8HAtj+yP&#10;+1L8QtQTwJov7R4+FfhnRfDbi2j0PRm8Qppk9xbLKJU+3ToizS3EiuXkVF2iGGGCP+o39mj9lX9n&#10;H9jf4WWnwU/Zc+C/h/wN4YtPLb+zNAsFh+1TJBFB9puZOZLu5aKCJXuZmeaTy1LuxGa//9lQSwME&#10;CgAAAAAAAAAhABv5HV5EVgAARFYAABQAAABkcnMvbWVkaWEvaW1hZ2U3LmpwZ//Y/+AAEEpGSUYA&#10;AQEAAAEAAQAA/9sAQwACAQEBAQECAQEBAgICAgIEAwICAgIFBAQDBAYFBgYGBQYGBgcJCAYHCQcG&#10;BggLCAkKCgoKCgYICwwLCgwJCgoK/8AACwgA3ADcAQERAP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aAAgBAQAAPwD9/KKK/jy/4OaLbxVa/wDBcb47xeMdZ0+/&#10;uzqGiPDPpmmPaRratoGmtaxFHmmLSx25ijklDBZZEeRY4VcQp8IUV9P/APBMb/grz+2T/wAEl/He&#10;teLv2Vta8Py6f4p+zf8ACW+FvFOgpeWGs/ZorpLXzXQx3UXkteTSL9nni3NtEnmINh/qO/Zf/wCC&#10;pnjTwr4Vbwd/wWW+FPg/9lH4hWun2U+nzeLPinox0DxnG6MlxcaVdG6IEsNxC5nsC80lpFdWDPNJ&#10;9qU1z/8AwTP/AODgP9i/9vT9ke+/ac+L/jXwf8C7vQvGB8N+I/D3j74kadHHbXUkT3Nm8NzO1uZY&#10;ri3jmMZeKJmks71EV1tmlb4g/wCCwX/B3V8GtC+GZ+EH/BJfxfqGv+K9b0+K4k+LsmimztfDEiXs&#10;LG2j0/V7BjqEstvFcRuXjjjhW4heN5X3pF6h8K/+C9Xws/YC1j4n/s1/EP4GfEC0+HP7PPh/T7Cy&#10;+Geq+GYLX4g+CNOjvLTT4Tcub59I1vRAdS0q1s76C+XUWjMTy21/G8mrN9f/ABS/4LKfAn4K/s43&#10;37Q/xr+E3xA+H+nyeH4tW8Map4p8LXWseG9TtrpUXTrqXxD4Qj13TbS2uZ5I4lLStcAMsgtnSWAz&#10;fX9fOH7d/wDwVn/YM/4Jtaj4Z0n9rj466foF34l1BIV02yIvtR0+1e3vZY9Sn0+3L3n2FpbF7UXE&#10;UMii4liVtq73Tj/+Ck//AAXL/wCCff8AwSt1geAv2mfG/iC58bXPh+11vSfAfhbwxcXV/qVhPeSW&#10;gminkEVim14LhmWW5jbbA2AzNGr/AMyP/BaT/gq7qP8AwVK+Mvh3VBoOn3mifD/T5tL8KePNX8D2&#10;+jeLtf06UQSCPXPsl5cWkssMyTlPsot7cvc3MqW9uLjyIvL/APgp1+wt47/4J1ftk+KP2ZvGvgzx&#10;Bo8Fj5N5oD6+0U326wmTKzW13CqR6hbCUTQpdiK3abyGaW0sZvNsrf8AS/8A4NQf+C0v7MH7EPhX&#10;xr+xF+2J8QNP8E6J4q8YW2v+BvFt7p0xtTqdylvYXdrf3SuyWsWyCxlilkjjgjWO8ae4QeUtf0nU&#10;UUV8AftH2f7G3iT/AIKCfG7/AIJi+FvDn/CEfF39r/8AZgvdV8Z/FDUdbeeHUPs9vPoGl2lnps1y&#10;FubmG0bVLqSOD7P+5sQzGbfJJb/mB+yv4/8Ainrf7Fnx4/4Nuv23vBX/AAhnhn9mbw/r/j74iePf&#10;B+mz3Wr+IPCuja/aa1Pp+l2t+1tHHc3ktx9otNVm3QG0eFTZMZPtAz/+CdH7L2o/8HJH/BaPxj/w&#10;VF+M37P2oeC/gv4f1DRdR1rRrh7fWdO1nWdNsdNtrfw/JcXMESXMUyW/2q6VbaQJbkQP5ZuoJz0H&#10;/By5c/Ez/gsD/wAFRvAv/BPX/gnbo2ofFXxL8I/B+qv4q0/RNTsk0zRdTluEN9FLcTQwpbyxJbWU&#10;U8s17JB58sFqkdvdJOtx4h+0h+33/wAE2Pgv+0dZ+PP2oP8Ag1K/4V342m+w63ZeGfEfxR1jw7YT&#10;wwsIoZhoR0mCxktne1ZXX7MYZ2SbzBIzSZ8/+KX/AAdgf8FtfiB47vvF3hP9o3w/4G0+78r7P4W8&#10;LfDvSZrCy2RIjeU+pW93dHeymRvMnfDSMF2oFRf63aKK/kC/4Ojv+U6/xz/7ln/1GNJr4Aoor3/9&#10;rL/gqd/wUE/bh+KfhD41/tL/ALUPiDW/E/gDa3gjU9Njt9I/sKZZ1n+02senRwRwXJlSJjcqomby&#10;IAXIhjCeAUUUV9H/ALR3/BXr/gpd+1f4q1jxj8aP2x/GE134i8Hw+FfEsPhu5j0G11rRonvHjsr2&#10;10tLeC8iB1C9GJkc7bmRSdpxXAftM/trftcftmajo2qftV/tG+MPH8vh7T47LQl8T65LdR2Ea29v&#10;bs0UbHYksqWsBmmA8y4kTzZmklZnPp/7VX/BU7/gpP8AGn42eNPE3x+/ah/tXxbqvw/uPhb4q1vw&#10;tHo8cOoeG01P7ZNp0VzpEa289tLcoS08DsLiF2j8yS3lKN8wV0HxS+LHxT+OPju++KXxr+JfiDxh&#10;4n1Tyv7T8R+KdZn1C/u/LiSGPzbid3kk2RRxxruY7VRVGAAK5+v7/KKKK+EP+Dhr9lbxV8Zf+CaP&#10;xO+LnwJ+IuoeAviF8PNP0/xwvifw9q76Xcara+G5LnUo7G7ubeJp54oBNe3dpDuRY9QFvKHjw7H8&#10;kP8Agqt4c+BP/BZT/gjbpv8AwXm8CeAPD/g342+APEFn4U/aCsdEmuobPVMTQWMZVJbc/aLlftmk&#10;3EL+afKs7qS2luLl7SFU9Q8A/tl/GX/gsf8A8EQ5v+Cb/wDwR4/Z11D4U/EL4cafo1t8U/AvhzFj&#10;oGv+Hbhr23vLTTdYuZGEctzceRezwahcW9zcxG/jE+o7bpptD/isf+DPn/gnH/zT/wCIH7TX7QHx&#10;A/6jEuhWWhaVH/2w+1+R9r/6cpWl1v8A5eI7H5/xR/a9/bQ/af8A29PjLP8AH/8Aa4+L+oeNPFc2&#10;nwWC6hewQwR21rCCI7eC3t0jgtogWdykSIrSSyyMC8js3l9f3+Vn23izwreeKr3wLZ+JtPl1vTtP&#10;tr/UNGjvUa6tbW5eeO3uJIgd6RSva3SI7AK7W0wUkxtjQr+QL/g6O/5Tr/HP/uWf/UY0mvgCiiii&#10;ivv/APZV/wCDZr/gr1+0frHgvWfE37JviDwJ4J8S+ILe01vxL4pudNs7/QbA3n2e5vpdHvLy3vm8&#10;pFkmWExo0yqpjJWRGP6v/C3/AIMl/wBgXSPAljp/xr/au+MHiDxPH5v9p6v4Wk0rR7C4zK5j8qzn&#10;s72SHbEY1bdcSbmVnGwMEXoP+IKn/gll/wBF8/aA/wDCp0P/AOU9fJ/7UH/Bmb+0/wDBXxUvxd/4&#10;J/ftJeD/AIgxaLqF7rGm+DPih4fhtrrbbus2n6ePNjudP1aWUBopftcdnauyrvQRSusX5A/tFeAP&#10;EGg/GXxnpPxM+BGn/AXW9F0+zuB8KL3SvEFtJHI4s0W2gj1R7u7jlkhnN+TeTpGY1l8twWt4H8vo&#10;or+6z9in9l/wr+xX+yP8OP2UPBz6fNaeAfB9jo82oaZoqadHqd1FEoutQNujMI5bm4825ky7sZJ3&#10;ZndiWPqFFFZ/hPxZ4V8e+FdM8deBfE2n61omtafDf6NrOk3qXNrf2syCSK4hljJSWJ0ZXV1JVlYE&#10;Eg18oftK/C3/AIJ9/wDBMT4p/Gj/AILtfFbQvEFp4mv/AIf6donjK+026uLz7VDHPbW1vDa2e4Rr&#10;c3cselWpZ2WFfskD5tw93NL/ADw38HgT/gjp/wAFYfhp+2r8VvCPxA+P/gKXw/ceOfDPxR8aeHJb&#10;G2+LGt6joUmp2Wq2X9oxM1t9nu9W0oTyPLeXNvcW0t1xK8dpF8QftVftL/FP9sj9o7xp+1H8a9W+&#10;1+J/HPiC41XU9k88kNr5jfu7S38+SSRLaCIRwQxs7eXDDGgOEFef0V/c5+35+2L4E/4J/wD7G3xC&#10;/bD+Itn9r0/wN4fe7t9M8yWP+07+R1gsbHzIoZmh+0XctvB5xjZYvO8xxsRiPxh/4NMPEfxT/bo/&#10;4Ka/tSf8FOvjX4/87xNd+H7bTdT0RIZ5oT/bWoG6jS3mnuJJILazi0OO1ht28zEMkah1EAD/AL/V&#10;/IF/wdHf8p1/jn/3LP8A6jGk18AUUUUUV/Ub/wAEyPiD/wAFo/2B/Ctt4O/bR/YZ+OHjHwpqmoad&#10;P46+I/xD/aPsfH91oEmxILu40nSNB0e81qaKZthSw33McTBWaa3Q3d2f1voor5g/4KT/APBH/wDY&#10;d/4KpeBB4Z/aZ+G32bxBbfZV0n4j+Fora18SabDBLJILaK8khl32zefcBraVJIcztIEWVY5U/mR/&#10;4K3/APBFv9rj/gh38ZfC/wAQ9L+ImoeIfBt3qFtceA/jL4Ys5dKks9ZhAn+zSpHNI+nX0bxtNCRM&#10;wljj82J98U8cHwhRX9/lFFFZ/hPwn4V8BeFdM8C+BfDOn6Lomi6fDYaNo2k2SW1rYWsKCOK3hijA&#10;SKJEVUVFAVVUAAAV4/8A8FIf2IfCv/BR79iXx9+xd4x8cah4atPGun26Q6/pluk0ljdWt3Be2spi&#10;fAmiFxbReZEGRpI96LJEzCRf5Qv+Cun/AAUO8K/tY6d8LP2UvhB4q1Dxd8PfgDp+r6f4c+I+vaOm&#10;mXviu61C4imvLqHTYFSDR9IjNvDb6bpiIGtLKCKN2HywwfGFFFfsd/wd3f8ABVPUf2j/ANqCP/gn&#10;P8KPEen3Xw9+EuoQXvima0gt5mv/ABd5MySKt1HLIfKs7e5NqYcQul016kyyeVCU9w/4MY/+bov+&#10;5J/9z9fv9X8QX/BWL/lKb+0t/wBnAeMv/T5eV4BRXoH7NPx0/wCGd/iLqXj/AP4Rb+2P7Q+H/izw&#10;x9k+3fZ/L/tvw9qOjfaN2x8+T9v8/ZgeZ5Wzcm7evH3PizxVeeFbLwLeeJtQl0TTtQub/T9GkvXa&#10;1tbq5SCO4uI4idiSypa2qO6gM620IYkRrj0D9tD9rz4y/t6ftQeL/wBrj4/3unzeK/GmoJcaguk2&#10;AtrW2jihjt7e2hjBJEUNvDDCpdnkZYw0jyOWdvP/AAn4m1HwX4q0zxjo9tp813pOoQ3trDq2k29/&#10;avJE4dVmtbqOSC5iJUBoZUeN1yrqykg/0Xf8GQ3wL/4R/wDZY+OH7S//AAlPnf8ACW/EDTvDH9if&#10;Ydv2T+yLE3X2jzt58zzf7b2bNi7Ps2dz+ZhP2+ooorP1nwzp2u6jpOqX1zqCS6LqDXtmtlq1xbRy&#10;SNbzW5WeOKRUuotk7kQzB4xIsUoUSwxOn8WX/BQT9gb/AIZ10fw/+0X8DvD/AIgl+EXinyNGn/4S&#10;LUftmr+CPGVtZx/234S17FjZNaala3a3LRo9tELi08qaLzMS7PnDwn4T8VePfFWmeBfAvhnUNa1v&#10;WtQhsNG0bSbJ7m6v7qZxHFbwxRgvLK7sqKigszMAASa/tt/4JO/8osv2af8As3/wb/6Y7OvwA/4P&#10;Vv8AlKb4B/7N/wBK/wDT5rlfYH/BpV/wWi/4XR4E03/glH8fn2+J/BXh+5ufhf4pvtc3vrmlQy72&#10;0h0uZTI1zaRSEwJAGT7Dasvlwiy3z/t9RX8wP/B2T/wV5/4a7/aOP/BPv4Ka15vw5+EHiCT/AISx&#10;7jQfIm1DxlbNd2dxsmkJka2tIpJLdNqRB5nunPnxi1lH5A0V6B+zR+yr+0d+2R8U7T4KfsufBfxB&#10;458T3flt/ZmgWDTfZYXnig+03MnEdpbLLPEr3MzJDH5il3UHNf2e/wDBMX/gnp8LP+CX37G3hf8A&#10;ZG+Fup/2v/ZHnXniPxTNpUFpc+INVuH33F7MkI/3IYldpXjt7e3haWXyg5/iCr9/v+DGP/m6L/uS&#10;f/c/X7/V/EF/wVi/5Sm/tLf9nAeMv/T5eV4BRXQab8LfHer/AAs1n416foXmeGPD/iDTNE1fU/tU&#10;Q+z3+oQX89nD5ZYSP5kWmXzblUqvkYYqXQN7f/wVs/Yh8K/8E4f2/fGv7F3g7xxqHiW08FafoKTa&#10;/qdukMl9dXWh2F7dSiJMiGI3FzL5cRZ2jj2I0krKZG+cK+j/APglZ/wTi8Vf8FT/ANrjTf2UPB3x&#10;t8H+Bbu60+TUptQ8WXLiS6tYJYRdQ6fboub6+S3kluVti8SvHazM0saoWH9jv7F/7J/w9/YZ/Zf8&#10;IfsnfCjVtQv/AA74K097LSrzVrOwhupY2mkl3TDT7W2gklzId03lCSZsyzNLM8kr6Hh39qP4E+KP&#10;2jvEf7I2m+OfK+I3hbw/Z67qfhbUdMurOabSrlikd/ZvPEkeoWwlBhkmtWlSGbEMrRyEIfQKKKK/&#10;JD/g4J+FP7I/7HkHgb47S/s2/C+w8KfF/wCKH9l/H5vGfhaJfC/iGNdL1y4iuLyTTLG71qw8QM17&#10;qP2LWNLtzIjzTG+kkRLZK/AH/gpT+wbqP7FfxM8NeKPAui+MJ/g78WvB+m+M/gr4r8Y6dbw3Wp6N&#10;fWVtd/Zbg2skkH26zNyttcKrKSypOI44rmHP9pvwn+FvgT4HfCzw18FPhboX9l+GPB/h+y0Tw5pn&#10;2qWf7JYWkCQW8PmTM8kmyKNF3OzM2MsSSTX8+P8AwfBfCTTtG+PvwC+O0Ueni78SeD9a0Gdo7a4F&#10;0Y9Nura4QSSNctA0WdVk2LHbxSKxmMk06vClv+OP7Kv7S/xT/Y3/AGjvBf7UfwU1b7J4n8DeILfV&#10;dM3zzxw3Xlt+8tLjyJI5Htp4jJBNGrr5kM0iE4c1/bZ+zr+0V8Gv25fg14M/al/Za+M2oan4E1PU&#10;Ly4sL+y0c2keuxwG80+W2ni1C1FxFEl0rSAxiCQyWkXztC0kcv54f8HB3/BVDwJ/wRn/AGHfCv7A&#10;n7IejfYfG3i34fyeG/BS2fiaVZvAfhu2tksI9RLrcfbvtOzMVlKWAaa2nmaV2tWhm/lioor+v3/g&#10;gb/wS9/Zx/4JUfCzxl8CPDnx28P+Ofjnd/2Pd/Ho6Jr6zf2PM8E0um2K2W4SWlssU9y0M08aTXfm&#10;STEKhigg+/6/gDr9fv8Agyp/5Sm+Pv8As3/Vf/T5odf0/V/FF/wWt+Fvjv4P/wDBXD9o3wn8RdC/&#10;s7ULv4wa5rdvb/aopt9hqd2+pWM26JmUeZaXdvLtJ3J5m1wrqyj5gor9T/8Agz0+CnhX4qf8FgY/&#10;HXiHUNQhu/hr8L9b8SaFHZSosc91K9rpDJOGRi0X2fVbhwEKN5iRHcVDI/xf/wAFYv8AlKb+0t/2&#10;cB4y/wDT5eV4BX0//wAEtv8Agqz8bP8Agkn8U/Enxr/Z4+Enw/8AEHifxJ4fXRH1Px1aancfYbAz&#10;pPNDBHZ31tH+9lhtmZpVkYfZkEZjDSiT9X/2gPiJ+0d/wXg+Kaf8Esv+CNfw/wDD/wAOP2FdL8m3&#10;8Y/ErRPhg2n6FezJPY6xdlY7iztmt7m3u5YhDptr5U1xK8lxPKbaYyW36/8A/BPT/gmL+xt/wS++&#10;Flz8Lf2Rvhh/ZH9r/ZZPFPiPUrx7vVfEFzbwCFJ7q4f/ALaSCCJYreN7idooYvNcH3+iiiuf03/h&#10;af8AwtPWf7X/AOEf/wCEJ/4R/TP+Ee+zef8A2r/avn3/APaH2jd+5+zeT/ZnkbPn3/a9/wAvlV/P&#10;D+3b/wAEVfin4E8R/tHf8E5PgV+yV8QJ/hlpvlfGX9lbxpF4dn1i2t9VTToY9f8AC51Gz0y6uB9u&#10;toJora1urmB2uNA0kOZmvFmm/f79k7TPAmifssfDTRvhb8LfEHgbwxafD/RofDngrxZbyw6r4fsE&#10;sYVt9PvY5pJJEuYIgkMqvI7B42DOxBY/z4/8HsHwU+AXgv8Aa4+Evxq8D6hp8HxC8b+D7+Hx9o1l&#10;LapI9rYywR6bqU8UaCcyzCa7tRcTMyvHpcUUe37M+ef/AODfn/g2h079uXTtd/aW/wCChOneMPC/&#10;g3wv4wm0HSvhyLG40jUdd1GwuIxqAvJZ4Q8VijrNYutuVuDcJdL51q9piX9r/wBpDxX/AMFBL3x3&#10;Z/sG/wDBM39njw/8JvD/AIc8P2K6r8cfH2i27+G9F0SWIWtvbeF9MsZj9t1K22zuLa8S2trcadGk&#10;qNFfW0h/nR/4OGrX4hfE/wDaHj/ar+O3wU0/4d/FK88Yax8NfipoWjXd/cadrus+GdN0Jh4msWv1&#10;jlgsb+z1iyFtbeXhbeyinM07XTMPzwor+j7/AIM+P+CUfjv4EeBNa/4Kb/Gu18QaDq/xC8Py+H/A&#10;Hhi+tIoYbrw3LLZXh1h8lpm+0TW8awBliHkwNMBPHdQPH+31FfwB1+z3/Bkv8LfHer/t9fFf416f&#10;oXmeGPD/AMH20TV9T+1RD7Pf6hqtjPZw+WWEj+ZFpl825VKr5GGKl0Df0vV/IF/wdHf8p1/jn/3L&#10;P/qMaTXwBRX9Tv8AwbrfC3x3pH7fX/BR/wCNeoaF5fhjxB+0/f6JpGp/aoj9ov8AT9V1ye8h8sMZ&#10;E8uLU7FtzKFbz8KWKOF/nS/bw+G3wa+A/wC3T+0P8D/B3gnULXRPCvxQ8R6D8P7Oy1wiPSI7TXXi&#10;hE5uI5pbyJbOKWEKZY5PMkilaZxG8U3h9fR//BKz/gmf8Zf+Cr37XGm/stfCDW9P0WJNPk1jxf4m&#10;1Mh49D0aGWGKe7EG9Xupd88MccCEF5Jk3vFEJJo/6/f2L/2Q/wBkf/gmL8AvCH7I/wAALLT/AA3p&#10;V1qD2+ntq1/ENT8V6ybWS4uLmaQhDe3z29nNMwRQEgtSsaRwW6pH7hRRRRRXl/7a37M2nftmfsj/&#10;ABH/AGVNU8Y6h4ei8f8Ag++0Vdd0y5uI5LCSaJljmK288DzxK+0yWxkWO4jDwS7opXU9B+z18OPF&#10;Xwc+AXgf4ReOvidqHjbW/Cvg/TNH1nxnqwcXWv3Vtaxwy6hN5ksr+bO6NK26SRt0hy7n5j5h+0X8&#10;Lf8AgmV8cfjtB8FP2k9C+D+qfF3xh8P9R0TSNM1m60+Dxld+G7u1v4LyGwkDJqUds8EmpqzWzKFB&#10;uSCMOa9P8BaV4q8TajbfFfx7a6hpN3Np5Gi+Fpbh4JNEtbq3sJLiz1KO2v7mw1C+juraUrdxjbDH&#10;K0MLFWnmutD4s+IvHfhD4WeJvFnwt+HX/CYeJ9L8P3t34c8Jf2vFp/8Abd/HA729j9qmBjtvOlVI&#10;vOcFY9+5gQDX8mX/AAXt+Nfx9+LMHwS8Z/tOaf4P/wCEy+MXg8fHG9l8BxXUGmWNrr+l6NotjpiQ&#10;3byymWKz8J21xNKZSrT6jLEi7LdZZvzwr2D9gPwB8CfiV+2T8PfDv7UfjXw/oHwytvECar8Rb7xN&#10;qV1a20uhWKPfX9oj2itcNc3Ftby21vHCPNluJ4Y0Ks4Yf3GeE/CfhXwF4V0zwL4F8M6fouiaLp8N&#10;ho2jaTZJbWthawoI4reGKMBIokRVRUUBVVQAABWhRX8Adfu9/wAGOnxS8CaR8U/2ifgpqGu+X4n8&#10;QeH/AA3rekaZ9llP2iw0+fUILybzApjTy5dTsV2swZvPyoYI5X+h6v5Av+Do7/lOv8c/+5Z/9RjS&#10;a+AKK/qd/wCDNv4W+O/h/wD8Ej9S8WeLtC+yaf45+MGs634WuPtUUn22wjtNP015tqMWjxd6feRb&#10;ZArHydwGx0ZvnD/g89/4J2eKvEeneF/+Co3h7xZqF/aaBp+keAdd8KWXhd5Y9OtWuNWu11ie+WUi&#10;GI3Fzb2YjeEKZJ4v3u51jP4w/wDBN79iHxV/wUe/ba8A/sXeDvHGn+GrvxrqFwk2v6nbvNHY2tra&#10;T3t1KIkwZpRb20vlxFkWSTYjSRKxkX97v2sv2l/gT/waVf8ABOPwh+x7+x1q3h/x/wDG3xl4gXXN&#10;Vt/G89032vzI1ivvEFxY20g+z2zfY4LG2tRPDnG8SXT2t20v6XfsZftnad+2b4VfxD4S8Nafp934&#10;S1C/8L/GTQpNXuJLrwb43s0sWutBjZrNINTihNzco9/DKsJaCHyVmWZ2g9wrn/il8WPhZ8DvAl98&#10;UvjX8S/D/g/wxpflf2n4j8U6zBp9haeZKkMfm3E7pHHvlkjjXcw3M6qMkgVoeLNG1HxH4V1Pw9o/&#10;izUNAu7/AE+a3tdd0mO3e606R0KrcwrdRTQNLGSHUSxSRllG9HXKnQrP8WeE/Cvj3wrqfgXx14Z0&#10;/WtE1rT5rDWdG1ayS5tb+1mQxy280UgKSxOjMjIwKsrEEEGtCiiiiuP8ffHf4Z/DTxVD4F8UapqD&#10;a3deD9Z8UWWjaT4fvdRurvTNKeyjvpIYrSGR5pUfUbJFt0DTzNOBFHIVbb/Fl/wVH/ay+Fn7b/7d&#10;njn9pD4F/CH/AIQLwTqv9mab4O8I+XBH/Z2laZpdppdonlW6iG33Q2cb/Z4tyQb/ACleRUEjeAV/&#10;V7/waj/8E6P+GLv+Ccdr8ffGuneV42+Pn2TxPf8A77d9m0JY3/sa3/d3EsL7oZ5r3eFilH9peTKu&#10;63GP0/oor+AOv2+/4Mhv+FE/8NT/ABw/4SH/AJKb/wAK/wBO/wCER/4+v+QF9uP9r/d/0f8A4+f7&#10;E/1n73/nl8vn1/R9X8gX/B0d/wAp1/jn/wByz/6jGk18AUV/U7/wZt/FLx38QP8AgkfqXhPxdrv2&#10;vT/A3xg1nRPC1v8AZYo/sVhJaafqTw7kUNJm71C8l3SFmHnbQdiIq/UH/BVv43fsbfED9nH4/wD7&#10;A3xr8W+b4nH7MHiH4hanoCeDX1Say0K2WaGPWLdZ/Js5rm3voo5IYWuopRNDG4aIASr/ABpeE/Cf&#10;irx74q0zwL4F8M6hrWt61qENho2jaTZPc3V/dTOI4reGKMF5ZXdlRUUFmZgACTX3/wDCr4F+H/8A&#10;gil+0XB8HP8Agsz+z3p97aeOfB/hzxna+GNE8F+H/GGp6XJp3jOGVbWWe6uIo7eK+sdJ1a1nW1u5&#10;I3g1SAzxzNGYYvb/ANkv/g5O8Y/s5/s46ZPqcXw/8QfF3w34f1HRPgna6r4X1i38N/DHwaVt3m8N&#10;XMttObrWLm4bw/pMNn5iSGAXMU13rMm66t4PnD/grf8A8F/P2uP+CpPxl8L+MdLn1D4VeDfAGoW2&#10;q+A/BfhjxLLJJp2sxAH+2Jb2NIHnvlfcIZQkYtoztiVXeeWf4Qr7f+HX/BxH/wAFV/gJo7+Av2X/&#10;ANoL/hXfgmH7Ouh+A7WxHiKw0KGGzt7RLaxn8Stqd9BbBLdWFt9pMMbPJ5aRq22vcNZ/4PC/+CwO&#10;qfGXSfifY3Pwv07RNO09re8+HNl4IdtG1SQiYC5nlluH1BZQZUIEN5FHm2iyhBlEnr//AARi/aF/&#10;4K0/8FQvgF45/ZS/a++OPjC+/ZBk0+7sPjD8etZ8TW2n654PtYbW81SW3t9bvZA95FcOLe3vkuUv&#10;lhsJ1jItYpVY/wBJ1FFc/wDFL4sfCz4HeBL74pfGv4l+H/B/hjS/K/tPxH4p1mDT7C08yVIY/NuJ&#10;3SOPfLJHGu5huZ1UZJAr8Yf+Cgn/AAdhf8LS8d+H/wBjr/giP4S/4THx7438QQeHtP8AiH4w0X7H&#10;YG5v4o4LNdLtr2SFmuRd3KgzahHHbxNakGG5im8yPn/2h/jr+0d/wQa/4J96r+1T+2h8W/8AhNv2&#10;/f2kvtdj4S8Savp7a0ngfREuLa5utJhleX7DbW1k93JciC0RbZ769toxb3drZ+aP54a+/wD/AIN6&#10;v+CY2j/t8/tT6n8a/jH408P+G/hF+z//AGV4y+JGp+LNNs7zSr+GK+WcaTex3NzCsVtc2lpqLS3L&#10;LLDElswlQ+YoP9dvhPwn4V8BeFdM8C+BfDOn6Lomi6fDYaNo2k2SW1rYWsKCOK3hijASKJEVUVFA&#10;VVUAAAVoUUV/AHX7ff8ABkN4A+Fmo/tT/HD4pav418jxto3w/wBO0rw94c/tKBft2lXl8ZtQu/s7&#10;L50vkTWOmR+YjBI/tm1wWliK/wBH1fyBf8HR3/Kdf45/9yz/AOoxpNfAFFft9/wZcft0+BPhb8dv&#10;iJ+wb8RfGfiCPUPij9j1f4a6Ttlm0oX+n2t9JqYwrFba5mtFt38woFlTTdjyB0t45P3O/aF8J/AL&#10;9mfxV44/4Ko+MPDOoTa34F+B+p2HiaTSbK1nur/QNPeTVxbwm4AeKVHW62pFPBFO1yPtImNvaPbf&#10;xZ/8Ysf8Msf81A/4Xb/wsD/px/4RX/hFfsP/AIF/2l9t/wC2Hkf7ddh8Nv2n/wBm7wD8GtE8C+If&#10;+Cbvwv8AGviuw1C+fWPHPi3xb4vSTVLWQxNaxG00zWrOCGWE/aEaVBtlja3Hlo8Ustxn/Fn4r/CL&#10;W/hZ4m8AeIvA3/Cc/F27+MF7rt9+0h/wm2rTf8JBpDwPG9p/Z19DGz+fdk3/ANuuFS7PmeXJGuWA&#10;8foor7P/AOCHH/BP34Z/8FCf2uH+H3xHg1DxIvh/T01Wz+F+jre2kni1hKsZS81aKCSDQ9IhLI97&#10;euxujG6W9hBc3dxEqf12/B39nTwd8HfK+x339r/2R9ssvBH27w7o9p/wh2hXH2T/AIp7TP7Osrby&#10;dNj+w2u2OTzZW+zxeZLL5Uez0CivwR/4Kp/8HjmnaDqOpfBn/glJ4V0/Won0+NG+M3izTrhI45Jr&#10;eYSDT9KuI4n82B3tmW4u8xmSGaNrSWIpM+h/wQm/4JG/snf8Ff8A9nHxh/wUw/4Km6p/wvX4m/Ev&#10;4gXi3Ei/EC/tn8PQ2apCttcwaa9r9luXzvW2LPDHY/2b5CQKzI31f/wUw/4KO/sGf8G3v7I9j8AP&#10;2R/gl4PsPiFr+nibwH8MNFthFGzLElp/b+tyRsJ5ogLZEM0rm6vpIPLWT5J7i3/li+P3x++Mv7Uv&#10;xl8Q/tB/tB/ELUPFXjLxVqBvdd13U3BkuJMBVUKoCRRIipHHDGqxxRxpHGqIiqOPr+t3/g2F/wCC&#10;bHgT9hf/AIJx+GvjXu+1+Pfjz4f0vxZ4u1OHVJZrYWEkcs+kWcMbRxrF5NpebpflZjcXFwPNkiSA&#10;J+j9FFFfwB1+13/Bkf8AFvUdG/bQ+MnwJik1AWniT4Xwa9Osdzbi1Mmm6jDboZI2tmnaXGqybGju&#10;Io1UzCSGdnhe3/pOr+QL/g6O/wCU6/xz/wC5Z/8AUY0mvgCivo/wD8FPiZ8B/wBi/wCGn/BWH4Ja&#10;hqFjrfhn9o/UPDcutyS2U1rpGp6fp2jaxojx2kyF5ZXdtVdy4lg22cKsqFsTf0/f8F0v+Ch37MHw&#10;B/4Jh/tE6B4x8Vahc6rf6fqPwlh0vTNHmeQeKNZ8Ni8tbcu6pH5S2N9FeSTBygjV0UvOBA38eVaF&#10;zc+FW8K2VnZ6NqCa2moXL6hqEmpo9rPaskAt4o7cQh4pUdbpnlaZ1kWaFVjiMLNNn0UVoeE/Cfir&#10;x74q0zwL4F8M6hrWt61qENho2jaTZPc3V/dTOI4reGKMF5ZXdlRUUFmZgACTX9Vv/BrR/wAExfhZ&#10;+yD/AME+/CX7WXiD4YfZfi78ZPD/APauua/qN5BdzQaFPcNNplpZtFlba2mtFs7ySPJleaUCc/uI&#10;YoP0/oor+PL/AIOSf2L/AAr+xD/wVp8e+Bfhd8INP8E+BPFWn6b4o8DaNpM6G1Nrc2yx3ckMSu32&#10;WL+04NRRbciNY1jAijSHyq7D/gjp+3j+2T/wTJ/4J9/tV/tIfs8fs2eIL7T/ABT/AMIx4e0n4xrp&#10;KXmkeEddjuLkBbmCTCyZtNQndZv3kUF3/ZsVxDIl/GD8IfH74/fGX9qX4y+If2g/2g/iFqHirxl4&#10;q1A3uu67qbgyXEmAqqFUBIokRUjjhjVY4o40jjVERVHH19P/APBH/wD4JseO/wDgql+3F4b/AGZv&#10;DLfZvD9ts1v4j6smqRWs2m+G4LmCO8mtzJHLvuW8+OGFRFIPOnjaQLEssif12/sCfsT6d+wT8GtU&#10;+B/h74zeMPF+iS+MNQ1HwvZ+LNauL2PwpozlItO8P6ebmWaWOxsrOC3hVXlcvIJpfkEoij9wooor&#10;+AOv3e/4MdPEf2X4p/tE+Ef+E/8AD9t9u8P+G7z/AIRa5hzquoeRPqCfbbd/tC7ba3+0eXOvkSZe&#10;+tD5sO3ZP/Q9X8gX/B0d/wAp1/jn/wByz/6jGk18AUV9P+GvC37WPxE+Fnxb/wCCp/xp8F/8JV8O&#10;fHPiDXvC3xD1n/hYdh4d/trxZqUA1C2H2CCaKe++y6jPp2s/Y4bZ4H/s75gkcMjxfof+2N/wU8/Z&#10;41T9gz9ikfDm4+KF58Yv2IvGHhO5+MnwC1TQ9S0m1sY9DFtpt1d6rI1nLbQyrqNpZ2dtO0hkgXW5&#10;I3gEszxR/ijRRRX0f/wSm/Yh8K/8FGf2wrP9j7WPHGoaDrfirwf4ifwJcW1uhtZ9ftdIuryyiv52&#10;3Pa2O+AvNLFDcSssflJGhl8+H+v39g79iHwr+xJ8GrLwlfeONQ+IPxCv9Pt0+I3xk8V26P4i8a3U&#10;JlaKW/ujunnigEzwWsU0szW1sscIkfYXbA/4J1fsyfAL/gm1/wAE9PCfgXS/hbp/wg0rRPB8XiD4&#10;kW/iDxNa3kmn6m1nHNqd1qmrIscF3LEUZJLsCOAR26iJYoI4o0z/ANiL9v34E/8ABVTR/jl4A0v4&#10;IeIIfDHgH4gX/wAP9b034h+D7qCHxFbCziW58+2vLZI498sl3BJp8pe4ihSF7qK3N2kI+n6K/AH/&#10;AIPaP2Kf+SUf8FF9I1/+78OPEOl3N1/1/anp81vEsP8A2E1nd5v+fQJH/rWr84P2E/2l/wCzv+CP&#10;f7cf7HWr6t4gn/tnw/4I8ZeHrHz92lWP2PxdpVjqEmxpP3VzP9u0wbkjPmJZ4dx5USt8QUV/Sd/w&#10;ZX/sh/GX4Q/sv/FH9rjx1ZafbeFPjHqGk2/gZY78SXVzHo02q293cyRqCIYjcXLQoGYSM1tMxRUM&#10;Ty/tdRRRRX8Adfr9/wAGVP8AylN8ff8AZv8Aqv8A6fNDr+n6v5Mv+Dtn4KeKvhX/AMFpPGHjrxDq&#10;GnzWnxK8H+H/ABJoUdlK7SQWsVimkMk4ZFCy/aNKuHAQuvlvEdwYsifmhRX7/f8ABv8A/wDBsZ+1&#10;j+z/APtY+Hf23v8AgoFonh/wl/wrnxBJN4b+GV9DYa/NrcxsJ0i1B7i2uZLex+zXM1tPAw86YzWr&#10;Nst9kUsn5oeP/i14V+Cf/BQvx58Xf+CtXw48H/tl3fi3T7qX+0vA37QyR6deXRvEit9Ti1DQTKYY&#10;lt7SWKLTZY7dobeeDMEKpElfGFFFaHhPwn4q8e+KtM8C+BfDOoa1retahDYaNo2k2T3N1f3UziOK&#10;3hijBeWV3ZUVFBZmYAAk1/Z7/wAE4v8Agi1+wZ/wSy8VeN/HX7K/w/1CPW/G+oStPrPiTURf3Wk6&#10;YzrImjWUrIHisUdQ+HLzzMsZnmnMMPl8f/wV5/4Lufsnf8El/Dl74T8XS/8ACU/F2Xw/Ya34W+Fm&#10;2/sf7ZsLjUWs3m/tJLG4tbby1hvJdsh3N9m2gDzEJ/mB/a3/AG6vin/wVA1j4jftCfty/tbeIIvG&#10;Gj+TqPwp+G9r4fnufDb/AGm8tba902xP2vbovlWiRThjDL9rFjJ58/2go0/2h/wTX/4O2/2uP2Q/&#10;Cvwq/Zr+P/wl8H+M/hP4F0+20HUL/SdJltfFH9jQoYbcQyi6WzkltovJVVeBDOluEkmSSRrof1G1&#10;8wf8FXP+Crn7OP8AwSV/Zxl+Nfxruv7V8Qar51r4A8AWN2sd/wCJr9FUlEJDeRbRb42numVlhV1A&#10;WSWWCCX+ZH/gtJ/wXp+Pv/BY3UfDvhXxD8NNP+H3w98IahNf6F4P0rXbq9kubqa3gia41CZjHBdy&#10;xFLj7O6W0LQx3s0eX3s7cf8A8EZ/gX/w2R8bPiR/wT70bxT/AGF4n+PPwfvvD3grWbqx86wtdV03&#10;U9M8TxrfFXWSG2li0Ca3M0STPG1xG4hkAYV8gUV/b7/wTR+BfwJ/Y/8A2WNJ/YQ+Bfin+1/+FHeR&#10;4Y8Y3f2G6t/N124sbXWbu423DybftP8Aasd5sillii+1+SrDyiie/wBFFFFfwB1+v3/BlT/ylN8f&#10;f9m/6r/6fNDr+n6v5Iv+DsD4W+O/h/8A8FtfiP4s8XaF9k0/xz4f8O634WuPtUUn22wj0m2015tq&#10;MWjxd6feRbZArHydwGx0ZvgD4afC3x38YPEdz4T+HWhf2jqFp4f1bW7i3+1RQ7LDTNOuNSvpt0rK&#10;p8u0tLiXaDufy9qBnZVP1/8A8EDvH/8AwyJ/wUn+CX7c/wAa/BXiDTvhFafEC78G6n8RX03ydE0/&#10;VdT0e7tI47i/naO1i8lbyO6mVpd6W0ckoRtoB/Y//g5x/wCC537MHwj/AGX/ABj/AME8PgZ4p0/x&#10;/wDEjx/p93ofi0+G/FM0dr4LtVmaC6S9nsJ0dr4vFJD/AGaX27RIbxGgZba8/mRooor9/v8AgzW/&#10;4Jw/tHfDL4p+Pf8AgoF8YvAHiDwj4Y1j4fweG/Atvr+hNbf8JPDfz2mpSajbNK6yG2jitLQJKImh&#10;uPtzeXLm3kU/of8A8Fx/+C4/wa/4JC/BpNL0uLT/ABV8aPFWnu/gPwHLMTHBHlo/7V1Ly2DxWKOr&#10;BUBWS6kjaKIqEnnt/wCRL4s/FLx38cfin4m+NfxS13+1PE/jDxBe634j1P7LFB9rv7ud57iby4VS&#10;OPfLI7bUVVXOFAAAr6//AOCIX7Av7Av7cfxT8cf8PF/21PD/AMH/AAT4X8P2/wDZf2n4j6V4f1XV&#10;9VuZz5X2f+04JYbi2iht7nz9u10ea0xlXbHiH/BSj9kPUf2C/wBvP4q/sj3llqENp4L8YXNv4ebV&#10;r+3ubq50aUi40y5mktgIzLNYzWszBVQq0hVkjYFF/ot/4M2/DvgTRP8AgkfqWpeEfiL/AG3qGsfG&#10;DWbvxTpn9kS23/CP362mnwJY+Y5K3e60gs7vzo8KPt3kkb4XJ/nh/wCCqnx0+O37R/8AwUd+NHxY&#10;/aX8Lf2B42ufiBf6frfhn7da3X9g/YZPsEOl/aLVEhuvssNtFbfaFX995Hmkszljgf8ABQn4peBP&#10;jj+318cPjX8Ldd/tTwx4w+MHibW/Dmp/ZZYPtdhd6rcz283lzKkke+KRG2uqsucMAQRX0f8A8Gy/&#10;izwr4L/4LjfAjWPGPibT9JtJtQ1uwhutTvUgje6utA1K1tbcM5AMs1xNFDGg+Z5JURQWYA/CFfd/&#10;/Bth+yHqP7X3/BYH4V2L2WoNonw41A+P/Ed5pl/bwSWcelOktm5E4PmxPqbadBJHGrSGO4cjYFaW&#10;P+w2iiiiiv4A6/X7/gyp/wCUpvj7/s3/AFX/ANPmh1/T9X8wP/B6t/ylN8A/9m/6V/6fNcr80f2U&#10;/j9+0P8AscfEzT/2yP2Y/iFp/hnxX4L1D7FpeqyPptzdQyahZXsDtHp94JDcxG3W5R5hC8cLSQh2&#10;jeaDfz9z8fvjLdfAKy/Zal+IWoD4e2HjC58VQeFI3CWrazPawWj3sgUAzSi3to40MhYRK03lhPPm&#10;38fRRRXYfA34KeKvj18QrDwL4e1DT9JtJtQsIdd8W+IJXg0bwza3V/bWC6lql0qOLKxS4vLdJLhx&#10;tUyqOWZVP9bv7aP7eXwa/wCDer/glz8NfC/jrWtP+IHivwj4P0HwZ4G8KSaidGuvGcmnwWdpd3UY&#10;WO7NpFFbhrl2ZXjRjDAZN88W/wDki+P3x++Mv7Uvxl8Q/tB/tB/ELUPFXjLxVqBvdd13U3BkuJMB&#10;VUKoCRRIipHHDGqxxRxpHGqIiqP6bf8Aggr+wH+xt+2j/wAG6nwp+DH7S/7Pfh/xL4f8S+INd13W&#10;4fJezubnVbfxBqFtDf8A2q1aK4S5W2gitfOWQObdfILGImM/SHxH/wCDeL/gi58VPCvhjwd4n/4J&#10;/wDg+1tPCOnmy0qbw3dX2jXU8eyJN17dafcQz6lLiFD51280m4yNu3SyF/xB/wCDwn9l/wDZg/Z4&#10;/bz8A6/8B30/Q9b8WfC+yPijwDpOizW9rpdrp5/szS7yF932dIpbW1+xraW6RrAukB2Um5BP0f8A&#10;8GMf/N0X/ck/+5+ug/4PKf2EP2WPhz+yx4C/bF+Fvwe8P+E/G158YJ9K8R33hfw/Y2H/AAkf9qWN&#10;5fXF3qLwwLNeXKzachjkeTj7VdFgzSBl/nhr3/8A4JO/8pTf2af+zgPBv/p8s68w/aF+Cnir9mv4&#10;++OP2c/HWoafd634A8Yan4b1m60mV5LWa6sbqS1leFpER2iLxMVLIjFSCVU8D97v+DJf9jrwJbfC&#10;z4r/APBQLULz7V4nvfEDfD3SLfy5U/s2wggsdSvG3Cby5vtMtxYjDRBov7P+WQid1H7vUUUUUV/A&#10;HX6v/wDBm38RdH8Ef8FcNS8M6nBvn8YfB/WdI05v7Rs4NkyXen35Oy4njkuP3VjKPLtkmmGfMMYh&#10;jnmi/qdr+YH/AIPVv+UpvgH/ALN/0r/0+a5X5A0UUV2Hwr8M/GX4qQar8Gfhdc6heWk2n3virWPD&#10;8erCC1nj0PS9Qvpb2SOSRY5Jbax/tFkJzJtlmjiBabY/1/8AtKftV/sS2P7Eupfsbjx/qH7R+tz+&#10;D/DetfB/45eJPBd3ofiX4Z3sN3HBd+CLlbq9uPN0iHTEneKK1mksoru7kKRzF1uLb9X/APg0b+Af&#10;hX9nD9kf4m/tOeMviFqHge70Txh4j8N/Hzw9458PppcdhdaVFplzYvLc3F0TaxaZby6uZS8Vszya&#10;xOk6ldOt5X/GD/gtL/wUw1H/AIKuft5+IP2nrPRNQ0jwpa6fbaD8PtC1YW5utP0a2LsgmaBADLNc&#10;TXV0ys0pia6MKzSJEjV8oV/Sd/wZYfth+FfGn7I/xB/Yi8Q+PNQn8V+CPGEniTQtG1XVEeNNAvoo&#10;I2TT4mmMgihvobiW4CRrEkmqQtuZ7lsftdX8iX/Bzj/wUC8Vftvf8FRvGPgWKfULXwb8FdQu/A/h&#10;fRrtnRRdWlw0eqXzRefLF5s94kiCaMRtJa2tkJEDxmvb/wDgyp/5Sm+Pv+zf9V/9Pmh19wf8HRXi&#10;P/hrHWNb/wCCenibx/4f+H3hj4Rfs/3v7RF34v1eH7TN4g1W2vLjQdN8OQh7i3jtPtEt3IomJuHl&#10;muLaOOIFSJv5oa9//wCCTv8AylN/Zp/7OA8G/wDp8s69A/4L8fAv/hnf/gsl+0J4A/4Sn+2P7Q+I&#10;E3if7X9h+z+X/bcMWs/Z9u98+T9v8jfkeZ5W/am7Yv8AV9/wSx/Yp/4d2/8ABPv4XfsdXOv/ANqa&#10;h4P8Pt/b18l158Muq3dxLfX/ANncwws1sLu5nEO+NXEIjD5cMx9/orP8TeE/CvjTTo9H8Y+GdP1a&#10;0h1C0v4bXU7JJ40urW4jurW4CuCBLDcQxTRuPmSSJHUhlBGhRRX8Adfr9/wZU/8AKU3x9/2b/qv/&#10;AKfNDr+n6v5gf+D1b/lKb4B/7N/0r/0+a5X5A0UUV0H9p6x8H/in/bPwt+KXm6h4W8Qed4c8a+E7&#10;i8s981tPut9Qs5Jo4LqDLIk0TPHFMnylkjcFR9n/APBG39i/wqmo3P8AwVh/bd+EGn6/+yh8ENQv&#10;W8fC9nS6k1zXEt7dNN0aDTo38y5lkvtS0tyLkR2DRiVbibZvjb7v/wCDuL/gqt/wj/jvxJ/wSc/Z&#10;28N+H9N0/W/7J8RfH/X7fSNt/rGq+VazafYOzwqp8u0tNJne6RpXkVbW3EkSW00Uv4g+Dfhb47+I&#10;HhzxZ4s8I6F9r0/wN4fj1vxTcfaoo/sVhJqNnpqTbXYNJm71Czi2xhmHnbiNiOy8/XoH7Kv7S/xT&#10;/Y3/AGjvBf7UfwU1b7J4n8DeILfVdM3zzxw3Xlt+8tLjyJI5Htp4jJBNGrr5kM0iE4c1/aZ/wTX8&#10;M/tD+C/2DPhV4O/a0ufGE3xL0nwfbWXjabx5q2m3+pvqMQKSs91pskkFzESuYZmd7h4PKa5ZrkzE&#10;/wAuX/ByZ/wT0+Kf7C//AAU18beNfFmp/wBs+GPjX4g1bx34S1+30qe3hH23UJprrTHZwY2ubSWQ&#10;K4jkfMM1rMwiNx5Sfd//AAbtf8G7X/BRX9k//goroX7ZX7ZXgTT/AIc6J8OdPv30rSpNe0/VrrxH&#10;dX+n3en+VH/Z91KltFClw8zyysGLCGNI3EkkkHqH/B3t4A+FmmfsnD9uL4SeNf7R8T+PPEGkfBbx&#10;Rd2OpQXdguhaZf63rN1p6KqkR3I1vT7UTvu82NtKWBfKDXSTfzg0V/Qd/wAFWP2X/gF+2L/wdsfs&#10;9/Ae3fwe0V14P0bWPilYpotrqK6ldaU2raq2n6rbhl8yW60yysbY/aNzLaz27bJIljRv3uoooooo&#10;r+AOv2e/4Ml/hb471f8Ab6+K/wAa9P0LzPDHh/4Ptomr6n9qiH2e/wBQ1Wxns4fLLCR/Mi0y+bcq&#10;lV8jDFS6Bv6Xq/mB/wCD1b/lKb4B/wCzf9K/9PmuV+QNFFFft9/wSj/4Nwv2yf2LfHcX/BTr9vL4&#10;6/8ADPWn/AXxBD4rutE0iNNfv9a0LT4mutWE02k3pW2tprRZbUon2mWZZLlXtwmwT9B/wVW/4Kzf&#10;F3U/7N/4KlXXgj4gfCrULjw/Z2v/AATrTXvDOki5aG98geNPEWrWjTXanfaLb2Vp55MMlvqdtcW9&#10;s7+Zew/hDRRRX6f/APBEL/guz8E/2JPgT44/Yf8A+Ck/wf8AEHxi+Bmu/Z7/AMKeEP7H0zWrbRL9&#10;LozzwfYdSaON7aeUx3OPO2wXFr5iQl7qaVfr/wD4f6f8Gsv/AEhX/wDNcfBH/wAnV6B4/wD+D3n9&#10;ljTvhZomr/C39h/4gaz42n+zf8JH4e1/xFY6bpVjugZrj7NqEIuprrZMERN9nB5iM0jeUyiJvxg/&#10;4K8/GD9o79qr9sm9/bl/aQ+Av/CuJ/jp4fsPFvgvw95rPu8NojaVp1xmQiR/Mi0wnzXSIXGPtEUS&#10;QzQivmCiv67f+CDHhPwr+2L8EPA//BbP4z+GdPb4/wDxK+F83gfxn4h0SySwtdStdK169tvt0ttC&#10;FSS+uksrATzPuVVsYI7dLaJWib9D6KKK8v8AgF8JNR+HHxW+N/jG+j1AReP/AIoWmvWZvba3jjaO&#10;PwroGlkwNFcyvJFv01wWmS3kEglUQtEsVxP6hRX8Adftd/wZH+LPiZZ/tofGTwLpXibT4vBuo/C+&#10;C/17RpL2yW6utTttRhjsLiOJz9reKKG61JHeEGBGuYRMQ8ltn+k6v5gf+D1b/lKb4B/7N/0r/wBP&#10;muV+QNFFFf0vf8EuNT/4J9/Dn/g3U8DftG/8FNfil9k8H/Er4wan4w+Lcniy4uNZ/wCFi+JI/EF3&#10;DaxXsEkdzdXuW0zT7uWC1Cmb+y2e48y3e+Sb8IP+CnX/AAUL+Kf/AAVB/bJ8Uftc/FLTP7I/tfyb&#10;Pw54Wh1We7tvD+lW6bLeyheY/wC/NKyLEklxcXEyxReaUHgFFFFfX/8AwWb/AOCm/wALP+Csf7R2&#10;lftR+E/2R/8AhVPiceH00rxb9n8XwapDr3kMfst2+zTrSQXKRMYHkkebfDDaooiEH7zxD4KfsRft&#10;oftKeFbjx1+zn+yJ8UPH+iWmoPYXWs+CvAGo6raw3SpHI1u8trC6LKElicoTuCyIcYYZ/T7Xv2Kf&#10;+Cufx0/aH+H2g/8ABe/9nLxhd/s7/s3/AAv8ReNtStPAGh+GdL07TvDtjprSHSLS70QQ2hluJtLs&#10;LUWKTJcx25Mkf2aPNwn5I/FL4sfFP44+O774pfGv4l+IPGHifVPK/tPxH4p1mfUL+78uJIY/NuJ3&#10;eSTZFHHGu5jtVFUYAArn6K/r9/4Ncf8AlBR8DP8AuZv/AFJ9Wr7/AKKK8/8A2Tvjp/w1B+yx8NP2&#10;l/8AhFv7D/4WJ8P9G8T/ANifbvtP9n/b7GG6+z+dsj83y/N2b9ibtudq5wOw8M+JtO8WadJqml22&#10;oRRRahd2TLqek3FlIZLa4kt5GEdxGjtEXiYxzAGOaMpLEzxSI7aFFfwB1+v3/BlT/wApTfH3/Zv+&#10;q/8Ap80Ov6fq/mx/4O9vht8GvHv/AAVf+DHwZ8HeCfB/gLxl428H6dL40+LXiDXDY6dfx3upyabZ&#10;SapiMpBFYJYytJenfI1vMsbDZaRCvxRooor0D4iftR/Hb4r/AAJ+HX7NHj/xz9v8E/Cb+1/+Ff6J&#10;/ZlrF/ZX9qXS3V9++jiWafzZkV/3zybMYTauRXn9FFFdB8LfhP8AFP44+O7H4W/BT4aeIPGHifVP&#10;N/szw54W0afUL+78uJ5pPKt4EeSTZFHJI21TtVGY4AJr0D/gn54w+Fnw7/bi+E3xF+Nfxi8QfD7w&#10;x4c+IGl6tqfjbwt4eg1W/wBF+zXKTx3UVtOHjk2Sxxli0VxsXc4troqLaX+4zwn4s8K+PfCumeOv&#10;AvibT9a0TWtPhv8ARtZ0m9S5tb+1mQSRXEMsZKSxOjK6upKsrAgkGvwx/wCC5Hwg8Cfsyfssf8FG&#10;PHPh74DfECw1D41/GD4Z2P2rSfActv4ZhsLex0zVP7b+1+RHC/n6odbtrqaOWdvts1kkscT3PmS/&#10;zw0UV/X7/wAGuP8Aygo+Bn/czf8AqT6tX3/RRXwh+zP+0d8ff2WPjL8Hv+CJnh74F+D/ABN4r8A/&#10;sYaR4p13xte/Ea607TpLrTx/Ya2UES6TPI8Ul9Bbk3D7GS3nlk8l3hWCb6f+Jv7Ifwa+L37UHwt/&#10;a48dWWoXPiv4Oaf4ht/Ayx35jtbaTWYbW3u7mSNQDNKLe2aFAzGNVuZmKM4ieLzD9pf9trwJ+wb8&#10;Cbu5/wCCkP7ZXw/8CT6n4fki0Tx54N06Wy1W/v3upYJpNN8OXQ1WR/sUVxpb+YJL9XeWZ54IIYwJ&#10;PzA+KX/B8X8LNI8d32n/AAU/4J2+IPEHhiPyv7M1fxT8R4NHv7jMSGTzbOCxvY4dspkVdtxJuVVc&#10;7CxRfyA/4KCf8Ec/+Cgn/BMbR/D/AIs/a2+Cf9leH/E3kQ6Z4k0jVbfUbBb97OO5k0+aWB28i5i3&#10;yxFZAqzNaXLW73EURlPuH/Bqx4s8VeHP+C43wi0fw94m1CwtNf0/xJYa7a2V68Ueo2q6Bf3S286q&#10;QJohcW1vMEfKiSCJ8bkUj+u2vxR/4OsfE37XGv8Axa+DnwN+JVt4w8N/sR6pqGjXvx1+IHgfSZZ2&#10;t5DraW9yuozQx3Biit7eSzntIZIBHPdTEhbqW3jS3/mxooooooooroPhb8WPin8DvHdj8Uvgp8S/&#10;EHg/xPpfm/2Z4j8LazPp9/aeZE8MnlXEDpJHvikkjbaw3K7KcgkVz9f1u/8ABqZ8C/in8E/+CNvg&#10;q/8Ail4p8QXP/CceINV8T+HNA1+xnt/+Ee0qeYQ29vbLM7bra4+zvqaOixo/9qM6q24yyfof4s8J&#10;+FfHvhXU/Avjrwzp+taJrWnzWGs6Nq1klza39rMhjlt5opAUlidGZGRgVZWIIINfCH7a3/Bsv/wS&#10;P/bR/s/UP+FCf8Km1ew8qP8Atf4KJaaD9ptk88+RLZ/Z5bF9zz7mn+zi4PkxJ53lpsP80P8AwVJ/&#10;4JM/tHf8Ej/in4b+En7SHjf4f63qHinw+2r6dJ4F8TNeeVCs7wkTwXEMF1BlkO2R4RDL86xSSPDO&#10;kXzBX9tv/BHjwn4V8F/8EoP2bdH8HeGdP0m0m+B/hi/mtdMskgje6utMt7q6uCqAAyzXE0s0jn5n&#10;kld2JZiTz/7VH/BLuf47fGX4N/Gr4Wfte/FDwFd/Cz44P8QtU0aTxfqms6d4jW4Ecd7pxiur3NjE&#10;9vHJawpAwtba3v8AUIltGW7fH5wftufBr/g4P/4Ja/se/EH/AIKlfEr/AIK+af4z8dnT9O0fxh4H&#10;TQJZtA0C1n1extYdQ0S3lVNPa+Iis4pPM0uFRFfagwdpgksvoH7aH/BQL4+/tvf8Gifi/wDbd8dT&#10;6f4V8ZeNtPSw1mPwG11Y2otf+E3j0iW3QSTyy+VPZo0UyNIyyLNKpGx9lfpd8RP2kP2cfgr+2T8O&#10;vgD4u0f7D8Rvjp4f1eHwtrdtoiv/AGnD4eRbx9PuLlAZE8uLU7y4gWQeSMXYDpJKiTch/wAFU/8A&#10;gph8Gv8AglD+yPqX7Uvxf0TUNalfUI9H8IeGdMBSTXNZmimlgtDPsZLWLZBNJJO4ISOF9iSymOGT&#10;+PL9un9un9o7/gov+0drP7UH7UHjP+1fEGq4hsrK1Vo7DRbBGYw6fYwlm8i2i3thcszs8ksjySyy&#10;SP4/X7vf8GuP/Bb34p/8JH8DP+CLv/Cj/D/9kf8ACQeJpv8AhPf7Rn+0/wBlf2dq2tfZfsuNv2n+&#10;0P8Al58zZ9n/AHX2fzP9IrwD4W+HP+HXn/B3TY+CrbwB4fn0+X9oCXTdB0DwtN9hsNL0rxdA8Ngk&#10;Si3Cx/Y7TW4Ga3SMJutmhRwhWWv6na/nh/4Pi/il4E1f4p/s7fBTT9d8zxP4f8P+JNb1fTPsso+z&#10;2GoT6fBZzeYVEb+ZLpl8u1WLL5GWCh0LfhDRRRRXqHwi/ZW8VfGX9nj4t/tGeHviL4PsrT4Oafo1&#10;/rvhjVdXePWdVtdR1KPTVuNPtliYTxQXE1uLh3eNYxcwjLNIqny+iiivcP2Nv2T/AIy/8FRv22tH&#10;/Zr+FmreD9F8ZfEbUNVvba51OzGk6NbyQ2l1qMyiHTrVktYtkEixwwQCNCURVRB8v9nn7F/7Ifwa&#10;/YL/AGX/AAh+yP8AACy1CHwp4L097fT21a/NzdXMks0lxcXM0hABlmuJppmCKkatIVjSNAqL6hRX&#10;l/7aH7Ifwa/b0/Zf8X/sj/H+y1Cbwp4009LfUG0m/NtdW0kU0dxb3MMgBAlhuIYZlDq8bNGFkSRC&#10;yN/Fn+35+x147/4J/wD7ZPxC/Y8+It59r1DwN4ge0t9T8uKP+07CRFnsb7y4pplh+0WktvP5JkZo&#10;vO8tzvRgP7nKK8v1/wDYv/Zg8WfswaH+xd4t+EGn6v8AC3w9p+h2Gm+DNWnmurU2ujzWs2n283mu&#10;z3UUb2dtuSZnWZUKTCRXdW9Qr4w/4KoeK/g18dPjL8Df+CQv7Qfwh1DxB4N/af1DWrjXdX0zxUdO&#10;k06PwqLHX1tiiwO88V28KW8hjlgkjjZ2jcOVZPwB/wCDrD9vLTv2x/8AgqNq/wAM/AutahN4U+CW&#10;nt4Mt4ZNRuDazazFcSPq11HazRxi2lFwy2LsocTLpcMgkdDGE/NCiv1+/wCDKn/lKb4+/wCzf9V/&#10;9Pmh16h8cPE3wa8J/wDB73Zap8drbT5dEl8YeHrKxXU9JN7GNZufBVlb6QwjEb7ZRqctkY5sAQyB&#10;JSyCMuv9F1fgD/wfOf8ANrv/AHO3/uAr8AaKKKKKKK6Dxl8LfHfw/wDDnhPxZ4u0L7Jp/jnw/Jrf&#10;ha4+1RSfbbCPUb3TXm2oxaPF3p95FtkCsfJ3AbHRm9A/4Yp+Kf8AwwL/AMPF/wC3/D//AAhP/C4P&#10;+Fcf2X9qn/tX+1f7K/tPzvK8nyfs3k/Lv87fv48vb81fR/wn+Nf7T/8AwbQ/8FgfGOgaLp+n+Jbv&#10;wVqE/hvxPpepxQwx+LvC909veQOHie4Ony3FutjeRlXd7eTYkqyqs0En9Vv7Af7YvgT/AIKAfsbf&#10;D39sP4dWf2TT/HPh9Lu40zzJZP7Mv43eC+sfMlhhab7PdxXEHnCNVl8nzEGx1J9goor8If8Ag6B/&#10;YW/Zx+IH7fX7Avwk0/wZ/wAItp/xF8QL8MdXk8Jstp9i8N2+q6NDZ2tnAVa1tvs66tfeUVhwPMVW&#10;DpGiL+71FFef6fqfjvxf+0ddXPhn4peH28E+EPD8+keJPDGnXEV3fz+JLprG8iN5+7Dad9k08RvH&#10;GJHN2uul5I4Vtbd7j5Q8Wf8ABRv4Z+Bv+Cbep/F3xX8TfB/xP+P/AME9Qm+HUDP4MvZV1n432+jm&#10;xfTNKtFtLa4upbm6vJog1hHGGtbq4w0cSzFP5kf+CLPwL+Fn7SP/AAVX+BPwf+Nfinw/pfhjUPiB&#10;aXOpp4psYLmw1b7IGvI9IlhndI5ft8sEdgqMW3NeKBHKSIn+YKK+/wD/AINcf+U6/wADP+5m/wDU&#10;Y1avv/8A4L6f8rTX7Ff/AHTj/wBTfUa/f6v5wf8Ag95+Bf8Awj/7U/wP/aX/AOEp87/hLfh/qPhj&#10;+xPsO37J/ZF8Lr7R528+Z5v9t7Nmxdn2bO5/Mwn4g0UUUUUUV6B4H+Fv7R37YHjvxl4m8J6F4g8d&#10;eINP8P61458fa3dXTXE0VhaRSXmo6rfXM7fUmSR90s0sca75ZkR/b/8Agnp4L+IX7Xk+vfCW+/ag&#10;+KGl+Ivgz8L9X8X/ALMvhfwjPf6rdf8ACXR6pp1yNO0jTrbdPHLcj7TPJJZCN4Gt/t0pMNpMD0Hx&#10;3/4IEf8ABS79mL9gy6/4KE/H/wCEWn+FPClhqGnx6h4a1bW401+zsr0QJb6hNZjIhiNxcw2zW7yC&#10;9ilY+ZbIitIv6v8A/Bj78NtR0v4BfH34vy+CdQgtNd8YaLo8HiOTXLeS1vpLG1uZ3tI7NYxPBLAN&#10;RjkeeSRo51vIUjRGtpmk/c6iivH/ANvz9jrwJ/wUA/Y2+IX7HnxFvPsmn+OfD72lvqflyyf2Zfxu&#10;s9jfeXFNC032e7it5/JMirL5PludjsD8Qfs0f8Hcv/BI/wDaI+Kdp8LfEWo/ED4X/wBoeXHY+I/i&#10;Z4etLfSpLmSeKFIJLixvLr7NnzTIZ7hYreNIpGkmTChv0v8ACfizwr498K6Z468C+JtP1rRNa0+G&#10;/wBG1nSb1Lm1v7WZBJFcQyxkpLE6Mrq6kqysCCQa0K8P/bc+MXir9iX9l/4g/tOfs6fse6h8VfGQ&#10;1DTr+68A+CrV4dT8U3Us1jpjXDva2txLLLDZpES5ikYQWKJlUQFPwx/4OYPix8dv2Yf+CZX7FH/B&#10;NjVfiX/wj2oJ8H7H/hc/w307WbWWaS50vT9HtrH7Ybd3aS2S7j1Ly8Obeaa0Mg8x7WNo/wAYfDvx&#10;Y+KfhDwJ4j+FvhP4l+INL8MeMPsf/CW+HNO1meCw1v7JKZrX7Zbo4jufJlYyR+YreWxLLgnNc/RX&#10;6P8A/Bp/8LfHfxA/4La/DjxZ4R0L7Xp/gbw/4i1vxTcfaoo/sVhJpNzpqTbXYNJm71Czi2xhmHnb&#10;iNiOy/r9/wAHFPwt8d6v+31/wTg+Nen6F5nhjw/+0/YaJq+p/aoh9nv9Q1XQ57OHyywkfzItMvm3&#10;KpVfIwxUugb9X6/mh/4PaPil471f9vr4UfBTUNd8zwx4f+D663pGmfZYh9nv9Q1W+gvJvMCiR/Mi&#10;0yxXazFV8jKhS7lvxhooooooor6v8Daf+0P+x7p3xG+DP7KmlfFAfGi08H+PPB37Wmi2vgrTdV0b&#10;Q/CMdxZ21xBBcQG8fyke3na71I/Z0jMlvHC2Faef0D44aR8Gv2fP22rL/gr1/wAE5f2cdQb9kr4c&#10;ftH+HtH8EDU/Epgk1TWdKtLLVLi0C3s9xqEMV0ba4uI55omCR3CKyJIpt1/a7/g01/4KCftHftY/&#10;sbX/AOzl+0P8PvssHwb8P6Da/D3xj9ha0/4SHw3O+pWFqnl+Wsc32SXRrm0+1REiXytki+dBNLN7&#10;B+xN/wAFCPB3xg/4LV/Hz9kZvgP8QPhz4mt/g/4W13xD4W8Uro5hTVbOadLu/lfStRu4Jbm407Wf&#10;DUKzKzu8OmLDKyC0gQ/f9FFFfyRft3/8Gt//AAU//Yu/4TDx/wCHfCnh/wCJHwy8IeH9Q8Q33xA0&#10;DxHZWP2bSrX7RI7XNjfTxXCXK20AneG3Fyg81UjmmYMB+cFf0ff8Gp//AAUe/wCCgn7V/gT46Wvx&#10;r8f+IPjNc+FPEHw4tNDsPEeu28E2mWF7LPpmp3wupU3S+Rp9jHevCzFrma1mYH7TezTSfof+3Ifi&#10;F8Jf2oPhx+3h8Vv2rNP+Fn7OHwI8H+JNS+JVo3ia/wB3jHUdRhisrOzutNiiWCSK2OJ7eTzLm4lu&#10;plt4bVXdZW/ki/4KK/t5fGX/AIKR/tceLP2q/jNrWoPLrWoSp4a0K91EXMfhvRllkaz0qBkjiTyo&#10;EfBdY0MsjSzuDLNIzeH0UV9f/wDBBT9pf4p/sv8A/BXD4GeIvhbq3k/8Jb8QNM8G+I7GaedbbUNK&#10;1e7isbiOZIZI/N8vzUuYlcsi3FtbyMj+WFP9P3/BXf8AZc+O37UH/DMH/Ci/A39uf8K7/a/8FeNv&#10;GP8AxM7W2/s/QrD7Z9ru/wDSJY/N8vzY/wB1Fvlbd8qNg4+v6/li/wCDyT4peBPiB/wVw03wn4R1&#10;37XqHgb4P6Nonim3+yyx/Yr+S71DUkh3OoWTNpqFnLujLKPO2k70dV/KCiiiiiitDwnc+FbPxVpl&#10;5460bUNR0SLUIX1nT9J1NLK6urUODLFDcSQzpBKyblWVoZVRiGMbgbTofCfw74E8X/FPw14T+KXx&#10;F/4Q/wAMap4gsrTxH4t/siXUP7EsJJ0S4vvssJElz5MTPL5KENJs2qQSK/pO/Zu/4L9fsS/sK+Kv&#10;hr+y9b/tg+D/AIg/stJ8L4bfwD8WNUju4vGPh2TS3msX0PVdH0ywknuZSFsWtrm4stIja0EjeZfz&#10;RmSb9Pvg5+2H8AvjL8PfhJ46sfHmn6Bd/G/wfB4k+HPhLxPqlra6zqtq9hDfypFaiZjPLBbzI8wh&#10;Mixg5LbcMfUKKKKK/mB/4PJf2Kf+FHf8FBPD37Yula/9o0/46eHz9tsbi63zWmq6Lb2VjNsQQosd&#10;s9pJppTMkrtMLonYnlrXsH/Bwh/wTY8d/wDBUP8A4Lh6x8FP2Gm+H8vj3wt+zBaeLPHWmTapFZ3O&#10;qX9tqU8EdnNJFGyjUpLS70lYvtjRL9n+zlpY4hGa5/8AZ+/aQ/Yd/wCDYf8A4KCftRf8E/fj9o/i&#10;D43fDL4ieH9CDHSdEtrm/wBOhNvdSpourWV+La0vfMstWJlnglaF1WL90rTzQWn5of8ABTD/AIKY&#10;fGX/AIKW/GWx8Y+MdE0/wh4E8IaeNH+FHwo8NgR6N4L0ZAiR2ltGiIjSlIohLOEQyGKNVSKGKCCH&#10;5wooor7/AP8Ag1x/5Tr/AAM/7mb/ANRjVq/r9or+QL/g6O/5Tr/HP/uWf/UY0mvgCiiiiiivo/8A&#10;4Jn/APBS34hf8EtfjLfftB/Bn9n/AOF/i/xlLp5stF134jaPf3smgRuHW4axW2vbdIpZkfy3mZXk&#10;EYaNGRJZ1l+cKK/Q/wD4NevFniq8/wCC13wA8C3nibUJdE07UPGF/p+jSXrta2t1c+FL6O4uI4id&#10;iSypa2qO6gM620IYkRrj+u2iiiivwB/4PnP+bXf+52/9wFeX/wDBpP8AHL4hftKf8Fsvi/8AHL4p&#10;6/qGo634j+B+rXFzNqeu3+pyQxjWtBSG2F1qNxcXcsUMKRwRmeeWQRxIGdiMn9P/APgmT/wSs/ZH&#10;+Ff7SP7Q3jH4m+HNQ+NXxC8G/HDRbLQ/i58dZ4vE3iiCO28IeHNTtGS8uIgIJYLjUZwk0CRSbI7d&#10;WZ/s8RT+YL/gpt4T8K+Av+Ckn7QfgXwL4Z0/RdE0X44eLLDRtG0myS2tbC1h1i6jit4YowEiiRFV&#10;FRQFVVAAAFeH0UUV/9lQSwMEFAAGAAgAAAAhAF1dxmDhAAAACQEAAA8AAABkcnMvZG93bnJldi54&#10;bWxMj0FrwkAUhO+F/oflFXqrm000aMxGRNqepFAtlN7W7DMJZt+G7JrEf9/tqR6HGWa+yTeTadmA&#10;vWssSRCzCBhSaXVDlYSv49vLEpjzirRqLaGEGzrYFI8Pucq0HekTh4OvWCghlykJtfddxrkrazTK&#10;zWyHFLyz7Y3yQfYV170aQ7lpeRxFKTeqobBQqw53NZaXw9VIeB/VuE3E67C/nHe3n+Pi43svUMrn&#10;p2m7BuZx8v9h+MMP6FAEppO9knaslbBYzUNSwlzEwIKfJokAdpKwjNIYeJHz+wfFLwAAAP//AwBQ&#10;SwMEFAAGAAgAAAAhACWt9NTmAAAAOQQAABkAAABkcnMvX3JlbHMvZTJvRG9jLnhtbC5yZWxzvNPP&#10;agMhEAbwe6HvIHPvurtJNqHEzSUUci3pA4jOujbrH9SW5u0rlEIDwd48OsN83+/i/vBlFvKJIWpn&#10;GXRNCwStcFJbxeDt/PK0AxITt5IvziKDK0Y4jI8P+1dceMpHcdY+kpxiI4M5Jf9MaRQzGh4b59Hm&#10;zeSC4Sk/g6KeiwtXSPu2HWj4mwHjTSY5SQbhJFdAzlefm//PdtOkBR6d+DBo050Kqk3uzoE8KEwM&#10;DErNf4ar5t0roPcN2zqGbcnQ1zH0JUNXx9CVDEMdw1AybOoYNiXDuo5h/WugNx9+/AYAAP//AwBQ&#10;SwECLQAUAAYACAAAACEA2vY9+w0BAAAUAgAAEwAAAAAAAAAAAAAAAAAAAAAAW0NvbnRlbnRfVHlw&#10;ZXNdLnhtbFBLAQItABQABgAIAAAAIQA4/SH/1gAAAJQBAAALAAAAAAAAAAAAAAAAAD4BAABfcmVs&#10;cy8ucmVsc1BLAQItABQABgAIAAAAIQCDzYG+0QQAAMYiAAAOAAAAAAAAAAAAAAAAAD0CAABkcnMv&#10;ZTJvRG9jLnhtbFBLAQItAAoAAAAAAAAAIQA+n5QG7lUAAO5VAAAUAAAAAAAAAAAAAAAAADoHAABk&#10;cnMvbWVkaWEvaW1hZ2UxLmpwZ1BLAQItAAoAAAAAAAAAIQD7KRJSgmUAAIJlAAAUAAAAAAAAAAAA&#10;AAAAAFpdAABkcnMvbWVkaWEvaW1hZ2UyLmpwZ1BLAQItAAoAAAAAAAAAIQAVKBWCLlQAAC5UAAAU&#10;AAAAAAAAAAAAAAAAAA7DAABkcnMvbWVkaWEvaW1hZ2UzLmpwZ1BLAQItAAoAAAAAAAAAIQAfDO60&#10;fGsAAHxrAAAUAAAAAAAAAAAAAAAAAG4XAQBkcnMvbWVkaWEvaW1hZ2U0LmpwZ1BLAQItAAoAAAAA&#10;AAAAIQAQN0/eEVAAABFQAAAUAAAAAAAAAAAAAAAAAByDAQBkcnMvbWVkaWEvaW1hZ2U1LmpwZ1BL&#10;AQItAAoAAAAAAAAAIQBH41Tka2YAAGtmAAAUAAAAAAAAAAAAAAAAAF/TAQBkcnMvbWVkaWEvaW1h&#10;Z2U2LmpwZ1BLAQItAAoAAAAAAAAAIQAb+R1eRFYAAERWAAAUAAAAAAAAAAAAAAAAAPw5AgBkcnMv&#10;bWVkaWEvaW1hZ2U3LmpwZ1BLAQItABQABgAIAAAAIQBdXcZg4QAAAAkBAAAPAAAAAAAAAAAAAAAA&#10;AHKQAgBkcnMvZG93bnJldi54bWxQSwECLQAUAAYACAAAACEAJa301OYAAAA5BAAAGQAAAAAAAAAA&#10;AAAAAACAkQIAZHJzL19yZWxzL2Uyb0RvYy54bWwucmVsc1BLBQYAAAAADAAMAAgDAACdkgI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2" o:spid="_x0000_s1027" type="#_x0000_t75" style="position:absolute;left:20955;width:20955;height:20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1wrTwwAAANoAAAAPAAAAZHJzL2Rvd25yZXYueG1sRI9Ba8JA&#10;FITvBf/D8oTe6sYcak1dRYXS4q0asb29Zp/ZkOzbkN2a+O/dQsHjMDPfMIvVYBtxoc5XjhVMJwkI&#10;4sLpiksF+eHt6QWED8gaG8ek4EoeVsvRwwIz7Xr+pMs+lCJC2GeowITQZlL6wpBFP3EtcfTOrrMY&#10;ouxKqTvsI9w2Mk2SZ2mx4rhgsKWtoaLe/1oFPDuazdeOQ12v0/ef/lR/H+a5Uo/jYf0KItAQ7uH/&#10;9odWkMLflXgD5PIGAAD//wMAUEsBAi0AFAAGAAgAAAAhANvh9svuAAAAhQEAABMAAAAAAAAAAAAA&#10;AAAAAAAAAFtDb250ZW50X1R5cGVzXS54bWxQSwECLQAUAAYACAAAACEAWvQsW78AAAAVAQAACwAA&#10;AAAAAAAAAAAAAAAfAQAAX3JlbHMvLnJlbHNQSwECLQAUAAYACAAAACEAJdcK08MAAADaAAAADwAA&#10;AAAAAAAAAAAAAAAHAgAAZHJzL2Rvd25yZXYueG1sUEsFBgAAAAADAAMAtwAAAPcCAAAAAA==&#10;">
                  <v:imagedata r:id="rId20" o:title=""/>
                </v:shape>
                <v:shape id="그림 3" o:spid="_x0000_s1028" type="#_x0000_t75" style="position:absolute;top:20955;width:20955;height:20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vvdwgAAANoAAAAPAAAAZHJzL2Rvd25yZXYueG1sRI9Li8JA&#10;EITvC/6HoQVv68QnknUSVPBx2YO6hz02md4kmukJmTHGf+8Iwh6LqvqKWqadqURLjSstKxgNIxDE&#10;mdUl5wp+ztvPBQjnkTVWlknBgxykSe9jibG2dz5Se/K5CBB2MSoovK9jKV1WkEE3tDVx8P5sY9AH&#10;2eRSN3gPcFPJcRTNpcGSw0KBNW0Kyq6nm1HAbbXYR+vbbpp9z3CUzw6XGn+VGvS71RcIT53/D7/b&#10;B61gAq8r4QbI5AkAAP//AwBQSwECLQAUAAYACAAAACEA2+H2y+4AAACFAQAAEwAAAAAAAAAAAAAA&#10;AAAAAAAAW0NvbnRlbnRfVHlwZXNdLnhtbFBLAQItABQABgAIAAAAIQBa9CxbvwAAABUBAAALAAAA&#10;AAAAAAAAAAAAAB8BAABfcmVscy8ucmVsc1BLAQItABQABgAIAAAAIQCSAvvdwgAAANoAAAAPAAAA&#10;AAAAAAAAAAAAAAcCAABkcnMvZG93bnJldi54bWxQSwUGAAAAAAMAAwC3AAAA9gIAAAAA&#10;">
                  <v:imagedata r:id="rId21" o:title=""/>
                </v:shape>
                <v:shape id="그림 4" o:spid="_x0000_s1029" type="#_x0000_t75" style="position:absolute;left:20955;top:20955;width:20955;height:20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/zAwwAAANoAAAAPAAAAZHJzL2Rvd25yZXYueG1sRI/NasMw&#10;EITvhbyD2EJvtdwSgu1GCUlpwJcc4uQBttb6B1srY6m226evCoUch5n5htnuF9OLiUbXWlbwEsUg&#10;iEurW64V3K6n5wSE88gae8uk4Jsc7Herhy1m2s58oanwtQgQdhkqaLwfMild2ZBBF9mBOHiVHQ36&#10;IMda6hHnADe9fI3jjTTYclhocKD3hsqu+DIKzGHIj52eqySeCttRev75/EiVenpcDm8gPC3+Hv5v&#10;51rBGv6uhBsgd78AAAD//wMAUEsBAi0AFAAGAAgAAAAhANvh9svuAAAAhQEAABMAAAAAAAAAAAAA&#10;AAAAAAAAAFtDb250ZW50X1R5cGVzXS54bWxQSwECLQAUAAYACAAAACEAWvQsW78AAAAVAQAACwAA&#10;AAAAAAAAAAAAAAAfAQAAX3JlbHMvLnJlbHNQSwECLQAUAAYACAAAACEAhcv8wMMAAADaAAAADwAA&#10;AAAAAAAAAAAAAAAHAgAAZHJzL2Rvd25yZXYueG1sUEsFBgAAAAADAAMAtwAAAPcCAAAAAA==&#10;">
                  <v:imagedata r:id="rId22" o:title=""/>
                </v:shape>
                <v:shape id="그림 5" o:spid="_x0000_s1030" type="#_x0000_t75" style="position:absolute;left:41910;top:20955;width:20955;height:20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h1lbwwAAANoAAAAPAAAAZHJzL2Rvd25yZXYueG1sRI/NasMw&#10;EITvhbyD2EJvtdxCgu1GCUlpwJcc4uQBttb6B1srY6m226evCoUch5n5htnuF9OLiUbXWlbwEsUg&#10;iEurW64V3K6n5wSE88gae8uk4Jsc7Herhy1m2s58oanwtQgQdhkqaLwfMild2ZBBF9mBOHiVHQ36&#10;IMda6hHnADe9fI3jjTTYclhocKD3hsqu+DIKzGHIj52eqySeCttRev75/EiVenpcDm8gPC3+Hv5v&#10;51rBGv6uhBsgd78AAAD//wMAUEsBAi0AFAAGAAgAAAAhANvh9svuAAAAhQEAABMAAAAAAAAAAAAA&#10;AAAAAAAAAFtDb250ZW50X1R5cGVzXS54bWxQSwECLQAUAAYACAAAACEAWvQsW78AAAAVAQAACwAA&#10;AAAAAAAAAAAAAAAfAQAAX3JlbHMvLnJlbHNQSwECLQAUAAYACAAAACEA6odZW8MAAADaAAAADwAA&#10;AAAAAAAAAAAAAAAHAgAAZHJzL2Rvd25yZXYueG1sUEsFBgAAAAADAAMAtwAAAPcCAAAAAA==&#10;">
                  <v:imagedata r:id="rId22" o:title=""/>
                </v:shape>
                <v:shape id="그림 6" o:spid="_x0000_s1031" type="#_x0000_t75" style="position:absolute;top:41910;width:20955;height:20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kCqwwAAANoAAAAPAAAAZHJzL2Rvd25yZXYueG1sRI/RisIw&#10;FETfhf2HcBf2RdZUH4pUo0hhXREFrX7Apbm2xeamNNna9euNIPg4zMwZZr7sTS06al1lWcF4FIEg&#10;zq2uuFBwPv18T0E4j6yxtkwK/snBcvExmGOi7Y2P1GW+EAHCLkEFpfdNIqXLSzLoRrYhDt7FtgZ9&#10;kG0hdYu3ADe1nERRLA1WHBZKbCgtKb9mf0ZBlvptF93Xw2PcX9Pdbr/6HV4OSn199qsZCE+9f4df&#10;7Y1WEMPzSrgBcvEAAAD//wMAUEsBAi0AFAAGAAgAAAAhANvh9svuAAAAhQEAABMAAAAAAAAAAAAA&#10;AAAAAAAAAFtDb250ZW50X1R5cGVzXS54bWxQSwECLQAUAAYACAAAACEAWvQsW78AAAAVAQAACwAA&#10;AAAAAAAAAAAAAAAfAQAAX3JlbHMvLnJlbHNQSwECLQAUAAYACAAAACEAigZAqsMAAADaAAAADwAA&#10;AAAAAAAAAAAAAAAHAgAAZHJzL2Rvd25yZXYueG1sUEsFBgAAAAADAAMAtwAAAPcCAAAAAA==&#10;">
                  <v:imagedata r:id="rId23" o:title=""/>
                </v:shape>
                <v:shape id="그림 7" o:spid="_x0000_s1032" type="#_x0000_t75" style="position:absolute;left:20955;top:41910;width:20955;height:20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pSwwgAAANoAAAAPAAAAZHJzL2Rvd25yZXYueG1sRI/RisIw&#10;FETfF/yHcIV9W1P3YS3VKCIUhBWWjX7Apbk21eamNFGrX79ZEHwcZuYMs1gNrhVX6kPjWcF0koEg&#10;rrxpuFZw2JcfOYgQkQ22nknBnQKslqO3BRbG3/iXrjrWIkE4FKjAxtgVUobKksMw8R1x8o6+dxiT&#10;7GtperwluGvlZ5Z9SYcNpwWLHW0sVWd9cQro9LAXXebDblPmj/b7dNA/+qzU+3hYz0FEGuIr/Gxv&#10;jYIZ/F9JN0Au/wAAAP//AwBQSwECLQAUAAYACAAAACEA2+H2y+4AAACFAQAAEwAAAAAAAAAAAAAA&#10;AAAAAAAAW0NvbnRlbnRfVHlwZXNdLnhtbFBLAQItABQABgAIAAAAIQBa9CxbvwAAABUBAAALAAAA&#10;AAAAAAAAAAAAAB8BAABfcmVscy8ucmVsc1BLAQItABQABgAIAAAAIQDclpSwwgAAANoAAAAPAAAA&#10;AAAAAAAAAAAAAAcCAABkcnMvZG93bnJldi54bWxQSwUGAAAAAAMAAwC3AAAA9gIAAAAA&#10;">
                  <v:imagedata r:id="rId24" o:title=""/>
                </v:shape>
                <v:shape id="그림 8" o:spid="_x0000_s1033" type="#_x0000_t75" style="position:absolute;top:62865;width:20955;height:20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XrSwgAAANoAAAAPAAAAZHJzL2Rvd25yZXYueG1sRE/LasJA&#10;FN0L/sNwC93ppKUUSTMRqQgumlajIN1dMrdJSOZOyEwe/n1nUejycN7JdjatGKl3tWUFT+sIBHFh&#10;dc2lguvlsNqAcB5ZY2uZFNzJwTZdLhKMtZ34TGPuSxFC2MWooPK+i6V0RUUG3dp2xIH7sb1BH2Bf&#10;St3jFMJNK5+j6FUarDk0VNjRe0VFkw9GQRMNZeby02HXfN6/9t+3l1v2cVTq8WHevYHwNPt/8Z/7&#10;qBWEreFKuAEy/QUAAP//AwBQSwECLQAUAAYACAAAACEA2+H2y+4AAACFAQAAEwAAAAAAAAAAAAAA&#10;AAAAAAAAW0NvbnRlbnRfVHlwZXNdLnhtbFBLAQItABQABgAIAAAAIQBa9CxbvwAAABUBAAALAAAA&#10;AAAAAAAAAAAAAB8BAABfcmVscy8ucmVsc1BLAQItABQABgAIAAAAIQDvFXrSwgAAANoAAAAPAAAA&#10;AAAAAAAAAAAAAAcCAABkcnMvZG93bnJldi54bWxQSwUGAAAAAAMAAwC3AAAA9gIAAAAA&#10;">
                  <v:imagedata r:id="rId25" o:title=""/>
                </v:shape>
                <v:shape id="그림 9" o:spid="_x0000_s1034" type="#_x0000_t75" style="position:absolute;left:20955;top:62865;width:20955;height:209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R8Q2xAAAANoAAAAPAAAAZHJzL2Rvd25yZXYueG1sRI9Pa8JA&#10;FMTvBb/D8oTe6qYGpI2uImKg2It/SvH4yD6T2OzbNbsm6bfvFgo9DjPzG2axGkwjOmp9bVnB8yQB&#10;QVxYXXOp4OOUP72A8AFZY2OZFHyTh9Vy9LDATNueD9QdQykihH2GCqoQXCalLyoy6CfWEUfvYluD&#10;Icq2lLrFPsJNI6dJMpMGa44LFTraVFR8He9GwfW0f/fWrdPt7ZDvUvc50+c9KvU4HtZzEIGG8B/+&#10;a79pBa/weyXeALn8AQAA//8DAFBLAQItABQABgAIAAAAIQDb4fbL7gAAAIUBAAATAAAAAAAAAAAA&#10;AAAAAAAAAABbQ29udGVudF9UeXBlc10ueG1sUEsBAi0AFAAGAAgAAAAhAFr0LFu/AAAAFQEAAAsA&#10;AAAAAAAAAAAAAAAAHwEAAF9yZWxzLy5yZWxzUEsBAi0AFAAGAAgAAAAhAP5HxDbEAAAA2gAAAA8A&#10;AAAAAAAAAAAAAAAABwIAAGRycy9kb3ducmV2LnhtbFBLBQYAAAAAAwADALcAAAD4AgAAAAA=&#10;">
                  <v:imagedata r:id="rId26" o:title=""/>
                </v:shape>
                <w10:wrap type="topAndBottom" anchorx="margin"/>
              </v:group>
            </w:pict>
          </mc:Fallback>
        </mc:AlternateContent>
      </w:r>
    </w:p>
    <w:p w14:paraId="2E0C00F1" w14:textId="3E88356A" w:rsidR="00A360D2" w:rsidRPr="00A360D2" w:rsidRDefault="00A360D2" w:rsidP="00A360D2">
      <w:pPr>
        <w:pStyle w:val="figurelegend"/>
        <w:jc w:val="center"/>
        <w:rPr>
          <w:rFonts w:ascii="맑은 고딕" w:hAnsi="맑은 고딕"/>
          <w:sz w:val="20"/>
          <w:lang w:eastAsia="ko-KR"/>
        </w:rPr>
      </w:pPr>
      <w:r>
        <w:rPr>
          <w:rFonts w:ascii="맑은 고딕" w:hAnsi="맑은 고딕" w:cs="맑은 고딕" w:hint="eastAsia"/>
          <w:sz w:val="20"/>
          <w:lang w:eastAsia="ko-KR"/>
        </w:rPr>
        <w:t>그림</w:t>
      </w:r>
      <w:r>
        <w:rPr>
          <w:rFonts w:ascii="맑은 고딕" w:hAnsi="맑은 고딕" w:hint="eastAsia"/>
          <w:sz w:val="20"/>
          <w:lang w:eastAsia="ko-KR"/>
        </w:rPr>
        <w:t xml:space="preserve"> </w:t>
      </w:r>
      <w:r>
        <w:rPr>
          <w:rFonts w:ascii="맑은 고딕" w:hAnsi="맑은 고딕"/>
          <w:sz w:val="20"/>
          <w:lang w:eastAsia="ko-KR"/>
        </w:rPr>
        <w:t xml:space="preserve">2. </w:t>
      </w:r>
      <w:r w:rsidR="00AA36CD">
        <w:rPr>
          <w:rFonts w:ascii="맑은 고딕" w:hAnsi="맑은 고딕" w:hint="eastAsia"/>
          <w:sz w:val="20"/>
          <w:lang w:eastAsia="ko-KR"/>
        </w:rPr>
        <w:t>L</w:t>
      </w:r>
      <w:r w:rsidR="00AA36CD">
        <w:rPr>
          <w:rFonts w:ascii="맑은 고딕" w:hAnsi="맑은 고딕"/>
          <w:sz w:val="20"/>
          <w:lang w:eastAsia="ko-KR"/>
        </w:rPr>
        <w:t xml:space="preserve">ena </w:t>
      </w:r>
      <w:r w:rsidR="00AA36CD">
        <w:rPr>
          <w:rFonts w:ascii="맑은 고딕" w:hAnsi="맑은 고딕" w:hint="eastAsia"/>
          <w:sz w:val="20"/>
          <w:lang w:eastAsia="ko-KR"/>
        </w:rPr>
        <w:t>이미지를</w:t>
      </w:r>
      <w:r>
        <w:rPr>
          <w:rFonts w:ascii="맑은 고딕" w:hAnsi="맑은 고딕" w:hint="eastAsia"/>
          <w:sz w:val="20"/>
          <w:lang w:eastAsia="ko-KR"/>
        </w:rPr>
        <w:t xml:space="preserve"> 사용한 피부 검출 테스트.</w:t>
      </w:r>
      <w:r>
        <w:rPr>
          <w:rFonts w:ascii="맑은 고딕" w:hAnsi="맑은 고딕"/>
          <w:sz w:val="20"/>
          <w:lang w:eastAsia="ko-KR"/>
        </w:rPr>
        <w:t xml:space="preserve"> </w:t>
      </w:r>
      <w:r>
        <w:rPr>
          <w:rFonts w:ascii="맑은 고딕" w:hAnsi="맑은 고딕" w:hint="eastAsia"/>
          <w:sz w:val="20"/>
          <w:lang w:eastAsia="ko-KR"/>
        </w:rPr>
        <w:t>가장 상단의 이미지가 원본 이미지이며,</w:t>
      </w:r>
      <w:r>
        <w:rPr>
          <w:rFonts w:ascii="맑은 고딕" w:hAnsi="맑은 고딕"/>
          <w:sz w:val="20"/>
          <w:lang w:eastAsia="ko-KR"/>
        </w:rPr>
        <w:t xml:space="preserve"> </w:t>
      </w:r>
      <w:r>
        <w:rPr>
          <w:rFonts w:ascii="맑은 고딕" w:hAnsi="맑은 고딕" w:hint="eastAsia"/>
          <w:sz w:val="20"/>
          <w:lang w:eastAsia="ko-KR"/>
        </w:rPr>
        <w:t>첫째</w:t>
      </w:r>
      <w:r w:rsidR="00AA36CD">
        <w:rPr>
          <w:rFonts w:ascii="맑은 고딕" w:hAnsi="맑은 고딕" w:hint="eastAsia"/>
          <w:sz w:val="20"/>
          <w:lang w:eastAsia="ko-KR"/>
        </w:rPr>
        <w:t xml:space="preserve"> </w:t>
      </w:r>
      <w:r>
        <w:rPr>
          <w:rFonts w:ascii="맑은 고딕" w:hAnsi="맑은 고딕" w:hint="eastAsia"/>
          <w:sz w:val="20"/>
          <w:lang w:eastAsia="ko-KR"/>
        </w:rPr>
        <w:t xml:space="preserve">줄은 </w:t>
      </w:r>
      <w:r w:rsidR="00AA36CD">
        <w:rPr>
          <w:rFonts w:ascii="맑은 고딕" w:hAnsi="맑은 고딕" w:hint="eastAsia"/>
          <w:sz w:val="20"/>
          <w:lang w:eastAsia="ko-KR"/>
        </w:rPr>
        <w:t>왼쪽부터</w:t>
      </w:r>
      <w:r>
        <w:rPr>
          <w:rFonts w:ascii="맑은 고딕" w:hAnsi="맑은 고딕" w:hint="eastAsia"/>
          <w:sz w:val="20"/>
          <w:lang w:eastAsia="ko-KR"/>
        </w:rPr>
        <w:t xml:space="preserve"> </w:t>
      </w:r>
      <w:proofErr w:type="spellStart"/>
      <w:r>
        <w:rPr>
          <w:rFonts w:ascii="맑은 고딕" w:hAnsi="맑은 고딕"/>
          <w:sz w:val="20"/>
          <w:lang w:eastAsia="ko-KR"/>
        </w:rPr>
        <w:t>Pmf</w:t>
      </w:r>
      <w:proofErr w:type="spellEnd"/>
      <w:r>
        <w:rPr>
          <w:rFonts w:ascii="맑은 고딕" w:hAnsi="맑은 고딕"/>
          <w:sz w:val="20"/>
          <w:lang w:eastAsia="ko-KR"/>
        </w:rPr>
        <w:t xml:space="preserve"> </w:t>
      </w:r>
      <w:r>
        <w:rPr>
          <w:rFonts w:ascii="맑은 고딕" w:hAnsi="맑은 고딕" w:hint="eastAsia"/>
          <w:sz w:val="20"/>
          <w:lang w:eastAsia="ko-KR"/>
        </w:rPr>
        <w:t>모델</w:t>
      </w:r>
      <w:r>
        <w:rPr>
          <w:rFonts w:ascii="맑은 고딕" w:hAnsi="맑은 고딕"/>
          <w:sz w:val="20"/>
          <w:lang w:eastAsia="ko-KR"/>
        </w:rPr>
        <w:t xml:space="preserve">, </w:t>
      </w:r>
      <w:proofErr w:type="spellStart"/>
      <w:r>
        <w:rPr>
          <w:rFonts w:ascii="맑은 고딕" w:hAnsi="맑은 고딕" w:hint="eastAsia"/>
          <w:sz w:val="20"/>
          <w:lang w:eastAsia="ko-KR"/>
        </w:rPr>
        <w:t>가우시안</w:t>
      </w:r>
      <w:proofErr w:type="spellEnd"/>
      <w:r>
        <w:rPr>
          <w:rFonts w:ascii="맑은 고딕" w:hAnsi="맑은 고딕" w:hint="eastAsia"/>
          <w:sz w:val="20"/>
          <w:lang w:eastAsia="ko-KR"/>
        </w:rPr>
        <w:t xml:space="preserve"> 모델,</w:t>
      </w:r>
      <w:r>
        <w:rPr>
          <w:rFonts w:ascii="맑은 고딕" w:hAnsi="맑은 고딕"/>
          <w:sz w:val="20"/>
          <w:lang w:eastAsia="ko-KR"/>
        </w:rPr>
        <w:t xml:space="preserve"> </w:t>
      </w:r>
      <w:proofErr w:type="spellStart"/>
      <w:r>
        <w:rPr>
          <w:rFonts w:ascii="맑은 고딕" w:hAnsi="맑은 고딕" w:hint="eastAsia"/>
          <w:sz w:val="20"/>
          <w:lang w:eastAsia="ko-KR"/>
        </w:rPr>
        <w:t>가우시안</w:t>
      </w:r>
      <w:proofErr w:type="spellEnd"/>
      <w:r>
        <w:rPr>
          <w:rFonts w:ascii="맑은 고딕" w:hAnsi="맑은 고딕" w:hint="eastAsia"/>
          <w:sz w:val="20"/>
          <w:lang w:eastAsia="ko-KR"/>
        </w:rPr>
        <w:t xml:space="preserve"> </w:t>
      </w:r>
      <w:r>
        <w:rPr>
          <w:rFonts w:ascii="맑은 고딕" w:hAnsi="맑은 고딕"/>
          <w:sz w:val="20"/>
          <w:lang w:eastAsia="ko-KR"/>
        </w:rPr>
        <w:t xml:space="preserve">MAP </w:t>
      </w:r>
      <w:r>
        <w:rPr>
          <w:rFonts w:ascii="맑은 고딕" w:hAnsi="맑은 고딕" w:hint="eastAsia"/>
          <w:sz w:val="20"/>
          <w:lang w:eastAsia="ko-KR"/>
        </w:rPr>
        <w:t>모델,</w:t>
      </w:r>
      <w:r>
        <w:rPr>
          <w:rFonts w:ascii="맑은 고딕" w:hAnsi="맑은 고딕"/>
          <w:sz w:val="20"/>
          <w:lang w:eastAsia="ko-KR"/>
        </w:rPr>
        <w:t xml:space="preserve"> </w:t>
      </w:r>
      <w:r>
        <w:rPr>
          <w:rFonts w:ascii="맑은 고딕" w:hAnsi="맑은 고딕" w:hint="eastAsia"/>
          <w:sz w:val="20"/>
          <w:lang w:eastAsia="ko-KR"/>
        </w:rPr>
        <w:t>둘째 줄은</w:t>
      </w:r>
      <w:r w:rsidR="00AA36CD">
        <w:rPr>
          <w:rFonts w:ascii="맑은 고딕" w:hAnsi="맑은 고딕" w:hint="eastAsia"/>
          <w:sz w:val="20"/>
          <w:lang w:eastAsia="ko-KR"/>
        </w:rPr>
        <w:t xml:space="preserve"> </w:t>
      </w:r>
      <w:r>
        <w:rPr>
          <w:rFonts w:ascii="맑은 고딕" w:hAnsi="맑은 고딕" w:hint="eastAsia"/>
          <w:sz w:val="20"/>
          <w:lang w:eastAsia="ko-KR"/>
        </w:rPr>
        <w:t xml:space="preserve">사전확률을 조정한 </w:t>
      </w:r>
      <w:proofErr w:type="spellStart"/>
      <w:r>
        <w:rPr>
          <w:rFonts w:ascii="맑은 고딕" w:hAnsi="맑은 고딕"/>
          <w:sz w:val="20"/>
          <w:lang w:eastAsia="ko-KR"/>
        </w:rPr>
        <w:t>Pmf</w:t>
      </w:r>
      <w:proofErr w:type="spellEnd"/>
      <w:r>
        <w:rPr>
          <w:rFonts w:ascii="맑은 고딕" w:hAnsi="맑은 고딕"/>
          <w:sz w:val="20"/>
          <w:lang w:eastAsia="ko-KR"/>
        </w:rPr>
        <w:t xml:space="preserve"> </w:t>
      </w:r>
      <w:r>
        <w:rPr>
          <w:rFonts w:ascii="맑은 고딕" w:hAnsi="맑은 고딕" w:hint="eastAsia"/>
          <w:sz w:val="20"/>
          <w:lang w:eastAsia="ko-KR"/>
        </w:rPr>
        <w:t>모델,</w:t>
      </w:r>
      <w:r>
        <w:rPr>
          <w:rFonts w:ascii="맑은 고딕" w:hAnsi="맑은 고딕"/>
          <w:sz w:val="20"/>
          <w:lang w:eastAsia="ko-KR"/>
        </w:rPr>
        <w:t xml:space="preserve"> </w:t>
      </w:r>
      <w:proofErr w:type="spellStart"/>
      <w:r>
        <w:rPr>
          <w:rFonts w:ascii="맑은 고딕" w:hAnsi="맑은 고딕" w:hint="eastAsia"/>
          <w:sz w:val="20"/>
          <w:lang w:eastAsia="ko-KR"/>
        </w:rPr>
        <w:t>가우시안</w:t>
      </w:r>
      <w:proofErr w:type="spellEnd"/>
      <w:r>
        <w:rPr>
          <w:rFonts w:ascii="맑은 고딕" w:hAnsi="맑은 고딕" w:hint="eastAsia"/>
          <w:sz w:val="20"/>
          <w:lang w:eastAsia="ko-KR"/>
        </w:rPr>
        <w:t xml:space="preserve"> 모델,</w:t>
      </w:r>
      <w:r>
        <w:rPr>
          <w:rFonts w:ascii="맑은 고딕" w:hAnsi="맑은 고딕"/>
          <w:sz w:val="20"/>
          <w:lang w:eastAsia="ko-KR"/>
        </w:rPr>
        <w:t xml:space="preserve"> </w:t>
      </w:r>
      <w:r>
        <w:rPr>
          <w:rFonts w:ascii="맑은 고딕" w:hAnsi="맑은 고딕" w:hint="eastAsia"/>
          <w:sz w:val="20"/>
          <w:lang w:eastAsia="ko-KR"/>
        </w:rPr>
        <w:t xml:space="preserve">셋째 줄은 </w:t>
      </w:r>
      <w:r>
        <w:rPr>
          <w:rFonts w:ascii="맑은 고딕" w:hAnsi="맑은 고딕"/>
          <w:sz w:val="20"/>
          <w:lang w:eastAsia="ko-KR"/>
        </w:rPr>
        <w:t xml:space="preserve">{0, 255} </w:t>
      </w:r>
      <w:r>
        <w:rPr>
          <w:rFonts w:ascii="맑은 고딕" w:hAnsi="맑은 고딕" w:hint="eastAsia"/>
          <w:sz w:val="20"/>
          <w:lang w:eastAsia="ko-KR"/>
        </w:rPr>
        <w:t xml:space="preserve">픽셀은 제거한 후 학습한 </w:t>
      </w:r>
      <w:proofErr w:type="spellStart"/>
      <w:r>
        <w:rPr>
          <w:rFonts w:ascii="맑은 고딕" w:hAnsi="맑은 고딕"/>
          <w:sz w:val="20"/>
          <w:lang w:eastAsia="ko-KR"/>
        </w:rPr>
        <w:t>Pmf</w:t>
      </w:r>
      <w:proofErr w:type="spellEnd"/>
      <w:r>
        <w:rPr>
          <w:rFonts w:ascii="맑은 고딕" w:hAnsi="맑은 고딕"/>
          <w:sz w:val="20"/>
          <w:lang w:eastAsia="ko-KR"/>
        </w:rPr>
        <w:t xml:space="preserve"> </w:t>
      </w:r>
      <w:r>
        <w:rPr>
          <w:rFonts w:ascii="맑은 고딕" w:hAnsi="맑은 고딕" w:hint="eastAsia"/>
          <w:sz w:val="20"/>
          <w:lang w:eastAsia="ko-KR"/>
        </w:rPr>
        <w:t>모델,</w:t>
      </w:r>
      <w:r>
        <w:rPr>
          <w:rFonts w:ascii="맑은 고딕" w:hAnsi="맑은 고딕"/>
          <w:sz w:val="20"/>
          <w:lang w:eastAsia="ko-KR"/>
        </w:rPr>
        <w:t xml:space="preserve"> </w:t>
      </w:r>
      <w:proofErr w:type="spellStart"/>
      <w:r>
        <w:rPr>
          <w:rFonts w:ascii="맑은 고딕" w:hAnsi="맑은 고딕" w:hint="eastAsia"/>
          <w:sz w:val="20"/>
          <w:lang w:eastAsia="ko-KR"/>
        </w:rPr>
        <w:t>가우시안</w:t>
      </w:r>
      <w:proofErr w:type="spellEnd"/>
      <w:r>
        <w:rPr>
          <w:rFonts w:ascii="맑은 고딕" w:hAnsi="맑은 고딕" w:hint="eastAsia"/>
          <w:sz w:val="20"/>
          <w:lang w:eastAsia="ko-KR"/>
        </w:rPr>
        <w:t xml:space="preserve"> 모델 </w:t>
      </w:r>
    </w:p>
    <w:p w14:paraId="16AB4A9F" w14:textId="7059B71A" w:rsidR="00553D58" w:rsidRPr="00A360D2" w:rsidRDefault="00553D58" w:rsidP="00553D58">
      <w:pPr>
        <w:pStyle w:val="CAADRIAtext"/>
        <w:rPr>
          <w:rFonts w:ascii="맑은 고딕" w:eastAsia="맑은 고딕" w:hAnsi="맑은 고딕"/>
          <w:sz w:val="20"/>
          <w:szCs w:val="20"/>
          <w:lang w:val="en-US" w:eastAsia="ko-KR"/>
        </w:rPr>
      </w:pPr>
    </w:p>
    <w:sectPr w:rsidR="00553D58" w:rsidRPr="00A360D2" w:rsidSect="0070520C">
      <w:type w:val="continuous"/>
      <w:pgSz w:w="11907" w:h="16840" w:code="9"/>
      <w:pgMar w:top="2948" w:right="2495" w:bottom="2948" w:left="2495" w:header="2381" w:footer="1389" w:gutter="0"/>
      <w:cols w:space="720"/>
      <w:noEndnote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DA14F7B" w14:textId="77777777" w:rsidR="007A27FE" w:rsidRDefault="007A27FE">
      <w:r>
        <w:separator/>
      </w:r>
    </w:p>
  </w:endnote>
  <w:endnote w:type="continuationSeparator" w:id="0">
    <w:p w14:paraId="488C59CE" w14:textId="77777777" w:rsidR="007A27FE" w:rsidRDefault="007A27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ms Rmn">
    <w:altName w:val="Times New Roman"/>
    <w:panose1 w:val="02020603040505020304"/>
    <w:charset w:val="00"/>
    <w:family w:val="roman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">
    <w:altName w:val="Sylfae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CA2086" w14:textId="77777777" w:rsidR="007A27FE" w:rsidRDefault="007A27FE">
      <w:r>
        <w:separator/>
      </w:r>
    </w:p>
  </w:footnote>
  <w:footnote w:type="continuationSeparator" w:id="0">
    <w:p w14:paraId="63083939" w14:textId="77777777" w:rsidR="007A27FE" w:rsidRDefault="007A27F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0FE4D956"/>
    <w:lvl w:ilvl="0">
      <w:numFmt w:val="none"/>
      <w:lvlText w:val=""/>
      <w:lvlJc w:val="left"/>
    </w:lvl>
    <w:lvl w:ilvl="1">
      <w:numFmt w:val="none"/>
      <w:lvlText w:val=""/>
      <w:lvlJc w:val="left"/>
    </w:lvl>
    <w:lvl w:ilvl="2">
      <w:numFmt w:val="none"/>
      <w:lvlText w:val=""/>
      <w:lvlJc w:val="left"/>
    </w:lvl>
    <w:lvl w:ilvl="3">
      <w:numFmt w:val="decimal"/>
      <w:pStyle w:val="4"/>
      <w:lvlText w:val="%4"/>
      <w:legacy w:legacy="1" w:legacySpace="0" w:legacyIndent="0"/>
      <w:lvlJc w:val="left"/>
      <w:rPr>
        <w:rFonts w:ascii="Tms Rmn" w:hAnsi="Tms Rmn" w:hint="default"/>
      </w:rPr>
    </w:lvl>
    <w:lvl w:ilvl="4">
      <w:numFmt w:val="decimal"/>
      <w:pStyle w:val="5"/>
      <w:lvlText w:val="%5"/>
      <w:legacy w:legacy="1" w:legacySpace="0" w:legacyIndent="0"/>
      <w:lvlJc w:val="left"/>
      <w:rPr>
        <w:rFonts w:ascii="Tms Rmn" w:hAnsi="Tms Rmn" w:hint="default"/>
      </w:rPr>
    </w:lvl>
    <w:lvl w:ilvl="5">
      <w:numFmt w:val="decimal"/>
      <w:pStyle w:val="6"/>
      <w:lvlText w:val="%6"/>
      <w:legacy w:legacy="1" w:legacySpace="0" w:legacyIndent="0"/>
      <w:lvlJc w:val="left"/>
      <w:rPr>
        <w:rFonts w:ascii="Tms Rmn" w:hAnsi="Tms Rmn" w:hint="default"/>
      </w:rPr>
    </w:lvl>
    <w:lvl w:ilvl="6">
      <w:numFmt w:val="decimal"/>
      <w:pStyle w:val="7"/>
      <w:lvlText w:val="%7"/>
      <w:legacy w:legacy="1" w:legacySpace="0" w:legacyIndent="0"/>
      <w:lvlJc w:val="left"/>
      <w:rPr>
        <w:rFonts w:ascii="Tms Rmn" w:hAnsi="Tms Rmn" w:hint="default"/>
      </w:rPr>
    </w:lvl>
    <w:lvl w:ilvl="7">
      <w:numFmt w:val="decimal"/>
      <w:pStyle w:val="8"/>
      <w:lvlText w:val="%8"/>
      <w:legacy w:legacy="1" w:legacySpace="0" w:legacyIndent="0"/>
      <w:lvlJc w:val="left"/>
      <w:rPr>
        <w:rFonts w:ascii="Tms Rmn" w:hAnsi="Tms Rmn" w:hint="default"/>
      </w:rPr>
    </w:lvl>
    <w:lvl w:ilvl="8">
      <w:numFmt w:val="decimal"/>
      <w:pStyle w:val="9"/>
      <w:lvlText w:val="%9"/>
      <w:legacy w:legacy="1" w:legacySpace="0" w:legacyIndent="0"/>
      <w:lvlJc w:val="left"/>
      <w:rPr>
        <w:rFonts w:ascii="Tms Rmn" w:hAnsi="Tms Rmn" w:hint="default"/>
      </w:rPr>
    </w:lvl>
  </w:abstractNum>
  <w:abstractNum w:abstractNumId="1" w15:restartNumberingAfterBreak="0">
    <w:nsid w:val="05EF545E"/>
    <w:multiLevelType w:val="hybridMultilevel"/>
    <w:tmpl w:val="8EA01420"/>
    <w:lvl w:ilvl="0" w:tplc="4ABEC73A">
      <w:start w:val="1"/>
      <w:numFmt w:val="decimal"/>
      <w:lvlText w:val="[%1]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33BF5470"/>
    <w:multiLevelType w:val="singleLevel"/>
    <w:tmpl w:val="6F4E66F0"/>
    <w:lvl w:ilvl="0">
      <w:start w:val="1"/>
      <w:numFmt w:val="decimal"/>
      <w:lvlText w:val="%1."/>
      <w:legacy w:legacy="1" w:legacySpace="0" w:legacyIndent="227"/>
      <w:lvlJc w:val="left"/>
      <w:pPr>
        <w:ind w:left="227" w:hanging="227"/>
      </w:pPr>
    </w:lvl>
  </w:abstractNum>
  <w:abstractNum w:abstractNumId="3" w15:restartNumberingAfterBreak="0">
    <w:nsid w:val="368B36D6"/>
    <w:multiLevelType w:val="hybridMultilevel"/>
    <w:tmpl w:val="6F4E66F0"/>
    <w:lvl w:ilvl="0" w:tplc="0407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evenAndOddHeaders/>
  <w:drawingGridHorizontalSpacing w:val="120"/>
  <w:drawingGridVerticalSpacing w:val="120"/>
  <w:displayVerticalDrawingGridEvery w:val="0"/>
  <w:doNotUseMarginsForDrawingGridOrigi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42DC"/>
    <w:rsid w:val="000003B1"/>
    <w:rsid w:val="00001E68"/>
    <w:rsid w:val="00006889"/>
    <w:rsid w:val="00012369"/>
    <w:rsid w:val="0001620A"/>
    <w:rsid w:val="00034B5B"/>
    <w:rsid w:val="00040D46"/>
    <w:rsid w:val="000416A7"/>
    <w:rsid w:val="00045500"/>
    <w:rsid w:val="00050DFE"/>
    <w:rsid w:val="00053BA6"/>
    <w:rsid w:val="000551CD"/>
    <w:rsid w:val="00055DC9"/>
    <w:rsid w:val="00062BA1"/>
    <w:rsid w:val="00064C99"/>
    <w:rsid w:val="00066C7C"/>
    <w:rsid w:val="00082969"/>
    <w:rsid w:val="00086C81"/>
    <w:rsid w:val="00091392"/>
    <w:rsid w:val="00094136"/>
    <w:rsid w:val="00094440"/>
    <w:rsid w:val="000A0A88"/>
    <w:rsid w:val="000A4DA5"/>
    <w:rsid w:val="000B4B49"/>
    <w:rsid w:val="000B4CE9"/>
    <w:rsid w:val="000C1AA8"/>
    <w:rsid w:val="000C4C9E"/>
    <w:rsid w:val="000C6B24"/>
    <w:rsid w:val="000D320F"/>
    <w:rsid w:val="000D7D81"/>
    <w:rsid w:val="000E1549"/>
    <w:rsid w:val="000E2EA7"/>
    <w:rsid w:val="000E4EF4"/>
    <w:rsid w:val="000E4FC8"/>
    <w:rsid w:val="000E5776"/>
    <w:rsid w:val="000F016F"/>
    <w:rsid w:val="0011249F"/>
    <w:rsid w:val="00116ABC"/>
    <w:rsid w:val="00121B10"/>
    <w:rsid w:val="00121FF1"/>
    <w:rsid w:val="00124B02"/>
    <w:rsid w:val="001273CD"/>
    <w:rsid w:val="00130B91"/>
    <w:rsid w:val="00132177"/>
    <w:rsid w:val="00142956"/>
    <w:rsid w:val="00143E31"/>
    <w:rsid w:val="00145484"/>
    <w:rsid w:val="001541C5"/>
    <w:rsid w:val="0016005E"/>
    <w:rsid w:val="001650F8"/>
    <w:rsid w:val="00165C6D"/>
    <w:rsid w:val="0017091F"/>
    <w:rsid w:val="00183463"/>
    <w:rsid w:val="00187695"/>
    <w:rsid w:val="00193E2C"/>
    <w:rsid w:val="001950BD"/>
    <w:rsid w:val="001A0936"/>
    <w:rsid w:val="001A0A6A"/>
    <w:rsid w:val="001B5B9F"/>
    <w:rsid w:val="001B7E1A"/>
    <w:rsid w:val="001C62E8"/>
    <w:rsid w:val="001C78E0"/>
    <w:rsid w:val="001C7C2F"/>
    <w:rsid w:val="001D14FA"/>
    <w:rsid w:val="001D3036"/>
    <w:rsid w:val="001D50B4"/>
    <w:rsid w:val="001E2B8E"/>
    <w:rsid w:val="001E3BA3"/>
    <w:rsid w:val="001E6473"/>
    <w:rsid w:val="001F19B3"/>
    <w:rsid w:val="00203798"/>
    <w:rsid w:val="00212398"/>
    <w:rsid w:val="00223CD0"/>
    <w:rsid w:val="00225ADF"/>
    <w:rsid w:val="00230E02"/>
    <w:rsid w:val="0023148C"/>
    <w:rsid w:val="002347FE"/>
    <w:rsid w:val="00235146"/>
    <w:rsid w:val="00236583"/>
    <w:rsid w:val="002477BE"/>
    <w:rsid w:val="0025054F"/>
    <w:rsid w:val="00252BAB"/>
    <w:rsid w:val="00256073"/>
    <w:rsid w:val="00260430"/>
    <w:rsid w:val="00265B44"/>
    <w:rsid w:val="00270D40"/>
    <w:rsid w:val="002934D2"/>
    <w:rsid w:val="002946C3"/>
    <w:rsid w:val="0029617E"/>
    <w:rsid w:val="002A0724"/>
    <w:rsid w:val="002A3EE9"/>
    <w:rsid w:val="002B3F77"/>
    <w:rsid w:val="002C1DD4"/>
    <w:rsid w:val="002C219E"/>
    <w:rsid w:val="002C28BC"/>
    <w:rsid w:val="002C4EE8"/>
    <w:rsid w:val="002C7650"/>
    <w:rsid w:val="002C7D5B"/>
    <w:rsid w:val="002D17EB"/>
    <w:rsid w:val="002D5B76"/>
    <w:rsid w:val="002D7418"/>
    <w:rsid w:val="002E5DA2"/>
    <w:rsid w:val="002E6186"/>
    <w:rsid w:val="002F2EAE"/>
    <w:rsid w:val="00310BBF"/>
    <w:rsid w:val="0031142E"/>
    <w:rsid w:val="00313B08"/>
    <w:rsid w:val="003219FC"/>
    <w:rsid w:val="00323EB6"/>
    <w:rsid w:val="00325D00"/>
    <w:rsid w:val="003301B5"/>
    <w:rsid w:val="00330809"/>
    <w:rsid w:val="003367DF"/>
    <w:rsid w:val="0033684D"/>
    <w:rsid w:val="003375AF"/>
    <w:rsid w:val="00340AA7"/>
    <w:rsid w:val="00341A48"/>
    <w:rsid w:val="0034301F"/>
    <w:rsid w:val="003451DF"/>
    <w:rsid w:val="00352620"/>
    <w:rsid w:val="00357109"/>
    <w:rsid w:val="00357B34"/>
    <w:rsid w:val="003618AB"/>
    <w:rsid w:val="00363C97"/>
    <w:rsid w:val="00365C62"/>
    <w:rsid w:val="003729DD"/>
    <w:rsid w:val="003739B3"/>
    <w:rsid w:val="003744D0"/>
    <w:rsid w:val="003763B2"/>
    <w:rsid w:val="0038285B"/>
    <w:rsid w:val="00382A1F"/>
    <w:rsid w:val="003902FF"/>
    <w:rsid w:val="00393E86"/>
    <w:rsid w:val="00396FB2"/>
    <w:rsid w:val="003A2B8B"/>
    <w:rsid w:val="003A2EC9"/>
    <w:rsid w:val="003A5679"/>
    <w:rsid w:val="003A7F77"/>
    <w:rsid w:val="003B096B"/>
    <w:rsid w:val="003B3CAF"/>
    <w:rsid w:val="003C1743"/>
    <w:rsid w:val="003C5FA0"/>
    <w:rsid w:val="003D33E7"/>
    <w:rsid w:val="003D3C40"/>
    <w:rsid w:val="003D5C7E"/>
    <w:rsid w:val="003F2A5D"/>
    <w:rsid w:val="003F2ECD"/>
    <w:rsid w:val="003F31A5"/>
    <w:rsid w:val="003F5152"/>
    <w:rsid w:val="003F6EE0"/>
    <w:rsid w:val="003F7C6F"/>
    <w:rsid w:val="0040383C"/>
    <w:rsid w:val="004055C6"/>
    <w:rsid w:val="004072A8"/>
    <w:rsid w:val="00411FB4"/>
    <w:rsid w:val="00412DF9"/>
    <w:rsid w:val="0041661E"/>
    <w:rsid w:val="00422229"/>
    <w:rsid w:val="00422C0D"/>
    <w:rsid w:val="00423624"/>
    <w:rsid w:val="00424276"/>
    <w:rsid w:val="00425978"/>
    <w:rsid w:val="00434487"/>
    <w:rsid w:val="00445D9F"/>
    <w:rsid w:val="004471E1"/>
    <w:rsid w:val="004543C8"/>
    <w:rsid w:val="00456D14"/>
    <w:rsid w:val="00463C20"/>
    <w:rsid w:val="004674C5"/>
    <w:rsid w:val="00473627"/>
    <w:rsid w:val="00486202"/>
    <w:rsid w:val="00490492"/>
    <w:rsid w:val="00492ACB"/>
    <w:rsid w:val="004943FB"/>
    <w:rsid w:val="004962B1"/>
    <w:rsid w:val="00497690"/>
    <w:rsid w:val="004A79BD"/>
    <w:rsid w:val="004B0370"/>
    <w:rsid w:val="004B2B56"/>
    <w:rsid w:val="004B3091"/>
    <w:rsid w:val="004B35A0"/>
    <w:rsid w:val="004C31AA"/>
    <w:rsid w:val="004C70AA"/>
    <w:rsid w:val="004F2FD1"/>
    <w:rsid w:val="004F369A"/>
    <w:rsid w:val="004F7344"/>
    <w:rsid w:val="004F76A4"/>
    <w:rsid w:val="00500D18"/>
    <w:rsid w:val="005026FA"/>
    <w:rsid w:val="00504F51"/>
    <w:rsid w:val="00505726"/>
    <w:rsid w:val="005139E1"/>
    <w:rsid w:val="00514B90"/>
    <w:rsid w:val="005154B2"/>
    <w:rsid w:val="00517A7A"/>
    <w:rsid w:val="0052042A"/>
    <w:rsid w:val="005208BD"/>
    <w:rsid w:val="00530F90"/>
    <w:rsid w:val="00542A81"/>
    <w:rsid w:val="00543E3F"/>
    <w:rsid w:val="00544184"/>
    <w:rsid w:val="005474D2"/>
    <w:rsid w:val="00550F87"/>
    <w:rsid w:val="00552360"/>
    <w:rsid w:val="005530A5"/>
    <w:rsid w:val="00553D58"/>
    <w:rsid w:val="005569E5"/>
    <w:rsid w:val="005627E0"/>
    <w:rsid w:val="00562C9C"/>
    <w:rsid w:val="00563879"/>
    <w:rsid w:val="00583FA8"/>
    <w:rsid w:val="00584F83"/>
    <w:rsid w:val="00586CFF"/>
    <w:rsid w:val="005928E1"/>
    <w:rsid w:val="00592FF8"/>
    <w:rsid w:val="00594BD3"/>
    <w:rsid w:val="005951CE"/>
    <w:rsid w:val="005A021B"/>
    <w:rsid w:val="005A0A04"/>
    <w:rsid w:val="005B179D"/>
    <w:rsid w:val="005B1E72"/>
    <w:rsid w:val="005C07C9"/>
    <w:rsid w:val="005C176F"/>
    <w:rsid w:val="005C504E"/>
    <w:rsid w:val="005D14F3"/>
    <w:rsid w:val="005E29BD"/>
    <w:rsid w:val="005E4039"/>
    <w:rsid w:val="005E5593"/>
    <w:rsid w:val="005F52E3"/>
    <w:rsid w:val="005F632A"/>
    <w:rsid w:val="00605D6E"/>
    <w:rsid w:val="00607990"/>
    <w:rsid w:val="00607B1A"/>
    <w:rsid w:val="00616EB6"/>
    <w:rsid w:val="006225EA"/>
    <w:rsid w:val="00623FB3"/>
    <w:rsid w:val="00627593"/>
    <w:rsid w:val="00630170"/>
    <w:rsid w:val="00633017"/>
    <w:rsid w:val="00635175"/>
    <w:rsid w:val="00646094"/>
    <w:rsid w:val="00652234"/>
    <w:rsid w:val="00657488"/>
    <w:rsid w:val="00661E32"/>
    <w:rsid w:val="006724E3"/>
    <w:rsid w:val="0067477F"/>
    <w:rsid w:val="0068279E"/>
    <w:rsid w:val="00694CC1"/>
    <w:rsid w:val="00695D4A"/>
    <w:rsid w:val="006962C6"/>
    <w:rsid w:val="006A0221"/>
    <w:rsid w:val="006A1BD8"/>
    <w:rsid w:val="006A61C5"/>
    <w:rsid w:val="006B13EC"/>
    <w:rsid w:val="006B25A1"/>
    <w:rsid w:val="006C1648"/>
    <w:rsid w:val="006E5356"/>
    <w:rsid w:val="006F29EE"/>
    <w:rsid w:val="00704D91"/>
    <w:rsid w:val="0070520C"/>
    <w:rsid w:val="007065CD"/>
    <w:rsid w:val="007070D4"/>
    <w:rsid w:val="007131A7"/>
    <w:rsid w:val="00713E70"/>
    <w:rsid w:val="007215CA"/>
    <w:rsid w:val="007234EE"/>
    <w:rsid w:val="007309D0"/>
    <w:rsid w:val="00731402"/>
    <w:rsid w:val="00732081"/>
    <w:rsid w:val="007611C4"/>
    <w:rsid w:val="00763F8F"/>
    <w:rsid w:val="0076643B"/>
    <w:rsid w:val="007771FA"/>
    <w:rsid w:val="00777D63"/>
    <w:rsid w:val="0078358E"/>
    <w:rsid w:val="00786168"/>
    <w:rsid w:val="0078724F"/>
    <w:rsid w:val="0078774B"/>
    <w:rsid w:val="00787A49"/>
    <w:rsid w:val="007A27FE"/>
    <w:rsid w:val="007A7CE9"/>
    <w:rsid w:val="007C01D3"/>
    <w:rsid w:val="007C0334"/>
    <w:rsid w:val="007D1AD2"/>
    <w:rsid w:val="007F0490"/>
    <w:rsid w:val="007F087A"/>
    <w:rsid w:val="007F2BE4"/>
    <w:rsid w:val="008044C3"/>
    <w:rsid w:val="008101EF"/>
    <w:rsid w:val="00814E8D"/>
    <w:rsid w:val="0081696E"/>
    <w:rsid w:val="00820867"/>
    <w:rsid w:val="00830AB8"/>
    <w:rsid w:val="00835FEF"/>
    <w:rsid w:val="008423E8"/>
    <w:rsid w:val="00843CF4"/>
    <w:rsid w:val="00846BE4"/>
    <w:rsid w:val="008569AF"/>
    <w:rsid w:val="008638B6"/>
    <w:rsid w:val="0087349F"/>
    <w:rsid w:val="008812EA"/>
    <w:rsid w:val="00881EDB"/>
    <w:rsid w:val="00891D60"/>
    <w:rsid w:val="008A0799"/>
    <w:rsid w:val="008B3500"/>
    <w:rsid w:val="008B3873"/>
    <w:rsid w:val="008C79D6"/>
    <w:rsid w:val="008D0F6E"/>
    <w:rsid w:val="008D1921"/>
    <w:rsid w:val="008D2877"/>
    <w:rsid w:val="008D2EF2"/>
    <w:rsid w:val="008D67EA"/>
    <w:rsid w:val="008E182B"/>
    <w:rsid w:val="008E204A"/>
    <w:rsid w:val="008E565E"/>
    <w:rsid w:val="008E6C93"/>
    <w:rsid w:val="008F1729"/>
    <w:rsid w:val="008F2DB3"/>
    <w:rsid w:val="008F42E6"/>
    <w:rsid w:val="00902310"/>
    <w:rsid w:val="0090494F"/>
    <w:rsid w:val="0090771F"/>
    <w:rsid w:val="00914605"/>
    <w:rsid w:val="00915F23"/>
    <w:rsid w:val="0094176E"/>
    <w:rsid w:val="0094392B"/>
    <w:rsid w:val="00945C49"/>
    <w:rsid w:val="0095068A"/>
    <w:rsid w:val="009529AC"/>
    <w:rsid w:val="00966677"/>
    <w:rsid w:val="0097503D"/>
    <w:rsid w:val="00977CC0"/>
    <w:rsid w:val="009844E1"/>
    <w:rsid w:val="009942DC"/>
    <w:rsid w:val="0099461D"/>
    <w:rsid w:val="009A3229"/>
    <w:rsid w:val="009A361A"/>
    <w:rsid w:val="009A417E"/>
    <w:rsid w:val="009A5C6D"/>
    <w:rsid w:val="009B08E3"/>
    <w:rsid w:val="009B1D59"/>
    <w:rsid w:val="009B5718"/>
    <w:rsid w:val="009C0D7A"/>
    <w:rsid w:val="009C1AAF"/>
    <w:rsid w:val="009C2EEA"/>
    <w:rsid w:val="009C49F1"/>
    <w:rsid w:val="009D5477"/>
    <w:rsid w:val="009D71BD"/>
    <w:rsid w:val="009F1D73"/>
    <w:rsid w:val="009F4136"/>
    <w:rsid w:val="009F67CD"/>
    <w:rsid w:val="009F7AAB"/>
    <w:rsid w:val="00A02F42"/>
    <w:rsid w:val="00A06878"/>
    <w:rsid w:val="00A13659"/>
    <w:rsid w:val="00A23E67"/>
    <w:rsid w:val="00A260D6"/>
    <w:rsid w:val="00A30027"/>
    <w:rsid w:val="00A307DF"/>
    <w:rsid w:val="00A32B02"/>
    <w:rsid w:val="00A360D2"/>
    <w:rsid w:val="00A36A9A"/>
    <w:rsid w:val="00A45E01"/>
    <w:rsid w:val="00A54405"/>
    <w:rsid w:val="00A61B46"/>
    <w:rsid w:val="00A707E6"/>
    <w:rsid w:val="00A7306B"/>
    <w:rsid w:val="00A73529"/>
    <w:rsid w:val="00A8258F"/>
    <w:rsid w:val="00A82AC2"/>
    <w:rsid w:val="00A92F8B"/>
    <w:rsid w:val="00AA36CD"/>
    <w:rsid w:val="00AC1565"/>
    <w:rsid w:val="00AC4E9B"/>
    <w:rsid w:val="00AD4CED"/>
    <w:rsid w:val="00AD7744"/>
    <w:rsid w:val="00AF3AB6"/>
    <w:rsid w:val="00AF3F08"/>
    <w:rsid w:val="00B02E3B"/>
    <w:rsid w:val="00B069EE"/>
    <w:rsid w:val="00B10D9C"/>
    <w:rsid w:val="00B11EE8"/>
    <w:rsid w:val="00B315F5"/>
    <w:rsid w:val="00B336E3"/>
    <w:rsid w:val="00B36D60"/>
    <w:rsid w:val="00B53429"/>
    <w:rsid w:val="00B5593C"/>
    <w:rsid w:val="00B672CB"/>
    <w:rsid w:val="00B743E8"/>
    <w:rsid w:val="00B75E20"/>
    <w:rsid w:val="00B76A9F"/>
    <w:rsid w:val="00B84681"/>
    <w:rsid w:val="00B93E03"/>
    <w:rsid w:val="00B94CF7"/>
    <w:rsid w:val="00B953BA"/>
    <w:rsid w:val="00BA3F83"/>
    <w:rsid w:val="00BA4722"/>
    <w:rsid w:val="00BB28E1"/>
    <w:rsid w:val="00BB661E"/>
    <w:rsid w:val="00BC3369"/>
    <w:rsid w:val="00BD33FD"/>
    <w:rsid w:val="00BD46F0"/>
    <w:rsid w:val="00BD4C5C"/>
    <w:rsid w:val="00BD5717"/>
    <w:rsid w:val="00BD5A85"/>
    <w:rsid w:val="00BD6ECD"/>
    <w:rsid w:val="00BE34EA"/>
    <w:rsid w:val="00BE6967"/>
    <w:rsid w:val="00BF08D4"/>
    <w:rsid w:val="00BF3ED8"/>
    <w:rsid w:val="00BF6B16"/>
    <w:rsid w:val="00C00E17"/>
    <w:rsid w:val="00C018B9"/>
    <w:rsid w:val="00C05293"/>
    <w:rsid w:val="00C05CAF"/>
    <w:rsid w:val="00C16F71"/>
    <w:rsid w:val="00C21DCE"/>
    <w:rsid w:val="00C222A6"/>
    <w:rsid w:val="00C231DC"/>
    <w:rsid w:val="00C26B60"/>
    <w:rsid w:val="00C27BCB"/>
    <w:rsid w:val="00C3216B"/>
    <w:rsid w:val="00C32F99"/>
    <w:rsid w:val="00C36040"/>
    <w:rsid w:val="00C445AC"/>
    <w:rsid w:val="00C454E5"/>
    <w:rsid w:val="00C4596E"/>
    <w:rsid w:val="00C47210"/>
    <w:rsid w:val="00C47761"/>
    <w:rsid w:val="00C5231B"/>
    <w:rsid w:val="00C52B86"/>
    <w:rsid w:val="00C66AFE"/>
    <w:rsid w:val="00C7708C"/>
    <w:rsid w:val="00C827E8"/>
    <w:rsid w:val="00C82936"/>
    <w:rsid w:val="00C841A6"/>
    <w:rsid w:val="00C933C3"/>
    <w:rsid w:val="00C951AE"/>
    <w:rsid w:val="00C95EFA"/>
    <w:rsid w:val="00C97BD7"/>
    <w:rsid w:val="00CA1A83"/>
    <w:rsid w:val="00CA34E8"/>
    <w:rsid w:val="00CA4837"/>
    <w:rsid w:val="00CB2306"/>
    <w:rsid w:val="00CB2C96"/>
    <w:rsid w:val="00CC0184"/>
    <w:rsid w:val="00CC7259"/>
    <w:rsid w:val="00CC7294"/>
    <w:rsid w:val="00CD7499"/>
    <w:rsid w:val="00CE299F"/>
    <w:rsid w:val="00CE6F74"/>
    <w:rsid w:val="00CF0521"/>
    <w:rsid w:val="00CF2D0E"/>
    <w:rsid w:val="00CF3BCD"/>
    <w:rsid w:val="00CF4A45"/>
    <w:rsid w:val="00CF51A1"/>
    <w:rsid w:val="00CF7D00"/>
    <w:rsid w:val="00CF7E80"/>
    <w:rsid w:val="00D0001B"/>
    <w:rsid w:val="00D01CA2"/>
    <w:rsid w:val="00D0235A"/>
    <w:rsid w:val="00D0370E"/>
    <w:rsid w:val="00D07CB2"/>
    <w:rsid w:val="00D110C6"/>
    <w:rsid w:val="00D12DFC"/>
    <w:rsid w:val="00D15D54"/>
    <w:rsid w:val="00D1775F"/>
    <w:rsid w:val="00D24523"/>
    <w:rsid w:val="00D256CA"/>
    <w:rsid w:val="00D25733"/>
    <w:rsid w:val="00D34F8B"/>
    <w:rsid w:val="00D36300"/>
    <w:rsid w:val="00D37A72"/>
    <w:rsid w:val="00D45F76"/>
    <w:rsid w:val="00D46931"/>
    <w:rsid w:val="00D46E59"/>
    <w:rsid w:val="00D517B3"/>
    <w:rsid w:val="00D5449B"/>
    <w:rsid w:val="00D57946"/>
    <w:rsid w:val="00D57B4B"/>
    <w:rsid w:val="00D61D19"/>
    <w:rsid w:val="00D7056F"/>
    <w:rsid w:val="00D7407C"/>
    <w:rsid w:val="00D815AF"/>
    <w:rsid w:val="00D8313E"/>
    <w:rsid w:val="00D9110C"/>
    <w:rsid w:val="00DB4E70"/>
    <w:rsid w:val="00DC206B"/>
    <w:rsid w:val="00DC2926"/>
    <w:rsid w:val="00DC372B"/>
    <w:rsid w:val="00DC44CB"/>
    <w:rsid w:val="00DC7FDF"/>
    <w:rsid w:val="00DD625B"/>
    <w:rsid w:val="00DD7F50"/>
    <w:rsid w:val="00DE1390"/>
    <w:rsid w:val="00DE7559"/>
    <w:rsid w:val="00DE7D20"/>
    <w:rsid w:val="00DF1D39"/>
    <w:rsid w:val="00DF5C3B"/>
    <w:rsid w:val="00E05F2D"/>
    <w:rsid w:val="00E07002"/>
    <w:rsid w:val="00E10D29"/>
    <w:rsid w:val="00E10D2D"/>
    <w:rsid w:val="00E163D1"/>
    <w:rsid w:val="00E27276"/>
    <w:rsid w:val="00E3194C"/>
    <w:rsid w:val="00E3380D"/>
    <w:rsid w:val="00E43B7D"/>
    <w:rsid w:val="00E44230"/>
    <w:rsid w:val="00E45671"/>
    <w:rsid w:val="00E56FF1"/>
    <w:rsid w:val="00E619F6"/>
    <w:rsid w:val="00E61BDD"/>
    <w:rsid w:val="00E82748"/>
    <w:rsid w:val="00E845CD"/>
    <w:rsid w:val="00E850A1"/>
    <w:rsid w:val="00E858F8"/>
    <w:rsid w:val="00E91677"/>
    <w:rsid w:val="00E93878"/>
    <w:rsid w:val="00EA1D86"/>
    <w:rsid w:val="00EA2E26"/>
    <w:rsid w:val="00EA3C57"/>
    <w:rsid w:val="00EA592C"/>
    <w:rsid w:val="00EB481F"/>
    <w:rsid w:val="00EB7145"/>
    <w:rsid w:val="00EB7338"/>
    <w:rsid w:val="00EB7DDC"/>
    <w:rsid w:val="00EC118E"/>
    <w:rsid w:val="00EC1E29"/>
    <w:rsid w:val="00ED18ED"/>
    <w:rsid w:val="00ED1E2D"/>
    <w:rsid w:val="00ED3E3A"/>
    <w:rsid w:val="00ED56CA"/>
    <w:rsid w:val="00ED7137"/>
    <w:rsid w:val="00EE4BA1"/>
    <w:rsid w:val="00EE4FB2"/>
    <w:rsid w:val="00EF792A"/>
    <w:rsid w:val="00F00716"/>
    <w:rsid w:val="00F125D0"/>
    <w:rsid w:val="00F157CD"/>
    <w:rsid w:val="00F35037"/>
    <w:rsid w:val="00F36F61"/>
    <w:rsid w:val="00F5264F"/>
    <w:rsid w:val="00F52D86"/>
    <w:rsid w:val="00F52E93"/>
    <w:rsid w:val="00F54FCB"/>
    <w:rsid w:val="00F55FA8"/>
    <w:rsid w:val="00F57C66"/>
    <w:rsid w:val="00F57F1E"/>
    <w:rsid w:val="00F60121"/>
    <w:rsid w:val="00F63F01"/>
    <w:rsid w:val="00F6485C"/>
    <w:rsid w:val="00F70F8D"/>
    <w:rsid w:val="00F93AD8"/>
    <w:rsid w:val="00F93EA7"/>
    <w:rsid w:val="00F94661"/>
    <w:rsid w:val="00F95A8B"/>
    <w:rsid w:val="00F95EEA"/>
    <w:rsid w:val="00F968FF"/>
    <w:rsid w:val="00FA0BD0"/>
    <w:rsid w:val="00FA0E23"/>
    <w:rsid w:val="00FA137F"/>
    <w:rsid w:val="00FB2A18"/>
    <w:rsid w:val="00FB3CC5"/>
    <w:rsid w:val="00FC0B19"/>
    <w:rsid w:val="00FC5933"/>
    <w:rsid w:val="00FC62C2"/>
    <w:rsid w:val="00FC7D40"/>
    <w:rsid w:val="00FD11DF"/>
    <w:rsid w:val="00FD3C17"/>
    <w:rsid w:val="00FE0A6C"/>
    <w:rsid w:val="00FE6054"/>
    <w:rsid w:val="00FE7BD5"/>
    <w:rsid w:val="00FF10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5B29508"/>
  <w15:chartTrackingRefBased/>
  <w15:docId w15:val="{D8FEEAED-84E2-45AA-8E1B-55820A36F0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맑은 고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256073"/>
    <w:pPr>
      <w:ind w:firstLine="227"/>
      <w:jc w:val="both"/>
    </w:pPr>
    <w:rPr>
      <w:rFonts w:ascii="Times" w:hAnsi="Times"/>
      <w:lang w:eastAsia="de-DE"/>
    </w:rPr>
  </w:style>
  <w:style w:type="paragraph" w:styleId="1">
    <w:name w:val="heading 1"/>
    <w:basedOn w:val="a"/>
    <w:next w:val="a"/>
    <w:qFormat/>
    <w:pPr>
      <w:keepNext/>
      <w:keepLines/>
      <w:pageBreakBefore/>
      <w:tabs>
        <w:tab w:val="left" w:pos="284"/>
      </w:tabs>
      <w:suppressAutoHyphens/>
      <w:spacing w:after="1600" w:line="320" w:lineRule="exact"/>
      <w:ind w:firstLine="0"/>
      <w:outlineLvl w:val="0"/>
    </w:pPr>
    <w:rPr>
      <w:b/>
      <w:sz w:val="28"/>
    </w:rPr>
  </w:style>
  <w:style w:type="paragraph" w:styleId="2">
    <w:name w:val="heading 2"/>
    <w:basedOn w:val="a"/>
    <w:next w:val="a"/>
    <w:qFormat/>
    <w:pPr>
      <w:keepNext/>
      <w:keepLines/>
      <w:tabs>
        <w:tab w:val="left" w:pos="454"/>
      </w:tabs>
      <w:suppressAutoHyphens/>
      <w:spacing w:before="520" w:after="280" w:line="280" w:lineRule="exact"/>
      <w:ind w:firstLine="0"/>
      <w:outlineLvl w:val="1"/>
    </w:pPr>
    <w:rPr>
      <w:b/>
    </w:rPr>
  </w:style>
  <w:style w:type="paragraph" w:styleId="3">
    <w:name w:val="heading 3"/>
    <w:basedOn w:val="a"/>
    <w:next w:val="a"/>
    <w:qFormat/>
    <w:pPr>
      <w:keepNext/>
      <w:keepLines/>
      <w:tabs>
        <w:tab w:val="left" w:pos="510"/>
      </w:tabs>
      <w:suppressAutoHyphens/>
      <w:spacing w:before="440" w:after="220" w:line="240" w:lineRule="exact"/>
      <w:ind w:firstLine="0"/>
      <w:outlineLvl w:val="2"/>
    </w:pPr>
    <w:rPr>
      <w:b/>
    </w:rPr>
  </w:style>
  <w:style w:type="paragraph" w:styleId="4">
    <w:name w:val="heading 4"/>
    <w:basedOn w:val="a"/>
    <w:next w:val="a"/>
    <w:qFormat/>
    <w:pPr>
      <w:keepNext/>
      <w:numPr>
        <w:ilvl w:val="3"/>
        <w:numId w:val="1"/>
      </w:numPr>
      <w:spacing w:before="240" w:after="60"/>
      <w:ind w:firstLine="0"/>
      <w:outlineLvl w:val="3"/>
    </w:pPr>
    <w:rPr>
      <w:rFonts w:ascii="Arial" w:hAnsi="Arial"/>
      <w:b/>
      <w:sz w:val="24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/>
      <w:ind w:firstLine="0"/>
      <w:outlineLvl w:val="4"/>
    </w:pPr>
    <w:rPr>
      <w:rFonts w:ascii="Arial" w:hAnsi="Arial"/>
      <w:sz w:val="22"/>
    </w:rPr>
  </w:style>
  <w:style w:type="paragraph" w:styleId="6">
    <w:name w:val="heading 6"/>
    <w:basedOn w:val="a"/>
    <w:next w:val="a"/>
    <w:qFormat/>
    <w:pPr>
      <w:numPr>
        <w:ilvl w:val="5"/>
        <w:numId w:val="1"/>
      </w:numPr>
      <w:spacing w:before="240" w:after="60"/>
      <w:ind w:firstLine="0"/>
      <w:outlineLvl w:val="5"/>
    </w:pPr>
    <w:rPr>
      <w:rFonts w:ascii="Times New Roman" w:hAnsi="Times New Roman"/>
      <w:i/>
      <w:sz w:val="22"/>
    </w:rPr>
  </w:style>
  <w:style w:type="paragraph" w:styleId="7">
    <w:name w:val="heading 7"/>
    <w:basedOn w:val="a"/>
    <w:next w:val="a"/>
    <w:qFormat/>
    <w:pPr>
      <w:numPr>
        <w:ilvl w:val="6"/>
        <w:numId w:val="1"/>
      </w:numPr>
      <w:spacing w:before="240" w:after="60"/>
      <w:ind w:firstLine="0"/>
      <w:outlineLvl w:val="6"/>
    </w:pPr>
    <w:rPr>
      <w:rFonts w:ascii="Arial" w:hAnsi="Arial"/>
    </w:rPr>
  </w:style>
  <w:style w:type="paragraph" w:styleId="8">
    <w:name w:val="heading 8"/>
    <w:basedOn w:val="a"/>
    <w:next w:val="a"/>
    <w:qFormat/>
    <w:pPr>
      <w:numPr>
        <w:ilvl w:val="7"/>
        <w:numId w:val="1"/>
      </w:numPr>
      <w:spacing w:before="240" w:after="60"/>
      <w:ind w:firstLine="0"/>
      <w:outlineLvl w:val="7"/>
    </w:pPr>
    <w:rPr>
      <w:rFonts w:ascii="Arial" w:hAnsi="Arial"/>
      <w:i/>
    </w:rPr>
  </w:style>
  <w:style w:type="paragraph" w:styleId="9">
    <w:name w:val="heading 9"/>
    <w:basedOn w:val="a"/>
    <w:next w:val="a"/>
    <w:qFormat/>
    <w:pPr>
      <w:numPr>
        <w:ilvl w:val="8"/>
        <w:numId w:val="1"/>
      </w:numPr>
      <w:spacing w:before="240" w:after="60"/>
      <w:ind w:firstLine="0"/>
      <w:outlineLvl w:val="8"/>
    </w:pPr>
    <w:rPr>
      <w:rFonts w:ascii="Arial" w:hAnsi="Arial"/>
      <w:b/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pPr>
      <w:tabs>
        <w:tab w:val="center" w:pos="4536"/>
        <w:tab w:val="right" w:pos="9072"/>
      </w:tabs>
    </w:pPr>
  </w:style>
  <w:style w:type="paragraph" w:styleId="a4">
    <w:name w:val="footer"/>
    <w:basedOn w:val="a"/>
    <w:pPr>
      <w:tabs>
        <w:tab w:val="center" w:pos="4536"/>
        <w:tab w:val="right" w:pos="9072"/>
      </w:tabs>
    </w:pPr>
  </w:style>
  <w:style w:type="character" w:styleId="a5">
    <w:name w:val="page number"/>
    <w:basedOn w:val="a0"/>
  </w:style>
  <w:style w:type="paragraph" w:customStyle="1" w:styleId="10">
    <w:name w:val="제목1"/>
    <w:basedOn w:val="a"/>
    <w:next w:val="author"/>
    <w:pPr>
      <w:keepNext/>
      <w:keepLines/>
      <w:pageBreakBefore/>
      <w:tabs>
        <w:tab w:val="left" w:pos="284"/>
      </w:tabs>
      <w:suppressAutoHyphens/>
      <w:spacing w:after="460" w:line="348" w:lineRule="exact"/>
      <w:jc w:val="center"/>
    </w:pPr>
    <w:rPr>
      <w:b/>
      <w:sz w:val="28"/>
    </w:rPr>
  </w:style>
  <w:style w:type="paragraph" w:customStyle="1" w:styleId="author">
    <w:name w:val="author"/>
    <w:basedOn w:val="a"/>
    <w:next w:val="authorinfo"/>
    <w:pPr>
      <w:spacing w:after="220"/>
      <w:jc w:val="center"/>
    </w:pPr>
  </w:style>
  <w:style w:type="paragraph" w:customStyle="1" w:styleId="authorinfo">
    <w:name w:val="authorinfo"/>
    <w:basedOn w:val="a"/>
    <w:next w:val="email"/>
    <w:pPr>
      <w:jc w:val="center"/>
    </w:pPr>
    <w:rPr>
      <w:sz w:val="18"/>
    </w:rPr>
  </w:style>
  <w:style w:type="paragraph" w:customStyle="1" w:styleId="email">
    <w:name w:val="email"/>
    <w:basedOn w:val="a"/>
    <w:next w:val="abstract"/>
    <w:pPr>
      <w:jc w:val="center"/>
    </w:pPr>
    <w:rPr>
      <w:sz w:val="18"/>
    </w:rPr>
  </w:style>
  <w:style w:type="paragraph" w:customStyle="1" w:styleId="heading1">
    <w:name w:val="heading1"/>
    <w:basedOn w:val="a"/>
    <w:next w:val="p1a"/>
    <w:pPr>
      <w:keepNext/>
      <w:keepLines/>
      <w:tabs>
        <w:tab w:val="left" w:pos="454"/>
      </w:tabs>
      <w:suppressAutoHyphens/>
      <w:spacing w:before="520" w:after="280"/>
      <w:ind w:firstLine="0"/>
    </w:pPr>
    <w:rPr>
      <w:b/>
      <w:sz w:val="24"/>
    </w:rPr>
  </w:style>
  <w:style w:type="paragraph" w:customStyle="1" w:styleId="heading2">
    <w:name w:val="heading2"/>
    <w:basedOn w:val="a"/>
    <w:next w:val="p1a"/>
    <w:pPr>
      <w:keepNext/>
      <w:keepLines/>
      <w:tabs>
        <w:tab w:val="left" w:pos="510"/>
      </w:tabs>
      <w:suppressAutoHyphens/>
      <w:spacing w:before="440" w:after="220"/>
      <w:ind w:firstLine="0"/>
    </w:pPr>
    <w:rPr>
      <w:b/>
    </w:rPr>
  </w:style>
  <w:style w:type="paragraph" w:customStyle="1" w:styleId="heading3">
    <w:name w:val="heading3"/>
    <w:basedOn w:val="a"/>
    <w:next w:val="p1a"/>
    <w:link w:val="heading3Zchn"/>
    <w:pPr>
      <w:keepNext/>
      <w:keepLines/>
      <w:tabs>
        <w:tab w:val="left" w:pos="284"/>
      </w:tabs>
      <w:suppressAutoHyphens/>
      <w:spacing w:before="320"/>
      <w:ind w:firstLine="0"/>
    </w:pPr>
    <w:rPr>
      <w:b/>
    </w:rPr>
  </w:style>
  <w:style w:type="paragraph" w:customStyle="1" w:styleId="equation">
    <w:name w:val="equation"/>
    <w:basedOn w:val="a"/>
    <w:next w:val="a"/>
    <w:pPr>
      <w:tabs>
        <w:tab w:val="left" w:pos="6237"/>
      </w:tabs>
      <w:spacing w:before="120" w:after="120"/>
      <w:ind w:left="227"/>
      <w:jc w:val="center"/>
    </w:pPr>
  </w:style>
  <w:style w:type="paragraph" w:customStyle="1" w:styleId="figlegend">
    <w:name w:val="figlegend"/>
    <w:basedOn w:val="a"/>
    <w:next w:val="a"/>
    <w:pPr>
      <w:keepNext/>
      <w:keepLines/>
      <w:spacing w:before="120" w:after="240"/>
      <w:ind w:firstLine="0"/>
    </w:pPr>
    <w:rPr>
      <w:sz w:val="18"/>
    </w:rPr>
  </w:style>
  <w:style w:type="paragraph" w:customStyle="1" w:styleId="tablelegend">
    <w:name w:val="tablelegend"/>
    <w:basedOn w:val="a"/>
    <w:next w:val="a"/>
    <w:pPr>
      <w:keepNext/>
      <w:keepLines/>
      <w:spacing w:before="240" w:after="120"/>
      <w:ind w:firstLine="0"/>
    </w:pPr>
    <w:rPr>
      <w:sz w:val="18"/>
      <w:lang w:val="de-DE"/>
    </w:rPr>
  </w:style>
  <w:style w:type="paragraph" w:customStyle="1" w:styleId="abstract">
    <w:name w:val="abstract"/>
    <w:basedOn w:val="p1a"/>
    <w:next w:val="heading1"/>
    <w:pPr>
      <w:spacing w:before="600" w:after="120"/>
      <w:ind w:left="567" w:right="567"/>
    </w:pPr>
    <w:rPr>
      <w:sz w:val="18"/>
    </w:rPr>
  </w:style>
  <w:style w:type="paragraph" w:customStyle="1" w:styleId="p1a">
    <w:name w:val="p1a"/>
    <w:basedOn w:val="a"/>
    <w:next w:val="a"/>
    <w:link w:val="p1aZchn"/>
    <w:pPr>
      <w:ind w:firstLine="0"/>
    </w:pPr>
  </w:style>
  <w:style w:type="paragraph" w:customStyle="1" w:styleId="reference">
    <w:name w:val="reference"/>
    <w:basedOn w:val="a"/>
    <w:pPr>
      <w:ind w:left="227" w:hanging="227"/>
    </w:pPr>
    <w:rPr>
      <w:sz w:val="18"/>
    </w:rPr>
  </w:style>
  <w:style w:type="character" w:styleId="a6">
    <w:name w:val="footnote reference"/>
    <w:semiHidden/>
    <w:rPr>
      <w:position w:val="6"/>
      <w:sz w:val="12"/>
      <w:vertAlign w:val="baseline"/>
    </w:rPr>
  </w:style>
  <w:style w:type="paragraph" w:customStyle="1" w:styleId="Runninghead-left">
    <w:name w:val="Running head - left"/>
    <w:basedOn w:val="a"/>
    <w:pPr>
      <w:tabs>
        <w:tab w:val="left" w:pos="680"/>
        <w:tab w:val="right" w:pos="6237"/>
        <w:tab w:val="right" w:pos="6917"/>
      </w:tabs>
      <w:spacing w:after="240" w:line="240" w:lineRule="exact"/>
      <w:ind w:firstLine="0"/>
      <w:jc w:val="left"/>
    </w:pPr>
    <w:rPr>
      <w:sz w:val="18"/>
    </w:rPr>
  </w:style>
  <w:style w:type="paragraph" w:customStyle="1" w:styleId="Runninghead-right">
    <w:name w:val="Running head - right"/>
    <w:basedOn w:val="Runninghead-left"/>
    <w:pPr>
      <w:jc w:val="right"/>
    </w:pPr>
  </w:style>
  <w:style w:type="paragraph" w:customStyle="1" w:styleId="BulletItem">
    <w:name w:val="Bullet Item"/>
    <w:basedOn w:val="Item"/>
  </w:style>
  <w:style w:type="paragraph" w:customStyle="1" w:styleId="Item">
    <w:name w:val="Item"/>
    <w:basedOn w:val="a"/>
    <w:next w:val="a"/>
    <w:pPr>
      <w:tabs>
        <w:tab w:val="left" w:pos="227"/>
        <w:tab w:val="left" w:pos="454"/>
      </w:tabs>
      <w:ind w:left="227" w:hanging="227"/>
    </w:pPr>
  </w:style>
  <w:style w:type="paragraph" w:customStyle="1" w:styleId="NumberedItem">
    <w:name w:val="Numbered Item"/>
    <w:basedOn w:val="Item"/>
  </w:style>
  <w:style w:type="paragraph" w:styleId="a7">
    <w:name w:val="footnote text"/>
    <w:basedOn w:val="a"/>
    <w:semiHidden/>
    <w:pPr>
      <w:tabs>
        <w:tab w:val="left" w:pos="170"/>
      </w:tabs>
      <w:ind w:left="170" w:hanging="170"/>
    </w:pPr>
    <w:rPr>
      <w:sz w:val="18"/>
    </w:rPr>
  </w:style>
  <w:style w:type="paragraph" w:customStyle="1" w:styleId="programcode">
    <w:name w:val="programcode"/>
    <w:basedOn w:val="a"/>
    <w:pPr>
      <w:tabs>
        <w:tab w:val="left" w:pos="1361"/>
        <w:tab w:val="left" w:pos="1531"/>
        <w:tab w:val="left" w:pos="1701"/>
        <w:tab w:val="left" w:pos="1871"/>
        <w:tab w:val="left" w:pos="2041"/>
        <w:tab w:val="left" w:pos="2211"/>
        <w:tab w:val="left" w:pos="2381"/>
        <w:tab w:val="left" w:pos="2552"/>
      </w:tabs>
      <w:spacing w:before="120" w:after="120"/>
      <w:ind w:left="227" w:firstLine="0"/>
      <w:jc w:val="left"/>
    </w:pPr>
    <w:rPr>
      <w:rFonts w:ascii="Courier" w:hAnsi="Courier"/>
    </w:rPr>
  </w:style>
  <w:style w:type="paragraph" w:customStyle="1" w:styleId="FunotentextFootnote">
    <w:name w:val="Fußnotentext.Footnote"/>
    <w:basedOn w:val="a"/>
    <w:pPr>
      <w:tabs>
        <w:tab w:val="left" w:pos="170"/>
      </w:tabs>
      <w:ind w:left="170" w:hanging="170"/>
    </w:pPr>
    <w:rPr>
      <w:sz w:val="18"/>
    </w:rPr>
  </w:style>
  <w:style w:type="paragraph" w:styleId="a8">
    <w:name w:val="caption"/>
    <w:basedOn w:val="a"/>
    <w:next w:val="a"/>
    <w:qFormat/>
    <w:pPr>
      <w:spacing w:before="120" w:after="120"/>
    </w:pPr>
    <w:rPr>
      <w:b/>
    </w:rPr>
  </w:style>
  <w:style w:type="paragraph" w:customStyle="1" w:styleId="heading4">
    <w:name w:val="heading4"/>
    <w:basedOn w:val="a"/>
    <w:next w:val="p1a"/>
    <w:pPr>
      <w:spacing w:before="320"/>
      <w:ind w:firstLine="0"/>
    </w:pPr>
    <w:rPr>
      <w:i/>
    </w:rPr>
  </w:style>
  <w:style w:type="paragraph" w:customStyle="1" w:styleId="address">
    <w:name w:val="address"/>
    <w:basedOn w:val="a"/>
    <w:next w:val="email"/>
    <w:rsid w:val="009B1D59"/>
    <w:pPr>
      <w:jc w:val="center"/>
    </w:pPr>
    <w:rPr>
      <w:sz w:val="18"/>
    </w:rPr>
  </w:style>
  <w:style w:type="paragraph" w:customStyle="1" w:styleId="figurelegend">
    <w:name w:val="figure legend"/>
    <w:basedOn w:val="a"/>
    <w:next w:val="a"/>
    <w:rsid w:val="009B1D59"/>
    <w:pPr>
      <w:keepNext/>
      <w:keepLines/>
      <w:spacing w:before="120" w:after="240"/>
      <w:ind w:firstLine="0"/>
    </w:pPr>
    <w:rPr>
      <w:sz w:val="18"/>
    </w:rPr>
  </w:style>
  <w:style w:type="paragraph" w:customStyle="1" w:styleId="tabletitle">
    <w:name w:val="table title"/>
    <w:basedOn w:val="a"/>
    <w:next w:val="a"/>
    <w:rsid w:val="009B1D59"/>
    <w:pPr>
      <w:keepNext/>
      <w:keepLines/>
      <w:spacing w:before="240" w:after="120"/>
      <w:ind w:firstLine="0"/>
    </w:pPr>
    <w:rPr>
      <w:sz w:val="18"/>
      <w:lang w:val="de-DE"/>
    </w:rPr>
  </w:style>
  <w:style w:type="paragraph" w:customStyle="1" w:styleId="referenceitem">
    <w:name w:val="referenceitem"/>
    <w:basedOn w:val="a"/>
    <w:rsid w:val="009B1D59"/>
    <w:pPr>
      <w:ind w:left="227" w:hanging="227"/>
    </w:pPr>
    <w:rPr>
      <w:sz w:val="18"/>
    </w:rPr>
  </w:style>
  <w:style w:type="character" w:styleId="a9">
    <w:name w:val="Hyperlink"/>
    <w:rsid w:val="009B1D59"/>
    <w:rPr>
      <w:color w:val="0000FF"/>
      <w:u w:val="single"/>
    </w:rPr>
  </w:style>
  <w:style w:type="paragraph" w:customStyle="1" w:styleId="BodyText21">
    <w:name w:val="Body Text 21"/>
    <w:basedOn w:val="a"/>
    <w:rsid w:val="009B1D59"/>
  </w:style>
  <w:style w:type="character" w:customStyle="1" w:styleId="heading3Zchn">
    <w:name w:val="heading3 Zchn"/>
    <w:link w:val="heading3"/>
    <w:rsid w:val="009F4136"/>
    <w:rPr>
      <w:rFonts w:ascii="Times" w:hAnsi="Times"/>
      <w:b/>
      <w:lang w:val="en-US" w:eastAsia="de-DE" w:bidi="ar-SA"/>
    </w:rPr>
  </w:style>
  <w:style w:type="character" w:customStyle="1" w:styleId="p1aZchn">
    <w:name w:val="p1a Zchn"/>
    <w:link w:val="p1a"/>
    <w:rsid w:val="009F4136"/>
    <w:rPr>
      <w:rFonts w:ascii="Times" w:hAnsi="Times"/>
      <w:lang w:val="en-US" w:eastAsia="de-DE" w:bidi="ar-SA"/>
    </w:rPr>
  </w:style>
  <w:style w:type="character" w:styleId="aa">
    <w:name w:val="annotation reference"/>
    <w:semiHidden/>
    <w:rsid w:val="00C16F71"/>
    <w:rPr>
      <w:sz w:val="16"/>
      <w:szCs w:val="16"/>
    </w:rPr>
  </w:style>
  <w:style w:type="paragraph" w:styleId="ab">
    <w:name w:val="annotation text"/>
    <w:basedOn w:val="a"/>
    <w:semiHidden/>
    <w:rsid w:val="00C16F71"/>
  </w:style>
  <w:style w:type="paragraph" w:styleId="ac">
    <w:name w:val="annotation subject"/>
    <w:basedOn w:val="ab"/>
    <w:next w:val="ab"/>
    <w:semiHidden/>
    <w:rsid w:val="00C16F71"/>
    <w:rPr>
      <w:b/>
      <w:bCs/>
    </w:rPr>
  </w:style>
  <w:style w:type="paragraph" w:styleId="ad">
    <w:name w:val="Balloon Text"/>
    <w:basedOn w:val="a"/>
    <w:semiHidden/>
    <w:rsid w:val="00C16F71"/>
    <w:rPr>
      <w:rFonts w:ascii="Tahoma" w:hAnsi="Tahoma" w:cs="Tahoma"/>
      <w:sz w:val="16"/>
      <w:szCs w:val="16"/>
    </w:rPr>
  </w:style>
  <w:style w:type="character" w:styleId="ae">
    <w:name w:val="FollowedHyperlink"/>
    <w:rsid w:val="00F36F61"/>
    <w:rPr>
      <w:color w:val="800080"/>
      <w:u w:val="single"/>
    </w:rPr>
  </w:style>
  <w:style w:type="paragraph" w:customStyle="1" w:styleId="af">
    <w:name w:val="바탕글"/>
    <w:basedOn w:val="a"/>
    <w:rsid w:val="00062BA1"/>
    <w:pPr>
      <w:widowControl w:val="0"/>
      <w:shd w:val="clear" w:color="auto" w:fill="FFFFFF"/>
      <w:wordWrap w:val="0"/>
      <w:autoSpaceDE w:val="0"/>
      <w:autoSpaceDN w:val="0"/>
      <w:snapToGrid w:val="0"/>
      <w:spacing w:line="384" w:lineRule="auto"/>
      <w:ind w:firstLine="0"/>
      <w:textAlignment w:val="baseline"/>
    </w:pPr>
    <w:rPr>
      <w:rFonts w:ascii="바탕" w:eastAsia="굴림" w:hAnsi="굴림" w:cs="굴림"/>
      <w:color w:val="000000"/>
      <w:lang w:eastAsia="ko-KR"/>
    </w:rPr>
  </w:style>
  <w:style w:type="character" w:styleId="af0">
    <w:name w:val="Placeholder Text"/>
    <w:basedOn w:val="a0"/>
    <w:uiPriority w:val="99"/>
    <w:semiHidden/>
    <w:rsid w:val="00D815AF"/>
    <w:rPr>
      <w:color w:val="808080"/>
    </w:rPr>
  </w:style>
  <w:style w:type="character" w:styleId="af1">
    <w:name w:val="Unresolved Mention"/>
    <w:basedOn w:val="a0"/>
    <w:uiPriority w:val="99"/>
    <w:semiHidden/>
    <w:unhideWhenUsed/>
    <w:rsid w:val="005530A5"/>
    <w:rPr>
      <w:color w:val="808080"/>
      <w:shd w:val="clear" w:color="auto" w:fill="E6E6E6"/>
    </w:rPr>
  </w:style>
  <w:style w:type="paragraph" w:customStyle="1" w:styleId="CAADRIAtext">
    <w:name w:val="CAADRIA text"/>
    <w:basedOn w:val="a"/>
    <w:rsid w:val="00563879"/>
    <w:pPr>
      <w:spacing w:line="260" w:lineRule="exact"/>
      <w:ind w:firstLine="284"/>
    </w:pPr>
    <w:rPr>
      <w:rFonts w:ascii="Times New Roman" w:eastAsia="MS Mincho" w:hAnsi="Times New Roman"/>
      <w:sz w:val="22"/>
      <w:szCs w:val="24"/>
      <w:lang w:val="en-GB" w:eastAsia="en-US"/>
    </w:rPr>
  </w:style>
  <w:style w:type="paragraph" w:customStyle="1" w:styleId="CAADRIAtablebody">
    <w:name w:val="CAADRIA table body"/>
    <w:basedOn w:val="a"/>
    <w:next w:val="a"/>
    <w:rsid w:val="00CA34E8"/>
    <w:pPr>
      <w:spacing w:line="260" w:lineRule="exact"/>
      <w:ind w:firstLine="0"/>
    </w:pPr>
    <w:rPr>
      <w:rFonts w:ascii="Times New Roman" w:eastAsia="MS Mincho" w:hAnsi="Times New Roman"/>
      <w:sz w:val="16"/>
      <w:szCs w:val="24"/>
      <w:lang w:val="en-GB" w:eastAsia="en-US"/>
    </w:rPr>
  </w:style>
  <w:style w:type="table" w:styleId="af2">
    <w:name w:val="Table Grid"/>
    <w:basedOn w:val="a1"/>
    <w:rsid w:val="00CA34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964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81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2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6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8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37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jpg"/><Relationship Id="rId25" Type="http://schemas.openxmlformats.org/officeDocument/2006/relationships/image" Target="media/image15.jpeg"/><Relationship Id="rId2" Type="http://schemas.openxmlformats.org/officeDocument/2006/relationships/numbering" Target="numbering.xml"/><Relationship Id="rId16" Type="http://schemas.openxmlformats.org/officeDocument/2006/relationships/image" Target="media/image6.jp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5.jpg"/><Relationship Id="rId23" Type="http://schemas.openxmlformats.org/officeDocument/2006/relationships/image" Target="media/image13.jpeg"/><Relationship Id="rId28" Type="http://schemas.openxmlformats.org/officeDocument/2006/relationships/theme" Target="theme/theme1.xml"/><Relationship Id="rId19" Type="http://schemas.openxmlformats.org/officeDocument/2006/relationships/image" Target="media/image9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4.jpg"/><Relationship Id="rId22" Type="http://schemas.openxmlformats.org/officeDocument/2006/relationships/image" Target="media/image12.jpe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Dokumente%20und%20Einstellungen\Kramer.SPRINGER-SBM\Desktop\in%20here\AuthorsInstructions\Wordnew\trial.dot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2F077A-8CA7-4054-9001-07426AD4E6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trial.dot</Template>
  <TotalTime>7960</TotalTime>
  <Pages>10</Pages>
  <Words>1591</Words>
  <Characters>9069</Characters>
  <Application>Microsoft Office Word</Application>
  <DocSecurity>0</DocSecurity>
  <Lines>75</Lines>
  <Paragraphs>21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sv-lncs</vt:lpstr>
      <vt:lpstr>sv-lncs</vt:lpstr>
    </vt:vector>
  </TitlesOfParts>
  <Company>Springer Verlag GmbH &amp; Co.KG</Company>
  <LinksUpToDate>false</LinksUpToDate>
  <CharactersWithSpaces>10639</CharactersWithSpaces>
  <SharedDoc>false</SharedDoc>
  <HLinks>
    <vt:vector size="18" baseType="variant">
      <vt:variant>
        <vt:i4>1310771</vt:i4>
      </vt:variant>
      <vt:variant>
        <vt:i4>18</vt:i4>
      </vt:variant>
      <vt:variant>
        <vt:i4>0</vt:i4>
      </vt:variant>
      <vt:variant>
        <vt:i4>5</vt:i4>
      </vt:variant>
      <vt:variant>
        <vt:lpwstr>mailto:orders-HD-individuals@springer.com</vt:lpwstr>
      </vt:variant>
      <vt:variant>
        <vt:lpwstr/>
      </vt:variant>
      <vt:variant>
        <vt:i4>1245215</vt:i4>
      </vt:variant>
      <vt:variant>
        <vt:i4>15</vt:i4>
      </vt:variant>
      <vt:variant>
        <vt:i4>0</vt:i4>
      </vt:variant>
      <vt:variant>
        <vt:i4>5</vt:i4>
      </vt:variant>
      <vt:variant>
        <vt:lpwstr>http://www.informatik.uni-trier.de/~ley/db/journals/lncs.html</vt:lpwstr>
      </vt:variant>
      <vt:variant>
        <vt:lpwstr/>
      </vt:variant>
      <vt:variant>
        <vt:i4>3080220</vt:i4>
      </vt:variant>
      <vt:variant>
        <vt:i4>0</vt:i4>
      </vt:variant>
      <vt:variant>
        <vt:i4>0</vt:i4>
      </vt:variant>
      <vt:variant>
        <vt:i4>5</vt:i4>
      </vt:variant>
      <vt:variant>
        <vt:lpwstr>mailto:LNCS@Springer.com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sv-lncs</dc:title>
  <dc:subject/>
  <dc:creator>Springer-SBM</dc:creator>
  <cp:keywords/>
  <dc:description/>
  <cp:lastModifiedBy>진영화</cp:lastModifiedBy>
  <cp:revision>48</cp:revision>
  <cp:lastPrinted>2018-07-12T10:11:00Z</cp:lastPrinted>
  <dcterms:created xsi:type="dcterms:W3CDTF">2018-07-05T16:40:00Z</dcterms:created>
  <dcterms:modified xsi:type="dcterms:W3CDTF">2018-12-05T13:18:00Z</dcterms:modified>
</cp:coreProperties>
</file>